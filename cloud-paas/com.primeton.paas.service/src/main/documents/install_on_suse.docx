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7CDA" w:rsidRDefault="00017CDA"/>
    <w:p w:rsidR="00B71037" w:rsidRDefault="00B71037"/>
    <w:p w:rsidR="00B71037" w:rsidRDefault="00B71037"/>
    <w:p w:rsidR="00B71037" w:rsidRPr="00546283" w:rsidRDefault="00B71037"/>
    <w:p w:rsidR="00B71037" w:rsidRDefault="00B71037"/>
    <w:p w:rsidR="00046E14" w:rsidRDefault="00046E14"/>
    <w:p w:rsidR="00B71037" w:rsidRDefault="00B71037"/>
    <w:p w:rsidR="003D47B8" w:rsidRPr="00F961FE" w:rsidRDefault="00A37A24" w:rsidP="003D47B8">
      <w:pPr>
        <w:jc w:val="center"/>
        <w:rPr>
          <w:rFonts w:ascii="微软雅黑" w:eastAsia="微软雅黑" w:hAnsi="微软雅黑"/>
          <w:b/>
          <w:sz w:val="48"/>
          <w:szCs w:val="48"/>
        </w:rPr>
      </w:pPr>
      <w:r w:rsidRPr="00F961FE">
        <w:rPr>
          <w:rFonts w:ascii="微软雅黑" w:eastAsia="微软雅黑" w:hAnsi="微软雅黑" w:hint="eastAsia"/>
          <w:b/>
          <w:sz w:val="48"/>
          <w:szCs w:val="48"/>
        </w:rPr>
        <w:t>普元P</w:t>
      </w:r>
      <w:r w:rsidRPr="00F961FE">
        <w:rPr>
          <w:rFonts w:ascii="微软雅黑" w:eastAsia="微软雅黑" w:hAnsi="微软雅黑"/>
          <w:b/>
          <w:sz w:val="48"/>
          <w:szCs w:val="48"/>
        </w:rPr>
        <w:t>AAS平台</w:t>
      </w:r>
      <w:r w:rsidR="00361EF5" w:rsidRPr="00F961FE">
        <w:rPr>
          <w:rFonts w:ascii="微软雅黑" w:eastAsia="微软雅黑" w:hAnsi="微软雅黑" w:hint="eastAsia"/>
          <w:b/>
          <w:sz w:val="48"/>
          <w:szCs w:val="48"/>
        </w:rPr>
        <w:t>安装手册</w:t>
      </w:r>
      <w:r w:rsidR="003D47B8" w:rsidRPr="00F961FE">
        <w:rPr>
          <w:rFonts w:ascii="微软雅黑" w:eastAsia="微软雅黑" w:hAnsi="微软雅黑" w:hint="eastAsia"/>
          <w:b/>
          <w:sz w:val="48"/>
          <w:szCs w:val="48"/>
        </w:rPr>
        <w:t>（SUSE）</w:t>
      </w:r>
    </w:p>
    <w:p w:rsidR="00B71037" w:rsidRDefault="00B71037"/>
    <w:p w:rsidR="00F53797" w:rsidRDefault="00F53797"/>
    <w:p w:rsidR="00F53797" w:rsidRDefault="00F53797"/>
    <w:p w:rsidR="00B71037" w:rsidRPr="00F961FE" w:rsidRDefault="00B71037" w:rsidP="00F53797">
      <w:pPr>
        <w:jc w:val="center"/>
        <w:rPr>
          <w:rFonts w:ascii="微软雅黑" w:eastAsia="微软雅黑" w:hAnsi="微软雅黑"/>
          <w:sz w:val="36"/>
          <w:szCs w:val="36"/>
        </w:rPr>
      </w:pPr>
      <w:r w:rsidRPr="00F961FE">
        <w:rPr>
          <w:rFonts w:ascii="微软雅黑" w:eastAsia="微软雅黑" w:hAnsi="微软雅黑" w:hint="eastAsia"/>
          <w:sz w:val="36"/>
          <w:szCs w:val="36"/>
        </w:rPr>
        <w:t>第</w:t>
      </w:r>
      <w:r w:rsidR="00582177" w:rsidRPr="00F961FE">
        <w:rPr>
          <w:rFonts w:ascii="微软雅黑" w:eastAsia="微软雅黑" w:hAnsi="微软雅黑" w:hint="eastAsia"/>
          <w:sz w:val="36"/>
          <w:szCs w:val="36"/>
        </w:rPr>
        <w:t>201506</w:t>
      </w:r>
      <w:r w:rsidRPr="00F961FE">
        <w:rPr>
          <w:rFonts w:ascii="微软雅黑" w:eastAsia="微软雅黑" w:hAnsi="微软雅黑" w:hint="eastAsia"/>
          <w:sz w:val="36"/>
          <w:szCs w:val="36"/>
        </w:rPr>
        <w:t>版</w:t>
      </w:r>
    </w:p>
    <w:p w:rsidR="00B71037" w:rsidRDefault="00B71037"/>
    <w:p w:rsidR="00046E14" w:rsidRDefault="00046E14"/>
    <w:p w:rsidR="00046E14" w:rsidRDefault="00046E14"/>
    <w:p w:rsidR="00046E14" w:rsidRDefault="00046E14"/>
    <w:p w:rsidR="00046E14" w:rsidRDefault="00046E14"/>
    <w:p w:rsidR="00046E14" w:rsidRDefault="00046E14"/>
    <w:p w:rsidR="00046E14" w:rsidRDefault="00046E14"/>
    <w:p w:rsidR="00046E14" w:rsidRDefault="00046E14"/>
    <w:p w:rsidR="00046E14" w:rsidRDefault="00046E14"/>
    <w:p w:rsidR="00B71037" w:rsidRDefault="00B71037"/>
    <w:p w:rsidR="00BD43A8" w:rsidRDefault="00BD43A8"/>
    <w:p w:rsidR="00BD43A8" w:rsidRDefault="00BD43A8"/>
    <w:p w:rsidR="00B71037" w:rsidRDefault="00B71037"/>
    <w:p w:rsidR="00C73752" w:rsidRDefault="00C73752"/>
    <w:p w:rsidR="00C73752" w:rsidRDefault="00C73752"/>
    <w:p w:rsidR="00B71037" w:rsidRPr="00481052" w:rsidRDefault="007A0F2C" w:rsidP="00046E14">
      <w:pPr>
        <w:jc w:val="center"/>
        <w:rPr>
          <w:rFonts w:ascii="微软雅黑" w:eastAsia="微软雅黑" w:hAnsi="微软雅黑"/>
          <w:b/>
        </w:rPr>
      </w:pPr>
      <w:r w:rsidRPr="00481052">
        <w:rPr>
          <w:rFonts w:ascii="微软雅黑" w:eastAsia="微软雅黑" w:hAnsi="微软雅黑" w:hint="eastAsia"/>
          <w:b/>
        </w:rPr>
        <w:t>普元软件</w:t>
      </w:r>
    </w:p>
    <w:p w:rsidR="00C73752" w:rsidRPr="00481052" w:rsidRDefault="00494486" w:rsidP="00046E14">
      <w:pPr>
        <w:jc w:val="center"/>
        <w:rPr>
          <w:rFonts w:ascii="微软雅黑" w:eastAsia="微软雅黑" w:hAnsi="微软雅黑"/>
          <w:b/>
        </w:rPr>
      </w:pPr>
      <w:r w:rsidRPr="00481052">
        <w:rPr>
          <w:rFonts w:ascii="微软雅黑" w:eastAsia="微软雅黑" w:hAnsi="微软雅黑"/>
          <w:b/>
        </w:rPr>
        <w:fldChar w:fldCharType="begin"/>
      </w:r>
      <w:r w:rsidR="00791C82" w:rsidRPr="00481052">
        <w:rPr>
          <w:rFonts w:ascii="微软雅黑" w:eastAsia="微软雅黑" w:hAnsi="微软雅黑"/>
          <w:b/>
        </w:rPr>
        <w:instrText xml:space="preserve"> </w:instrText>
      </w:r>
      <w:r w:rsidR="00791C82" w:rsidRPr="00481052">
        <w:rPr>
          <w:rFonts w:ascii="微软雅黑" w:eastAsia="微软雅黑" w:hAnsi="微软雅黑" w:hint="eastAsia"/>
          <w:b/>
        </w:rPr>
        <w:instrText>SAVEDATE  \@ "EEEE年O月A日"  \* MERGEFORMAT</w:instrText>
      </w:r>
      <w:r w:rsidR="00791C82" w:rsidRPr="00481052">
        <w:rPr>
          <w:rFonts w:ascii="微软雅黑" w:eastAsia="微软雅黑" w:hAnsi="微软雅黑"/>
          <w:b/>
        </w:rPr>
        <w:instrText xml:space="preserve"> </w:instrText>
      </w:r>
      <w:r w:rsidRPr="00481052">
        <w:rPr>
          <w:rFonts w:ascii="微软雅黑" w:eastAsia="微软雅黑" w:hAnsi="微软雅黑"/>
          <w:b/>
        </w:rPr>
        <w:fldChar w:fldCharType="separate"/>
      </w:r>
      <w:r w:rsidR="00AF7C36">
        <w:rPr>
          <w:rFonts w:ascii="微软雅黑" w:eastAsia="微软雅黑" w:hAnsi="微软雅黑" w:hint="eastAsia"/>
          <w:b/>
          <w:noProof/>
        </w:rPr>
        <w:t>二〇一五年九月九日</w:t>
      </w:r>
      <w:r w:rsidRPr="00481052">
        <w:rPr>
          <w:rFonts w:ascii="微软雅黑" w:eastAsia="微软雅黑" w:hAnsi="微软雅黑"/>
          <w:b/>
        </w:rPr>
        <w:fldChar w:fldCharType="end"/>
      </w:r>
    </w:p>
    <w:p w:rsidR="00DA3F86" w:rsidRDefault="00DA3F86" w:rsidP="005365AC">
      <w:pPr>
        <w:pStyle w:val="a6"/>
        <w:sectPr w:rsidR="00DA3F86" w:rsidSect="00434FA1">
          <w:headerReference w:type="default" r:id="rId8"/>
          <w:type w:val="continuous"/>
          <w:pgSz w:w="11906" w:h="16838" w:code="9"/>
          <w:pgMar w:top="1440" w:right="1511" w:bottom="1440" w:left="1797" w:header="851" w:footer="992" w:gutter="0"/>
          <w:pgNumType w:start="1"/>
          <w:cols w:space="425"/>
          <w:docGrid w:type="lines" w:linePitch="387"/>
        </w:sectPr>
      </w:pPr>
      <w:bookmarkStart w:id="0" w:name="_Toc109645361"/>
      <w:bookmarkStart w:id="1" w:name="_Toc109785780"/>
      <w:bookmarkStart w:id="2" w:name="_Toc109825636"/>
      <w:bookmarkStart w:id="3" w:name="_Toc109825737"/>
      <w:bookmarkStart w:id="4" w:name="_Toc109826113"/>
    </w:p>
    <w:p w:rsidR="00B71037" w:rsidRPr="00481052" w:rsidRDefault="00EA464A" w:rsidP="005365AC">
      <w:pPr>
        <w:pStyle w:val="a6"/>
        <w:rPr>
          <w:rFonts w:ascii="微软雅黑" w:eastAsia="微软雅黑" w:hAnsi="微软雅黑"/>
        </w:rPr>
      </w:pPr>
      <w:bookmarkStart w:id="5" w:name="_Toc109964233"/>
      <w:bookmarkStart w:id="6" w:name="_Toc360463138"/>
      <w:bookmarkStart w:id="7" w:name="_Toc360463267"/>
      <w:bookmarkStart w:id="8" w:name="_Toc360538303"/>
      <w:bookmarkStart w:id="9" w:name="_Toc424740838"/>
      <w:r w:rsidRPr="00481052">
        <w:rPr>
          <w:rFonts w:ascii="微软雅黑" w:eastAsia="微软雅黑" w:hAnsi="微软雅黑" w:hint="eastAsia"/>
        </w:rPr>
        <w:lastRenderedPageBreak/>
        <w:t>版本控制信息</w:t>
      </w:r>
      <w:bookmarkEnd w:id="0"/>
      <w:bookmarkEnd w:id="1"/>
      <w:bookmarkEnd w:id="2"/>
      <w:bookmarkEnd w:id="3"/>
      <w:bookmarkEnd w:id="4"/>
      <w:bookmarkEnd w:id="5"/>
      <w:bookmarkEnd w:id="6"/>
      <w:bookmarkEnd w:id="7"/>
      <w:bookmarkEnd w:id="8"/>
      <w:bookmarkEnd w:id="9"/>
    </w:p>
    <w:p w:rsidR="00EA464A" w:rsidRPr="00481052" w:rsidRDefault="00EA464A">
      <w:pPr>
        <w:rPr>
          <w:rFonts w:ascii="微软雅黑" w:eastAsia="微软雅黑" w:hAnsi="微软雅黑"/>
        </w:rPr>
      </w:pPr>
    </w:p>
    <w:tbl>
      <w:tblPr>
        <w:tblW w:w="8823"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1578"/>
        <w:gridCol w:w="1575"/>
        <w:gridCol w:w="1575"/>
        <w:gridCol w:w="4095"/>
      </w:tblGrid>
      <w:tr w:rsidR="002C70E3" w:rsidRPr="00481052" w:rsidTr="006F37B5">
        <w:tc>
          <w:tcPr>
            <w:tcW w:w="1578" w:type="dxa"/>
          </w:tcPr>
          <w:p w:rsidR="002C70E3" w:rsidRPr="00481052" w:rsidRDefault="002C70E3" w:rsidP="002C70E3">
            <w:pPr>
              <w:pStyle w:val="ac"/>
              <w:rPr>
                <w:rFonts w:ascii="微软雅黑" w:eastAsia="微软雅黑" w:hAnsi="微软雅黑"/>
              </w:rPr>
            </w:pPr>
            <w:r w:rsidRPr="00481052">
              <w:rPr>
                <w:rFonts w:ascii="微软雅黑" w:eastAsia="微软雅黑" w:hAnsi="微软雅黑" w:hint="eastAsia"/>
              </w:rPr>
              <w:t>版本</w:t>
            </w:r>
          </w:p>
        </w:tc>
        <w:tc>
          <w:tcPr>
            <w:tcW w:w="1575" w:type="dxa"/>
          </w:tcPr>
          <w:p w:rsidR="002C70E3" w:rsidRPr="00481052" w:rsidRDefault="002C70E3" w:rsidP="002C70E3">
            <w:pPr>
              <w:pStyle w:val="ac"/>
              <w:rPr>
                <w:rFonts w:ascii="微软雅黑" w:eastAsia="微软雅黑" w:hAnsi="微软雅黑"/>
              </w:rPr>
            </w:pPr>
            <w:r w:rsidRPr="00481052">
              <w:rPr>
                <w:rFonts w:ascii="微软雅黑" w:eastAsia="微软雅黑" w:hAnsi="微软雅黑" w:hint="eastAsia"/>
              </w:rPr>
              <w:t>日期</w:t>
            </w:r>
          </w:p>
        </w:tc>
        <w:tc>
          <w:tcPr>
            <w:tcW w:w="1575" w:type="dxa"/>
          </w:tcPr>
          <w:p w:rsidR="002C70E3" w:rsidRPr="00481052" w:rsidRDefault="002C70E3" w:rsidP="002C70E3">
            <w:pPr>
              <w:pStyle w:val="ac"/>
              <w:rPr>
                <w:rFonts w:ascii="微软雅黑" w:eastAsia="微软雅黑" w:hAnsi="微软雅黑"/>
              </w:rPr>
            </w:pPr>
            <w:r w:rsidRPr="00481052">
              <w:rPr>
                <w:rFonts w:ascii="微软雅黑" w:eastAsia="微软雅黑" w:hAnsi="微软雅黑" w:hint="eastAsia"/>
              </w:rPr>
              <w:t>拟稿和修改</w:t>
            </w:r>
          </w:p>
        </w:tc>
        <w:tc>
          <w:tcPr>
            <w:tcW w:w="4095" w:type="dxa"/>
          </w:tcPr>
          <w:p w:rsidR="002C70E3" w:rsidRPr="00481052" w:rsidRDefault="002C70E3" w:rsidP="002C70E3">
            <w:pPr>
              <w:pStyle w:val="ac"/>
              <w:rPr>
                <w:rFonts w:ascii="微软雅黑" w:eastAsia="微软雅黑" w:hAnsi="微软雅黑"/>
              </w:rPr>
            </w:pPr>
            <w:r w:rsidRPr="00481052">
              <w:rPr>
                <w:rFonts w:ascii="微软雅黑" w:eastAsia="微软雅黑" w:hAnsi="微软雅黑" w:hint="eastAsia"/>
              </w:rPr>
              <w:t>说明</w:t>
            </w:r>
          </w:p>
        </w:tc>
      </w:tr>
      <w:tr w:rsidR="00756F72" w:rsidRPr="00481052" w:rsidTr="006F37B5">
        <w:tc>
          <w:tcPr>
            <w:tcW w:w="1578" w:type="dxa"/>
          </w:tcPr>
          <w:p w:rsidR="00756F72" w:rsidRPr="00481052" w:rsidRDefault="00970E45" w:rsidP="00A1222E">
            <w:pPr>
              <w:jc w:val="center"/>
              <w:rPr>
                <w:rFonts w:ascii="微软雅黑" w:eastAsia="微软雅黑" w:hAnsi="微软雅黑"/>
              </w:rPr>
            </w:pPr>
            <w:r w:rsidRPr="00481052">
              <w:rPr>
                <w:rFonts w:ascii="微软雅黑" w:eastAsia="微软雅黑" w:hAnsi="微软雅黑"/>
              </w:rPr>
              <w:t>1.0.0</w:t>
            </w:r>
          </w:p>
        </w:tc>
        <w:tc>
          <w:tcPr>
            <w:tcW w:w="1575" w:type="dxa"/>
          </w:tcPr>
          <w:p w:rsidR="00756F72" w:rsidRPr="00481052" w:rsidRDefault="00970E45" w:rsidP="00A1222E">
            <w:pPr>
              <w:jc w:val="center"/>
              <w:rPr>
                <w:rFonts w:ascii="微软雅黑" w:eastAsia="微软雅黑" w:hAnsi="微软雅黑"/>
              </w:rPr>
            </w:pPr>
            <w:r w:rsidRPr="00481052">
              <w:rPr>
                <w:rFonts w:ascii="微软雅黑" w:eastAsia="微软雅黑" w:hAnsi="微软雅黑" w:hint="eastAsia"/>
              </w:rPr>
              <w:t>2015-06-11</w:t>
            </w:r>
          </w:p>
        </w:tc>
        <w:tc>
          <w:tcPr>
            <w:tcW w:w="1575" w:type="dxa"/>
          </w:tcPr>
          <w:p w:rsidR="00756F72" w:rsidRPr="00481052" w:rsidRDefault="00F83485" w:rsidP="00A1222E">
            <w:pPr>
              <w:jc w:val="center"/>
              <w:rPr>
                <w:rFonts w:ascii="微软雅黑" w:eastAsia="微软雅黑" w:hAnsi="微软雅黑"/>
              </w:rPr>
            </w:pPr>
            <w:r w:rsidRPr="00481052">
              <w:rPr>
                <w:rFonts w:ascii="微软雅黑" w:eastAsia="微软雅黑" w:hAnsi="微软雅黑" w:hint="eastAsia"/>
              </w:rPr>
              <w:t>李中文</w:t>
            </w:r>
          </w:p>
        </w:tc>
        <w:tc>
          <w:tcPr>
            <w:tcW w:w="4095" w:type="dxa"/>
          </w:tcPr>
          <w:p w:rsidR="00756F72" w:rsidRPr="00481052" w:rsidRDefault="00756F72">
            <w:pPr>
              <w:rPr>
                <w:rFonts w:ascii="微软雅黑" w:eastAsia="微软雅黑" w:hAnsi="微软雅黑"/>
              </w:rPr>
            </w:pPr>
          </w:p>
        </w:tc>
      </w:tr>
      <w:tr w:rsidR="00756F72" w:rsidRPr="00481052" w:rsidTr="006F37B5">
        <w:tc>
          <w:tcPr>
            <w:tcW w:w="1578" w:type="dxa"/>
          </w:tcPr>
          <w:p w:rsidR="00756F72" w:rsidRPr="00481052" w:rsidRDefault="00756F72">
            <w:pPr>
              <w:rPr>
                <w:rFonts w:ascii="微软雅黑" w:eastAsia="微软雅黑" w:hAnsi="微软雅黑"/>
              </w:rPr>
            </w:pPr>
          </w:p>
        </w:tc>
        <w:tc>
          <w:tcPr>
            <w:tcW w:w="1575" w:type="dxa"/>
          </w:tcPr>
          <w:p w:rsidR="00756F72" w:rsidRPr="00481052" w:rsidRDefault="00756F72">
            <w:pPr>
              <w:rPr>
                <w:rFonts w:ascii="微软雅黑" w:eastAsia="微软雅黑" w:hAnsi="微软雅黑"/>
              </w:rPr>
            </w:pPr>
          </w:p>
        </w:tc>
        <w:tc>
          <w:tcPr>
            <w:tcW w:w="1575" w:type="dxa"/>
          </w:tcPr>
          <w:p w:rsidR="00756F72" w:rsidRPr="00481052" w:rsidRDefault="00756F72">
            <w:pPr>
              <w:rPr>
                <w:rFonts w:ascii="微软雅黑" w:eastAsia="微软雅黑" w:hAnsi="微软雅黑"/>
              </w:rPr>
            </w:pPr>
          </w:p>
        </w:tc>
        <w:tc>
          <w:tcPr>
            <w:tcW w:w="4095" w:type="dxa"/>
          </w:tcPr>
          <w:p w:rsidR="00756F72" w:rsidRPr="00481052" w:rsidRDefault="00756F72">
            <w:pPr>
              <w:rPr>
                <w:rFonts w:ascii="微软雅黑" w:eastAsia="微软雅黑" w:hAnsi="微软雅黑"/>
              </w:rPr>
            </w:pPr>
          </w:p>
        </w:tc>
      </w:tr>
      <w:tr w:rsidR="00756F72" w:rsidRPr="00481052" w:rsidTr="006F37B5">
        <w:tc>
          <w:tcPr>
            <w:tcW w:w="1578" w:type="dxa"/>
          </w:tcPr>
          <w:p w:rsidR="00756F72" w:rsidRPr="00481052" w:rsidRDefault="00756F72">
            <w:pPr>
              <w:rPr>
                <w:rFonts w:ascii="微软雅黑" w:eastAsia="微软雅黑" w:hAnsi="微软雅黑"/>
              </w:rPr>
            </w:pPr>
          </w:p>
        </w:tc>
        <w:tc>
          <w:tcPr>
            <w:tcW w:w="1575" w:type="dxa"/>
          </w:tcPr>
          <w:p w:rsidR="00756F72" w:rsidRPr="00481052" w:rsidRDefault="00756F72">
            <w:pPr>
              <w:rPr>
                <w:rFonts w:ascii="微软雅黑" w:eastAsia="微软雅黑" w:hAnsi="微软雅黑"/>
              </w:rPr>
            </w:pPr>
          </w:p>
        </w:tc>
        <w:tc>
          <w:tcPr>
            <w:tcW w:w="1575" w:type="dxa"/>
          </w:tcPr>
          <w:p w:rsidR="00756F72" w:rsidRPr="00481052" w:rsidRDefault="00756F72">
            <w:pPr>
              <w:rPr>
                <w:rFonts w:ascii="微软雅黑" w:eastAsia="微软雅黑" w:hAnsi="微软雅黑"/>
              </w:rPr>
            </w:pPr>
          </w:p>
        </w:tc>
        <w:tc>
          <w:tcPr>
            <w:tcW w:w="4095" w:type="dxa"/>
          </w:tcPr>
          <w:p w:rsidR="00756F72" w:rsidRPr="00481052" w:rsidRDefault="00756F72">
            <w:pPr>
              <w:rPr>
                <w:rFonts w:ascii="微软雅黑" w:eastAsia="微软雅黑" w:hAnsi="微软雅黑"/>
              </w:rPr>
            </w:pPr>
          </w:p>
        </w:tc>
      </w:tr>
      <w:tr w:rsidR="00756F72" w:rsidRPr="00481052" w:rsidTr="006F37B5">
        <w:tc>
          <w:tcPr>
            <w:tcW w:w="1578" w:type="dxa"/>
          </w:tcPr>
          <w:p w:rsidR="00756F72" w:rsidRPr="00481052" w:rsidRDefault="00756F72">
            <w:pPr>
              <w:rPr>
                <w:rFonts w:ascii="微软雅黑" w:eastAsia="微软雅黑" w:hAnsi="微软雅黑"/>
              </w:rPr>
            </w:pPr>
          </w:p>
        </w:tc>
        <w:tc>
          <w:tcPr>
            <w:tcW w:w="1575" w:type="dxa"/>
          </w:tcPr>
          <w:p w:rsidR="00756F72" w:rsidRPr="00481052" w:rsidRDefault="00756F72">
            <w:pPr>
              <w:rPr>
                <w:rFonts w:ascii="微软雅黑" w:eastAsia="微软雅黑" w:hAnsi="微软雅黑"/>
              </w:rPr>
            </w:pPr>
          </w:p>
        </w:tc>
        <w:tc>
          <w:tcPr>
            <w:tcW w:w="1575" w:type="dxa"/>
          </w:tcPr>
          <w:p w:rsidR="00756F72" w:rsidRPr="00481052" w:rsidRDefault="00756F72">
            <w:pPr>
              <w:rPr>
                <w:rFonts w:ascii="微软雅黑" w:eastAsia="微软雅黑" w:hAnsi="微软雅黑"/>
              </w:rPr>
            </w:pPr>
          </w:p>
        </w:tc>
        <w:tc>
          <w:tcPr>
            <w:tcW w:w="4095" w:type="dxa"/>
          </w:tcPr>
          <w:p w:rsidR="00756F72" w:rsidRPr="00481052" w:rsidRDefault="00756F72">
            <w:pPr>
              <w:rPr>
                <w:rFonts w:ascii="微软雅黑" w:eastAsia="微软雅黑" w:hAnsi="微软雅黑"/>
              </w:rPr>
            </w:pPr>
          </w:p>
        </w:tc>
      </w:tr>
    </w:tbl>
    <w:p w:rsidR="00B71037" w:rsidRPr="00481052" w:rsidRDefault="00B71037">
      <w:pPr>
        <w:rPr>
          <w:rFonts w:ascii="微软雅黑" w:eastAsia="微软雅黑" w:hAnsi="微软雅黑"/>
        </w:rPr>
      </w:pPr>
    </w:p>
    <w:p w:rsidR="00266F70" w:rsidRPr="00481052" w:rsidRDefault="00266F70">
      <w:pPr>
        <w:rPr>
          <w:rFonts w:ascii="微软雅黑" w:eastAsia="微软雅黑" w:hAnsi="微软雅黑"/>
        </w:rPr>
      </w:pPr>
    </w:p>
    <w:p w:rsidR="00266F70" w:rsidRPr="00481052" w:rsidRDefault="00266F70">
      <w:pPr>
        <w:rPr>
          <w:rFonts w:ascii="微软雅黑" w:eastAsia="微软雅黑" w:hAnsi="微软雅黑"/>
        </w:rPr>
      </w:pPr>
    </w:p>
    <w:p w:rsidR="00266F70" w:rsidRPr="00481052" w:rsidRDefault="00266F70">
      <w:pPr>
        <w:rPr>
          <w:rFonts w:ascii="微软雅黑" w:eastAsia="微软雅黑" w:hAnsi="微软雅黑"/>
        </w:rPr>
      </w:pPr>
    </w:p>
    <w:p w:rsidR="00266F70" w:rsidRPr="00481052" w:rsidRDefault="00266F70">
      <w:pPr>
        <w:rPr>
          <w:rFonts w:ascii="微软雅黑" w:eastAsia="微软雅黑" w:hAnsi="微软雅黑"/>
        </w:rPr>
      </w:pPr>
    </w:p>
    <w:p w:rsidR="00266F70" w:rsidRPr="00481052" w:rsidRDefault="00266F70">
      <w:pPr>
        <w:rPr>
          <w:rFonts w:ascii="微软雅黑" w:eastAsia="微软雅黑" w:hAnsi="微软雅黑"/>
        </w:rPr>
      </w:pPr>
    </w:p>
    <w:p w:rsidR="00266F70" w:rsidRPr="00481052" w:rsidRDefault="00266F70">
      <w:pPr>
        <w:rPr>
          <w:rFonts w:ascii="微软雅黑" w:eastAsia="微软雅黑" w:hAnsi="微软雅黑"/>
        </w:rPr>
      </w:pPr>
    </w:p>
    <w:p w:rsidR="00266F70" w:rsidRPr="00481052" w:rsidRDefault="00266F70">
      <w:pPr>
        <w:rPr>
          <w:rFonts w:ascii="微软雅黑" w:eastAsia="微软雅黑" w:hAnsi="微软雅黑"/>
        </w:rPr>
      </w:pPr>
    </w:p>
    <w:p w:rsidR="00266F70" w:rsidRPr="00481052" w:rsidRDefault="00266F70">
      <w:pPr>
        <w:rPr>
          <w:rFonts w:ascii="微软雅黑" w:eastAsia="微软雅黑" w:hAnsi="微软雅黑"/>
        </w:rPr>
      </w:pPr>
    </w:p>
    <w:p w:rsidR="00266F70" w:rsidRPr="00481052" w:rsidRDefault="00266F70">
      <w:pPr>
        <w:rPr>
          <w:rFonts w:ascii="微软雅黑" w:eastAsia="微软雅黑" w:hAnsi="微软雅黑"/>
        </w:rPr>
      </w:pPr>
    </w:p>
    <w:p w:rsidR="00266F70" w:rsidRPr="00481052" w:rsidRDefault="00266F70">
      <w:pPr>
        <w:rPr>
          <w:rFonts w:ascii="微软雅黑" w:eastAsia="微软雅黑" w:hAnsi="微软雅黑"/>
        </w:rPr>
      </w:pPr>
    </w:p>
    <w:p w:rsidR="00266F70" w:rsidRPr="00481052" w:rsidRDefault="00266F70">
      <w:pPr>
        <w:rPr>
          <w:rFonts w:ascii="微软雅黑" w:eastAsia="微软雅黑" w:hAnsi="微软雅黑"/>
        </w:rPr>
      </w:pPr>
    </w:p>
    <w:p w:rsidR="00266F70" w:rsidRPr="00481052" w:rsidRDefault="00266F70">
      <w:pPr>
        <w:rPr>
          <w:rFonts w:ascii="微软雅黑" w:eastAsia="微软雅黑" w:hAnsi="微软雅黑"/>
        </w:rPr>
      </w:pPr>
    </w:p>
    <w:p w:rsidR="00266F70" w:rsidRPr="00481052" w:rsidRDefault="00266F70">
      <w:pPr>
        <w:rPr>
          <w:rFonts w:ascii="微软雅黑" w:eastAsia="微软雅黑" w:hAnsi="微软雅黑"/>
        </w:rPr>
      </w:pPr>
    </w:p>
    <w:p w:rsidR="00266F70" w:rsidRPr="00481052" w:rsidRDefault="00266F70">
      <w:pPr>
        <w:rPr>
          <w:rFonts w:ascii="微软雅黑" w:eastAsia="微软雅黑" w:hAnsi="微软雅黑"/>
        </w:rPr>
      </w:pPr>
    </w:p>
    <w:p w:rsidR="00266F70" w:rsidRPr="00481052" w:rsidRDefault="00266F70">
      <w:pPr>
        <w:rPr>
          <w:rFonts w:ascii="微软雅黑" w:eastAsia="微软雅黑" w:hAnsi="微软雅黑"/>
        </w:rPr>
      </w:pPr>
    </w:p>
    <w:p w:rsidR="00266F70" w:rsidRPr="00481052" w:rsidRDefault="00266F70">
      <w:pPr>
        <w:rPr>
          <w:rFonts w:ascii="微软雅黑" w:eastAsia="微软雅黑" w:hAnsi="微软雅黑"/>
        </w:rPr>
      </w:pPr>
    </w:p>
    <w:p w:rsidR="00266F70" w:rsidRPr="00481052" w:rsidRDefault="00266F70">
      <w:pPr>
        <w:rPr>
          <w:rFonts w:ascii="微软雅黑" w:eastAsia="微软雅黑" w:hAnsi="微软雅黑"/>
        </w:rPr>
      </w:pPr>
    </w:p>
    <w:p w:rsidR="006115D7" w:rsidRPr="00481052" w:rsidRDefault="006115D7">
      <w:pPr>
        <w:rPr>
          <w:rFonts w:ascii="微软雅黑" w:eastAsia="微软雅黑" w:hAnsi="微软雅黑"/>
        </w:rPr>
      </w:pPr>
    </w:p>
    <w:p w:rsidR="00841C40" w:rsidRPr="00481052" w:rsidRDefault="00841C40">
      <w:pPr>
        <w:rPr>
          <w:rFonts w:ascii="微软雅黑" w:eastAsia="微软雅黑" w:hAnsi="微软雅黑"/>
        </w:rPr>
      </w:pPr>
    </w:p>
    <w:p w:rsidR="00841C40" w:rsidRPr="00481052" w:rsidRDefault="00841C40">
      <w:pPr>
        <w:rPr>
          <w:rFonts w:ascii="微软雅黑" w:eastAsia="微软雅黑" w:hAnsi="微软雅黑"/>
        </w:rPr>
      </w:pPr>
    </w:p>
    <w:p w:rsidR="00841C40" w:rsidRPr="00481052" w:rsidRDefault="00841C40">
      <w:pPr>
        <w:rPr>
          <w:rFonts w:ascii="微软雅黑" w:eastAsia="微软雅黑" w:hAnsi="微软雅黑"/>
        </w:rPr>
      </w:pPr>
    </w:p>
    <w:tbl>
      <w:tblPr>
        <w:tblW w:w="0" w:type="auto"/>
        <w:jc w:val="center"/>
        <w:tblBorders>
          <w:top w:val="single" w:sz="12" w:space="0" w:color="auto"/>
          <w:left w:val="single" w:sz="12" w:space="0" w:color="auto"/>
          <w:bottom w:val="single" w:sz="12" w:space="0" w:color="auto"/>
          <w:right w:val="single" w:sz="12" w:space="0" w:color="auto"/>
        </w:tblBorders>
        <w:tblLook w:val="0000" w:firstRow="0" w:lastRow="0" w:firstColumn="0" w:lastColumn="0" w:noHBand="0" w:noVBand="0"/>
      </w:tblPr>
      <w:tblGrid>
        <w:gridCol w:w="8551"/>
      </w:tblGrid>
      <w:tr w:rsidR="00266F70" w:rsidRPr="00481052">
        <w:trPr>
          <w:jc w:val="center"/>
        </w:trPr>
        <w:tc>
          <w:tcPr>
            <w:tcW w:w="8551" w:type="dxa"/>
            <w:tcBorders>
              <w:top w:val="single" w:sz="12" w:space="0" w:color="auto"/>
              <w:left w:val="single" w:sz="12" w:space="0" w:color="auto"/>
              <w:bottom w:val="single" w:sz="12" w:space="0" w:color="auto"/>
              <w:right w:val="single" w:sz="12" w:space="0" w:color="auto"/>
            </w:tcBorders>
            <w:vAlign w:val="center"/>
          </w:tcPr>
          <w:p w:rsidR="00266F70" w:rsidRPr="00481052" w:rsidRDefault="00787F70" w:rsidP="007133E6">
            <w:pPr>
              <w:spacing w:before="24" w:after="24"/>
              <w:rPr>
                <w:rFonts w:ascii="微软雅黑" w:eastAsia="微软雅黑" w:hAnsi="微软雅黑"/>
                <w:b/>
                <w:bCs/>
              </w:rPr>
            </w:pPr>
            <w:r w:rsidRPr="00481052">
              <w:rPr>
                <w:rFonts w:ascii="微软雅黑" w:eastAsia="微软雅黑" w:hAnsi="微软雅黑" w:hint="eastAsia"/>
              </w:rPr>
              <w:t>本文档中的所有内容为普元信息技术股份有限公司</w:t>
            </w:r>
            <w:r w:rsidR="00266F70" w:rsidRPr="00481052">
              <w:rPr>
                <w:rFonts w:ascii="微软雅黑" w:eastAsia="微软雅黑" w:hAnsi="微软雅黑" w:hint="eastAsia"/>
              </w:rPr>
              <w:t>的机密和专属所有。未经</w:t>
            </w:r>
            <w:r w:rsidR="00196323" w:rsidRPr="00481052">
              <w:rPr>
                <w:rFonts w:ascii="微软雅黑" w:eastAsia="微软雅黑" w:hAnsi="微软雅黑" w:hint="eastAsia"/>
              </w:rPr>
              <w:t>普元信息技术股份有限公司</w:t>
            </w:r>
            <w:r w:rsidR="00266F70" w:rsidRPr="00481052">
              <w:rPr>
                <w:rFonts w:ascii="微软雅黑" w:eastAsia="微软雅黑" w:hAnsi="微软雅黑" w:hint="eastAsia"/>
              </w:rPr>
              <w:t>的明确书面许可，任何组织或个人不得以任何目的、任何形式及任何手段复制或传播本文档部分或全部内容。</w:t>
            </w:r>
          </w:p>
        </w:tc>
      </w:tr>
    </w:tbl>
    <w:p w:rsidR="00841C40" w:rsidRPr="007375C2" w:rsidRDefault="00841C40" w:rsidP="00B24A4E">
      <w:pPr>
        <w:spacing w:beforeLines="20" w:before="77"/>
        <w:jc w:val="center"/>
        <w:rPr>
          <w:rFonts w:ascii="黑体" w:eastAsia="黑体"/>
          <w:sz w:val="30"/>
        </w:rPr>
      </w:pPr>
      <w:bookmarkStart w:id="10" w:name="_Toc109645362"/>
      <w:bookmarkStart w:id="11" w:name="_Toc109785781"/>
      <w:bookmarkStart w:id="12" w:name="_Toc109825637"/>
      <w:bookmarkStart w:id="13" w:name="_Toc109825738"/>
      <w:bookmarkStart w:id="14" w:name="_Toc109826114"/>
    </w:p>
    <w:p w:rsidR="001C70E5" w:rsidRPr="001E44CD" w:rsidRDefault="001C70E5" w:rsidP="00841C40">
      <w:pPr>
        <w:widowControl/>
        <w:jc w:val="center"/>
        <w:rPr>
          <w:rFonts w:ascii="微软雅黑" w:eastAsia="微软雅黑" w:hAnsi="微软雅黑"/>
          <w:sz w:val="30"/>
        </w:rPr>
      </w:pPr>
      <w:r w:rsidRPr="001E44CD">
        <w:rPr>
          <w:rFonts w:ascii="微软雅黑" w:eastAsia="微软雅黑" w:hAnsi="微软雅黑" w:hint="eastAsia"/>
          <w:sz w:val="30"/>
        </w:rPr>
        <w:lastRenderedPageBreak/>
        <w:t>文档安全控制信息</w:t>
      </w:r>
    </w:p>
    <w:tbl>
      <w:tblPr>
        <w:tblW w:w="84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C0C0C0"/>
        <w:tblLook w:val="01E0" w:firstRow="1" w:lastRow="1" w:firstColumn="1" w:lastColumn="1" w:noHBand="0" w:noVBand="0"/>
      </w:tblPr>
      <w:tblGrid>
        <w:gridCol w:w="1242"/>
        <w:gridCol w:w="993"/>
        <w:gridCol w:w="2001"/>
        <w:gridCol w:w="1259"/>
        <w:gridCol w:w="2977"/>
      </w:tblGrid>
      <w:tr w:rsidR="001C70E5" w:rsidRPr="001E44CD" w:rsidTr="00E34297">
        <w:trPr>
          <w:trHeight w:val="85"/>
        </w:trPr>
        <w:tc>
          <w:tcPr>
            <w:tcW w:w="2235" w:type="dxa"/>
            <w:gridSpan w:val="2"/>
            <w:shd w:val="clear" w:color="auto" w:fill="C0C0C0"/>
            <w:vAlign w:val="center"/>
          </w:tcPr>
          <w:p w:rsidR="001C70E5" w:rsidRPr="001E44CD" w:rsidRDefault="001C70E5" w:rsidP="00E34297">
            <w:pPr>
              <w:jc w:val="center"/>
              <w:rPr>
                <w:rFonts w:ascii="微软雅黑" w:eastAsia="微软雅黑" w:hAnsi="微软雅黑"/>
                <w:b/>
              </w:rPr>
            </w:pPr>
            <w:bookmarkStart w:id="15" w:name="_Hlk330819322"/>
            <w:r w:rsidRPr="001E44CD">
              <w:rPr>
                <w:rFonts w:ascii="微软雅黑" w:eastAsia="微软雅黑" w:hAnsi="微软雅黑" w:hint="eastAsia"/>
                <w:b/>
              </w:rPr>
              <w:t>机密等级</w:t>
            </w:r>
          </w:p>
        </w:tc>
        <w:tc>
          <w:tcPr>
            <w:tcW w:w="6237" w:type="dxa"/>
            <w:gridSpan w:val="3"/>
            <w:shd w:val="clear" w:color="auto" w:fill="auto"/>
            <w:vAlign w:val="center"/>
          </w:tcPr>
          <w:p w:rsidR="001C70E5" w:rsidRPr="001E44CD" w:rsidRDefault="00494486" w:rsidP="00E34297">
            <w:pPr>
              <w:rPr>
                <w:rFonts w:ascii="微软雅黑" w:eastAsia="微软雅黑" w:hAnsi="微软雅黑"/>
              </w:rPr>
            </w:pPr>
            <w:r w:rsidRPr="001E44CD">
              <w:rPr>
                <w:rFonts w:ascii="微软雅黑" w:eastAsia="微软雅黑" w:hAnsi="微软雅黑"/>
              </w:rPr>
              <w:fldChar w:fldCharType="begin">
                <w:ffData>
                  <w:name w:val="Check5"/>
                  <w:enabled/>
                  <w:calcOnExit w:val="0"/>
                  <w:checkBox>
                    <w:sizeAuto/>
                    <w:default w:val="0"/>
                  </w:checkBox>
                </w:ffData>
              </w:fldChar>
            </w:r>
            <w:bookmarkStart w:id="16" w:name="Check5"/>
            <w:r w:rsidR="001C70E5" w:rsidRPr="001E44CD">
              <w:rPr>
                <w:rFonts w:ascii="微软雅黑" w:eastAsia="微软雅黑" w:hAnsi="微软雅黑"/>
              </w:rPr>
              <w:instrText xml:space="preserve"> </w:instrText>
            </w:r>
            <w:r w:rsidR="001C70E5" w:rsidRPr="001E44CD">
              <w:rPr>
                <w:rFonts w:ascii="微软雅黑" w:eastAsia="微软雅黑" w:hAnsi="微软雅黑" w:hint="eastAsia"/>
              </w:rPr>
              <w:instrText>FORMCHECKBOX</w:instrText>
            </w:r>
            <w:r w:rsidR="001C70E5" w:rsidRPr="001E44CD">
              <w:rPr>
                <w:rFonts w:ascii="微软雅黑" w:eastAsia="微软雅黑" w:hAnsi="微软雅黑"/>
              </w:rPr>
              <w:instrText xml:space="preserve"> </w:instrText>
            </w:r>
            <w:r w:rsidR="00053F23">
              <w:rPr>
                <w:rFonts w:ascii="微软雅黑" w:eastAsia="微软雅黑" w:hAnsi="微软雅黑"/>
              </w:rPr>
            </w:r>
            <w:r w:rsidR="00053F23">
              <w:rPr>
                <w:rFonts w:ascii="微软雅黑" w:eastAsia="微软雅黑" w:hAnsi="微软雅黑"/>
              </w:rPr>
              <w:fldChar w:fldCharType="separate"/>
            </w:r>
            <w:r w:rsidRPr="001E44CD">
              <w:rPr>
                <w:rFonts w:ascii="微软雅黑" w:eastAsia="微软雅黑" w:hAnsi="微软雅黑"/>
              </w:rPr>
              <w:fldChar w:fldCharType="end"/>
            </w:r>
            <w:bookmarkEnd w:id="16"/>
            <w:r w:rsidR="001C70E5" w:rsidRPr="001E44CD">
              <w:rPr>
                <w:rFonts w:ascii="微软雅黑" w:eastAsia="微软雅黑" w:hAnsi="微软雅黑" w:hint="eastAsia"/>
              </w:rPr>
              <w:t>国密</w:t>
            </w:r>
            <w:r w:rsidRPr="001E44CD">
              <w:rPr>
                <w:rFonts w:ascii="微软雅黑" w:eastAsia="微软雅黑" w:hAnsi="微软雅黑"/>
              </w:rPr>
              <w:fldChar w:fldCharType="begin">
                <w:ffData>
                  <w:name w:val="Check6"/>
                  <w:enabled/>
                  <w:calcOnExit w:val="0"/>
                  <w:checkBox>
                    <w:sizeAuto/>
                    <w:default w:val="0"/>
                  </w:checkBox>
                </w:ffData>
              </w:fldChar>
            </w:r>
            <w:bookmarkStart w:id="17" w:name="Check6"/>
            <w:r w:rsidR="001C70E5" w:rsidRPr="001E44CD">
              <w:rPr>
                <w:rFonts w:ascii="微软雅黑" w:eastAsia="微软雅黑" w:hAnsi="微软雅黑"/>
              </w:rPr>
              <w:instrText xml:space="preserve"> </w:instrText>
            </w:r>
            <w:r w:rsidR="001C70E5" w:rsidRPr="001E44CD">
              <w:rPr>
                <w:rFonts w:ascii="微软雅黑" w:eastAsia="微软雅黑" w:hAnsi="微软雅黑" w:hint="eastAsia"/>
              </w:rPr>
              <w:instrText>FORMCHECKBOX</w:instrText>
            </w:r>
            <w:r w:rsidR="001C70E5" w:rsidRPr="001E44CD">
              <w:rPr>
                <w:rFonts w:ascii="微软雅黑" w:eastAsia="微软雅黑" w:hAnsi="微软雅黑"/>
              </w:rPr>
              <w:instrText xml:space="preserve"> </w:instrText>
            </w:r>
            <w:r w:rsidR="00053F23">
              <w:rPr>
                <w:rFonts w:ascii="微软雅黑" w:eastAsia="微软雅黑" w:hAnsi="微软雅黑"/>
              </w:rPr>
            </w:r>
            <w:r w:rsidR="00053F23">
              <w:rPr>
                <w:rFonts w:ascii="微软雅黑" w:eastAsia="微软雅黑" w:hAnsi="微软雅黑"/>
              </w:rPr>
              <w:fldChar w:fldCharType="separate"/>
            </w:r>
            <w:r w:rsidRPr="001E44CD">
              <w:rPr>
                <w:rFonts w:ascii="微软雅黑" w:eastAsia="微软雅黑" w:hAnsi="微软雅黑"/>
              </w:rPr>
              <w:fldChar w:fldCharType="end"/>
            </w:r>
            <w:bookmarkEnd w:id="17"/>
            <w:r w:rsidR="001C70E5" w:rsidRPr="001E44CD">
              <w:rPr>
                <w:rFonts w:ascii="微软雅黑" w:eastAsia="微软雅黑" w:hAnsi="微软雅黑" w:hint="eastAsia"/>
              </w:rPr>
              <w:t>商密一级</w:t>
            </w:r>
            <w:r w:rsidRPr="001E44CD">
              <w:rPr>
                <w:rFonts w:ascii="微软雅黑" w:eastAsia="微软雅黑" w:hAnsi="微软雅黑"/>
              </w:rPr>
              <w:fldChar w:fldCharType="begin">
                <w:ffData>
                  <w:name w:val="Check7"/>
                  <w:enabled/>
                  <w:calcOnExit w:val="0"/>
                  <w:checkBox>
                    <w:sizeAuto/>
                    <w:default w:val="0"/>
                  </w:checkBox>
                </w:ffData>
              </w:fldChar>
            </w:r>
            <w:bookmarkStart w:id="18" w:name="Check7"/>
            <w:r w:rsidR="001C70E5" w:rsidRPr="001E44CD">
              <w:rPr>
                <w:rFonts w:ascii="微软雅黑" w:eastAsia="微软雅黑" w:hAnsi="微软雅黑"/>
              </w:rPr>
              <w:instrText xml:space="preserve"> </w:instrText>
            </w:r>
            <w:r w:rsidR="001C70E5" w:rsidRPr="001E44CD">
              <w:rPr>
                <w:rFonts w:ascii="微软雅黑" w:eastAsia="微软雅黑" w:hAnsi="微软雅黑" w:hint="eastAsia"/>
              </w:rPr>
              <w:instrText>FORMCHECKBOX</w:instrText>
            </w:r>
            <w:r w:rsidR="001C70E5" w:rsidRPr="001E44CD">
              <w:rPr>
                <w:rFonts w:ascii="微软雅黑" w:eastAsia="微软雅黑" w:hAnsi="微软雅黑"/>
              </w:rPr>
              <w:instrText xml:space="preserve"> </w:instrText>
            </w:r>
            <w:r w:rsidR="00053F23">
              <w:rPr>
                <w:rFonts w:ascii="微软雅黑" w:eastAsia="微软雅黑" w:hAnsi="微软雅黑"/>
              </w:rPr>
            </w:r>
            <w:r w:rsidR="00053F23">
              <w:rPr>
                <w:rFonts w:ascii="微软雅黑" w:eastAsia="微软雅黑" w:hAnsi="微软雅黑"/>
              </w:rPr>
              <w:fldChar w:fldCharType="separate"/>
            </w:r>
            <w:r w:rsidRPr="001E44CD">
              <w:rPr>
                <w:rFonts w:ascii="微软雅黑" w:eastAsia="微软雅黑" w:hAnsi="微软雅黑"/>
              </w:rPr>
              <w:fldChar w:fldCharType="end"/>
            </w:r>
            <w:bookmarkEnd w:id="18"/>
            <w:r w:rsidR="001C70E5" w:rsidRPr="001E44CD">
              <w:rPr>
                <w:rFonts w:ascii="微软雅黑" w:eastAsia="微软雅黑" w:hAnsi="微软雅黑" w:hint="eastAsia"/>
              </w:rPr>
              <w:t>商密二级</w:t>
            </w:r>
            <w:r w:rsidRPr="001E44CD">
              <w:rPr>
                <w:rFonts w:ascii="微软雅黑" w:eastAsia="微软雅黑" w:hAnsi="微软雅黑"/>
              </w:rPr>
              <w:fldChar w:fldCharType="begin">
                <w:ffData>
                  <w:name w:val="Check8"/>
                  <w:enabled/>
                  <w:calcOnExit w:val="0"/>
                  <w:checkBox>
                    <w:sizeAuto/>
                    <w:default w:val="0"/>
                  </w:checkBox>
                </w:ffData>
              </w:fldChar>
            </w:r>
            <w:bookmarkStart w:id="19" w:name="Check8"/>
            <w:r w:rsidR="001C70E5" w:rsidRPr="001E44CD">
              <w:rPr>
                <w:rFonts w:ascii="微软雅黑" w:eastAsia="微软雅黑" w:hAnsi="微软雅黑"/>
              </w:rPr>
              <w:instrText xml:space="preserve"> </w:instrText>
            </w:r>
            <w:r w:rsidR="001C70E5" w:rsidRPr="001E44CD">
              <w:rPr>
                <w:rFonts w:ascii="微软雅黑" w:eastAsia="微软雅黑" w:hAnsi="微软雅黑" w:hint="eastAsia"/>
              </w:rPr>
              <w:instrText>FORMCHECKBOX</w:instrText>
            </w:r>
            <w:r w:rsidR="001C70E5" w:rsidRPr="001E44CD">
              <w:rPr>
                <w:rFonts w:ascii="微软雅黑" w:eastAsia="微软雅黑" w:hAnsi="微软雅黑"/>
              </w:rPr>
              <w:instrText xml:space="preserve"> </w:instrText>
            </w:r>
            <w:r w:rsidR="00053F23">
              <w:rPr>
                <w:rFonts w:ascii="微软雅黑" w:eastAsia="微软雅黑" w:hAnsi="微软雅黑"/>
              </w:rPr>
            </w:r>
            <w:r w:rsidR="00053F23">
              <w:rPr>
                <w:rFonts w:ascii="微软雅黑" w:eastAsia="微软雅黑" w:hAnsi="微软雅黑"/>
              </w:rPr>
              <w:fldChar w:fldCharType="separate"/>
            </w:r>
            <w:r w:rsidRPr="001E44CD">
              <w:rPr>
                <w:rFonts w:ascii="微软雅黑" w:eastAsia="微软雅黑" w:hAnsi="微软雅黑"/>
              </w:rPr>
              <w:fldChar w:fldCharType="end"/>
            </w:r>
            <w:bookmarkEnd w:id="19"/>
            <w:r w:rsidR="001C70E5" w:rsidRPr="001E44CD">
              <w:rPr>
                <w:rFonts w:ascii="微软雅黑" w:eastAsia="微软雅黑" w:hAnsi="微软雅黑" w:hint="eastAsia"/>
              </w:rPr>
              <w:t>商密三级</w:t>
            </w:r>
            <w:bookmarkStart w:id="20" w:name="Check9"/>
            <w:r w:rsidRPr="001E44CD">
              <w:rPr>
                <w:rFonts w:ascii="微软雅黑" w:eastAsia="微软雅黑" w:hAnsi="微软雅黑"/>
              </w:rPr>
              <w:fldChar w:fldCharType="begin">
                <w:ffData>
                  <w:name w:val="Check9"/>
                  <w:enabled/>
                  <w:calcOnExit w:val="0"/>
                  <w:checkBox>
                    <w:sizeAuto/>
                    <w:default w:val="1"/>
                  </w:checkBox>
                </w:ffData>
              </w:fldChar>
            </w:r>
            <w:r w:rsidR="001C70E5" w:rsidRPr="001E44CD">
              <w:rPr>
                <w:rFonts w:ascii="微软雅黑" w:eastAsia="微软雅黑" w:hAnsi="微软雅黑"/>
              </w:rPr>
              <w:instrText xml:space="preserve"> FORMCHECKBOX </w:instrText>
            </w:r>
            <w:r w:rsidR="00053F23">
              <w:rPr>
                <w:rFonts w:ascii="微软雅黑" w:eastAsia="微软雅黑" w:hAnsi="微软雅黑"/>
              </w:rPr>
            </w:r>
            <w:r w:rsidR="00053F23">
              <w:rPr>
                <w:rFonts w:ascii="微软雅黑" w:eastAsia="微软雅黑" w:hAnsi="微软雅黑"/>
              </w:rPr>
              <w:fldChar w:fldCharType="separate"/>
            </w:r>
            <w:r w:rsidRPr="001E44CD">
              <w:rPr>
                <w:rFonts w:ascii="微软雅黑" w:eastAsia="微软雅黑" w:hAnsi="微软雅黑"/>
              </w:rPr>
              <w:fldChar w:fldCharType="end"/>
            </w:r>
            <w:bookmarkEnd w:id="20"/>
            <w:r w:rsidR="001C70E5" w:rsidRPr="001E44CD">
              <w:rPr>
                <w:rFonts w:ascii="微软雅黑" w:eastAsia="微软雅黑" w:hAnsi="微软雅黑" w:hint="eastAsia"/>
              </w:rPr>
              <w:t>内部使用</w:t>
            </w:r>
            <w:r w:rsidRPr="001E44CD">
              <w:rPr>
                <w:rFonts w:ascii="微软雅黑" w:eastAsia="微软雅黑" w:hAnsi="微软雅黑"/>
              </w:rPr>
              <w:fldChar w:fldCharType="begin">
                <w:ffData>
                  <w:name w:val="Check10"/>
                  <w:enabled/>
                  <w:calcOnExit w:val="0"/>
                  <w:checkBox>
                    <w:sizeAuto/>
                    <w:default w:val="0"/>
                  </w:checkBox>
                </w:ffData>
              </w:fldChar>
            </w:r>
            <w:bookmarkStart w:id="21" w:name="Check10"/>
            <w:r w:rsidR="001C70E5" w:rsidRPr="001E44CD">
              <w:rPr>
                <w:rFonts w:ascii="微软雅黑" w:eastAsia="微软雅黑" w:hAnsi="微软雅黑"/>
              </w:rPr>
              <w:instrText xml:space="preserve"> </w:instrText>
            </w:r>
            <w:r w:rsidR="001C70E5" w:rsidRPr="001E44CD">
              <w:rPr>
                <w:rFonts w:ascii="微软雅黑" w:eastAsia="微软雅黑" w:hAnsi="微软雅黑" w:hint="eastAsia"/>
              </w:rPr>
              <w:instrText>FORMCHECKBOX</w:instrText>
            </w:r>
            <w:r w:rsidR="001C70E5" w:rsidRPr="001E44CD">
              <w:rPr>
                <w:rFonts w:ascii="微软雅黑" w:eastAsia="微软雅黑" w:hAnsi="微软雅黑"/>
              </w:rPr>
              <w:instrText xml:space="preserve"> </w:instrText>
            </w:r>
            <w:r w:rsidR="00053F23">
              <w:rPr>
                <w:rFonts w:ascii="微软雅黑" w:eastAsia="微软雅黑" w:hAnsi="微软雅黑"/>
              </w:rPr>
            </w:r>
            <w:r w:rsidR="00053F23">
              <w:rPr>
                <w:rFonts w:ascii="微软雅黑" w:eastAsia="微软雅黑" w:hAnsi="微软雅黑"/>
              </w:rPr>
              <w:fldChar w:fldCharType="separate"/>
            </w:r>
            <w:r w:rsidRPr="001E44CD">
              <w:rPr>
                <w:rFonts w:ascii="微软雅黑" w:eastAsia="微软雅黑" w:hAnsi="微软雅黑"/>
              </w:rPr>
              <w:fldChar w:fldCharType="end"/>
            </w:r>
            <w:bookmarkEnd w:id="21"/>
            <w:r w:rsidR="001C70E5" w:rsidRPr="001E44CD">
              <w:rPr>
                <w:rFonts w:ascii="微软雅黑" w:eastAsia="微软雅黑" w:hAnsi="微软雅黑" w:hint="eastAsia"/>
              </w:rPr>
              <w:t>公开</w:t>
            </w:r>
          </w:p>
        </w:tc>
      </w:tr>
      <w:tr w:rsidR="001C70E5" w:rsidRPr="001E44CD" w:rsidTr="00E34297">
        <w:trPr>
          <w:trHeight w:val="85"/>
        </w:trPr>
        <w:tc>
          <w:tcPr>
            <w:tcW w:w="2235" w:type="dxa"/>
            <w:gridSpan w:val="2"/>
            <w:shd w:val="clear" w:color="auto" w:fill="C0C0C0"/>
            <w:vAlign w:val="center"/>
          </w:tcPr>
          <w:p w:rsidR="001C70E5" w:rsidRPr="001E44CD" w:rsidRDefault="001C70E5" w:rsidP="00E34297">
            <w:pPr>
              <w:jc w:val="center"/>
              <w:rPr>
                <w:rFonts w:ascii="微软雅黑" w:eastAsia="微软雅黑" w:hAnsi="微软雅黑"/>
                <w:b/>
              </w:rPr>
            </w:pPr>
            <w:r w:rsidRPr="001E44CD">
              <w:rPr>
                <w:rFonts w:ascii="微软雅黑" w:eastAsia="微软雅黑" w:hAnsi="微软雅黑" w:hint="eastAsia"/>
                <w:b/>
              </w:rPr>
              <w:t>机密性期限</w:t>
            </w:r>
          </w:p>
        </w:tc>
        <w:tc>
          <w:tcPr>
            <w:tcW w:w="6237" w:type="dxa"/>
            <w:gridSpan w:val="3"/>
            <w:shd w:val="clear" w:color="auto" w:fill="auto"/>
            <w:vAlign w:val="center"/>
          </w:tcPr>
          <w:p w:rsidR="001C70E5" w:rsidRPr="001E44CD" w:rsidRDefault="001C70E5" w:rsidP="00E34297">
            <w:pPr>
              <w:rPr>
                <w:rFonts w:ascii="微软雅黑" w:eastAsia="微软雅黑" w:hAnsi="微软雅黑"/>
              </w:rPr>
            </w:pPr>
            <w:r w:rsidRPr="001E44CD">
              <w:rPr>
                <w:rFonts w:ascii="微软雅黑" w:eastAsia="微软雅黑" w:hAnsi="微软雅黑" w:hint="eastAsia"/>
              </w:rPr>
              <w:t>永久</w:t>
            </w:r>
          </w:p>
        </w:tc>
      </w:tr>
      <w:tr w:rsidR="001C70E5" w:rsidRPr="001E44CD" w:rsidTr="00E34297">
        <w:trPr>
          <w:trHeight w:val="85"/>
        </w:trPr>
        <w:tc>
          <w:tcPr>
            <w:tcW w:w="2235" w:type="dxa"/>
            <w:gridSpan w:val="2"/>
            <w:vMerge w:val="restart"/>
            <w:shd w:val="clear" w:color="auto" w:fill="C0C0C0"/>
            <w:vAlign w:val="center"/>
          </w:tcPr>
          <w:p w:rsidR="001C70E5" w:rsidRPr="001E44CD" w:rsidRDefault="001C70E5" w:rsidP="00E34297">
            <w:pPr>
              <w:jc w:val="center"/>
              <w:rPr>
                <w:rFonts w:ascii="微软雅黑" w:eastAsia="微软雅黑" w:hAnsi="微软雅黑"/>
                <w:b/>
              </w:rPr>
            </w:pPr>
            <w:r w:rsidRPr="001E44CD">
              <w:rPr>
                <w:rFonts w:ascii="微软雅黑" w:eastAsia="微软雅黑" w:hAnsi="微软雅黑" w:hint="eastAsia"/>
                <w:b/>
              </w:rPr>
              <w:t>授权访问/分发范围</w:t>
            </w:r>
          </w:p>
        </w:tc>
        <w:tc>
          <w:tcPr>
            <w:tcW w:w="6237" w:type="dxa"/>
            <w:gridSpan w:val="3"/>
            <w:shd w:val="clear" w:color="auto" w:fill="auto"/>
            <w:vAlign w:val="center"/>
          </w:tcPr>
          <w:p w:rsidR="001C70E5" w:rsidRPr="001E44CD" w:rsidRDefault="00C94DAC" w:rsidP="00E34297">
            <w:pPr>
              <w:rPr>
                <w:rFonts w:ascii="微软雅黑" w:eastAsia="微软雅黑" w:hAnsi="微软雅黑"/>
              </w:rPr>
            </w:pPr>
            <w:r w:rsidRPr="001E44CD">
              <w:rPr>
                <w:rFonts w:ascii="微软雅黑" w:eastAsia="微软雅黑" w:hAnsi="微软雅黑" w:hint="eastAsia"/>
              </w:rPr>
              <w:t>普元信息技术股份有限公司</w:t>
            </w:r>
          </w:p>
        </w:tc>
      </w:tr>
      <w:tr w:rsidR="001C70E5" w:rsidRPr="001E44CD" w:rsidTr="00E34297">
        <w:trPr>
          <w:trHeight w:val="85"/>
        </w:trPr>
        <w:tc>
          <w:tcPr>
            <w:tcW w:w="2235" w:type="dxa"/>
            <w:gridSpan w:val="2"/>
            <w:vMerge/>
            <w:shd w:val="clear" w:color="auto" w:fill="C0C0C0"/>
            <w:vAlign w:val="center"/>
          </w:tcPr>
          <w:p w:rsidR="001C70E5" w:rsidRPr="001E44CD" w:rsidRDefault="001C70E5" w:rsidP="00E34297">
            <w:pPr>
              <w:jc w:val="center"/>
              <w:rPr>
                <w:rFonts w:ascii="微软雅黑" w:eastAsia="微软雅黑" w:hAnsi="微软雅黑"/>
                <w:b/>
              </w:rPr>
            </w:pPr>
          </w:p>
        </w:tc>
        <w:tc>
          <w:tcPr>
            <w:tcW w:w="6237" w:type="dxa"/>
            <w:gridSpan w:val="3"/>
            <w:shd w:val="clear" w:color="auto" w:fill="auto"/>
            <w:vAlign w:val="center"/>
          </w:tcPr>
          <w:p w:rsidR="001C70E5" w:rsidRPr="001E44CD" w:rsidRDefault="001C70E5" w:rsidP="00E34297">
            <w:pPr>
              <w:rPr>
                <w:rFonts w:ascii="微软雅黑" w:eastAsia="微软雅黑" w:hAnsi="微软雅黑"/>
              </w:rPr>
            </w:pPr>
          </w:p>
        </w:tc>
      </w:tr>
      <w:tr w:rsidR="001C70E5" w:rsidRPr="001E44CD" w:rsidTr="00E34297">
        <w:tc>
          <w:tcPr>
            <w:tcW w:w="2235" w:type="dxa"/>
            <w:gridSpan w:val="2"/>
            <w:vMerge/>
            <w:shd w:val="clear" w:color="auto" w:fill="C0C0C0"/>
            <w:vAlign w:val="center"/>
          </w:tcPr>
          <w:p w:rsidR="001C70E5" w:rsidRPr="001E44CD" w:rsidRDefault="001C70E5" w:rsidP="00E34297">
            <w:pPr>
              <w:jc w:val="center"/>
              <w:rPr>
                <w:rFonts w:ascii="微软雅黑" w:eastAsia="微软雅黑" w:hAnsi="微软雅黑"/>
                <w:b/>
              </w:rPr>
            </w:pPr>
          </w:p>
        </w:tc>
        <w:tc>
          <w:tcPr>
            <w:tcW w:w="6237" w:type="dxa"/>
            <w:gridSpan w:val="3"/>
            <w:shd w:val="clear" w:color="auto" w:fill="auto"/>
            <w:vAlign w:val="center"/>
          </w:tcPr>
          <w:p w:rsidR="001C70E5" w:rsidRPr="001E44CD" w:rsidRDefault="001C70E5" w:rsidP="00E34297">
            <w:pPr>
              <w:rPr>
                <w:rFonts w:ascii="微软雅黑" w:eastAsia="微软雅黑" w:hAnsi="微软雅黑"/>
              </w:rPr>
            </w:pPr>
          </w:p>
        </w:tc>
      </w:tr>
      <w:tr w:rsidR="001C70E5" w:rsidRPr="001E44CD" w:rsidTr="00E34297">
        <w:tc>
          <w:tcPr>
            <w:tcW w:w="2235" w:type="dxa"/>
            <w:gridSpan w:val="2"/>
            <w:vMerge/>
            <w:shd w:val="clear" w:color="auto" w:fill="C0C0C0"/>
            <w:vAlign w:val="center"/>
          </w:tcPr>
          <w:p w:rsidR="001C70E5" w:rsidRPr="001E44CD" w:rsidRDefault="001C70E5" w:rsidP="00E34297">
            <w:pPr>
              <w:jc w:val="center"/>
              <w:rPr>
                <w:rFonts w:ascii="微软雅黑" w:eastAsia="微软雅黑" w:hAnsi="微软雅黑"/>
                <w:b/>
              </w:rPr>
            </w:pPr>
          </w:p>
        </w:tc>
        <w:tc>
          <w:tcPr>
            <w:tcW w:w="6237" w:type="dxa"/>
            <w:gridSpan w:val="3"/>
            <w:shd w:val="clear" w:color="auto" w:fill="auto"/>
            <w:vAlign w:val="center"/>
          </w:tcPr>
          <w:p w:rsidR="001C70E5" w:rsidRPr="001E44CD" w:rsidRDefault="001C70E5" w:rsidP="00E34297">
            <w:pPr>
              <w:rPr>
                <w:rFonts w:ascii="微软雅黑" w:eastAsia="微软雅黑" w:hAnsi="微软雅黑"/>
              </w:rPr>
            </w:pPr>
          </w:p>
        </w:tc>
      </w:tr>
      <w:tr w:rsidR="001C70E5" w:rsidRPr="001E44CD" w:rsidTr="00E34297">
        <w:tc>
          <w:tcPr>
            <w:tcW w:w="2235" w:type="dxa"/>
            <w:gridSpan w:val="2"/>
            <w:vMerge/>
            <w:shd w:val="clear" w:color="auto" w:fill="C0C0C0"/>
            <w:vAlign w:val="center"/>
          </w:tcPr>
          <w:p w:rsidR="001C70E5" w:rsidRPr="001E44CD" w:rsidRDefault="001C70E5" w:rsidP="00E34297">
            <w:pPr>
              <w:jc w:val="center"/>
              <w:rPr>
                <w:rFonts w:ascii="微软雅黑" w:eastAsia="微软雅黑" w:hAnsi="微软雅黑"/>
                <w:b/>
              </w:rPr>
            </w:pPr>
          </w:p>
        </w:tc>
        <w:tc>
          <w:tcPr>
            <w:tcW w:w="6237" w:type="dxa"/>
            <w:gridSpan w:val="3"/>
            <w:shd w:val="clear" w:color="auto" w:fill="auto"/>
            <w:vAlign w:val="center"/>
          </w:tcPr>
          <w:p w:rsidR="001C70E5" w:rsidRPr="001E44CD" w:rsidRDefault="001C70E5" w:rsidP="00E34297">
            <w:pPr>
              <w:rPr>
                <w:rFonts w:ascii="微软雅黑" w:eastAsia="微软雅黑" w:hAnsi="微软雅黑"/>
              </w:rPr>
            </w:pPr>
          </w:p>
        </w:tc>
      </w:tr>
      <w:tr w:rsidR="001C70E5" w:rsidRPr="001E44CD" w:rsidTr="00E34297">
        <w:tc>
          <w:tcPr>
            <w:tcW w:w="2235" w:type="dxa"/>
            <w:gridSpan w:val="2"/>
            <w:shd w:val="clear" w:color="auto" w:fill="C0C0C0"/>
            <w:vAlign w:val="center"/>
          </w:tcPr>
          <w:p w:rsidR="001C70E5" w:rsidRPr="001E44CD" w:rsidRDefault="001C70E5" w:rsidP="00E34297">
            <w:pPr>
              <w:jc w:val="center"/>
              <w:rPr>
                <w:rFonts w:ascii="微软雅黑" w:eastAsia="微软雅黑" w:hAnsi="微软雅黑"/>
                <w:b/>
              </w:rPr>
            </w:pPr>
            <w:r w:rsidRPr="001E44CD">
              <w:rPr>
                <w:rFonts w:ascii="微软雅黑" w:eastAsia="微软雅黑" w:hAnsi="微软雅黑" w:hint="eastAsia"/>
                <w:b/>
              </w:rPr>
              <w:t>备注</w:t>
            </w:r>
          </w:p>
        </w:tc>
        <w:tc>
          <w:tcPr>
            <w:tcW w:w="6237" w:type="dxa"/>
            <w:gridSpan w:val="3"/>
            <w:shd w:val="clear" w:color="auto" w:fill="auto"/>
            <w:vAlign w:val="center"/>
          </w:tcPr>
          <w:p w:rsidR="001C70E5" w:rsidRPr="001E44CD" w:rsidRDefault="001C70E5" w:rsidP="00E34297">
            <w:pPr>
              <w:rPr>
                <w:rFonts w:ascii="微软雅黑" w:eastAsia="微软雅黑" w:hAnsi="微软雅黑"/>
              </w:rPr>
            </w:pPr>
          </w:p>
        </w:tc>
      </w:tr>
      <w:tr w:rsidR="001C70E5" w:rsidRPr="001E44CD" w:rsidTr="00E34297">
        <w:tc>
          <w:tcPr>
            <w:tcW w:w="8472" w:type="dxa"/>
            <w:gridSpan w:val="5"/>
            <w:shd w:val="clear" w:color="auto" w:fill="C0C0C0"/>
            <w:vAlign w:val="center"/>
          </w:tcPr>
          <w:p w:rsidR="001C70E5" w:rsidRPr="001E44CD" w:rsidRDefault="001C70E5" w:rsidP="00E34297">
            <w:pPr>
              <w:jc w:val="center"/>
              <w:rPr>
                <w:rFonts w:ascii="微软雅黑" w:eastAsia="微软雅黑" w:hAnsi="微软雅黑"/>
              </w:rPr>
            </w:pPr>
            <w:r w:rsidRPr="001E44CD">
              <w:rPr>
                <w:rFonts w:ascii="微软雅黑" w:eastAsia="微软雅黑" w:hAnsi="微软雅黑" w:hint="eastAsia"/>
                <w:b/>
              </w:rPr>
              <w:t>文档操作方式</w:t>
            </w:r>
          </w:p>
        </w:tc>
      </w:tr>
      <w:tr w:rsidR="001C70E5" w:rsidRPr="001E44CD" w:rsidTr="00E34297">
        <w:tc>
          <w:tcPr>
            <w:tcW w:w="1242" w:type="dxa"/>
            <w:shd w:val="clear" w:color="auto" w:fill="C0C0C0"/>
            <w:vAlign w:val="center"/>
          </w:tcPr>
          <w:p w:rsidR="001C70E5" w:rsidRPr="001E44CD" w:rsidRDefault="001C70E5" w:rsidP="00E34297">
            <w:pPr>
              <w:rPr>
                <w:rFonts w:ascii="微软雅黑" w:eastAsia="微软雅黑" w:hAnsi="微软雅黑"/>
                <w:b/>
              </w:rPr>
            </w:pPr>
            <w:r w:rsidRPr="001E44CD">
              <w:rPr>
                <w:rFonts w:ascii="微软雅黑" w:eastAsia="微软雅黑" w:hAnsi="微软雅黑" w:hint="eastAsia"/>
                <w:b/>
              </w:rPr>
              <w:t>复制</w:t>
            </w:r>
          </w:p>
        </w:tc>
        <w:bookmarkStart w:id="22" w:name="Check1"/>
        <w:tc>
          <w:tcPr>
            <w:tcW w:w="2994" w:type="dxa"/>
            <w:gridSpan w:val="2"/>
            <w:shd w:val="clear" w:color="auto" w:fill="auto"/>
            <w:vAlign w:val="center"/>
          </w:tcPr>
          <w:p w:rsidR="001C70E5" w:rsidRPr="001E44CD" w:rsidRDefault="00494486" w:rsidP="00E34297">
            <w:pPr>
              <w:rPr>
                <w:rFonts w:ascii="微软雅黑" w:eastAsia="微软雅黑" w:hAnsi="微软雅黑"/>
              </w:rPr>
            </w:pPr>
            <w:r w:rsidRPr="001E44CD">
              <w:rPr>
                <w:rFonts w:ascii="微软雅黑" w:eastAsia="微软雅黑" w:hAnsi="微软雅黑"/>
              </w:rPr>
              <w:fldChar w:fldCharType="begin">
                <w:ffData>
                  <w:name w:val="Check1"/>
                  <w:enabled/>
                  <w:calcOnExit w:val="0"/>
                  <w:checkBox>
                    <w:sizeAuto/>
                    <w:default w:val="1"/>
                  </w:checkBox>
                </w:ffData>
              </w:fldChar>
            </w:r>
            <w:r w:rsidR="001C70E5" w:rsidRPr="001E44CD">
              <w:rPr>
                <w:rFonts w:ascii="微软雅黑" w:eastAsia="微软雅黑" w:hAnsi="微软雅黑"/>
              </w:rPr>
              <w:instrText xml:space="preserve"> </w:instrText>
            </w:r>
            <w:r w:rsidR="001C70E5" w:rsidRPr="001E44CD">
              <w:rPr>
                <w:rFonts w:ascii="微软雅黑" w:eastAsia="微软雅黑" w:hAnsi="微软雅黑" w:hint="eastAsia"/>
              </w:rPr>
              <w:instrText>FORMCHECKBOX</w:instrText>
            </w:r>
            <w:r w:rsidR="001C70E5" w:rsidRPr="001E44CD">
              <w:rPr>
                <w:rFonts w:ascii="微软雅黑" w:eastAsia="微软雅黑" w:hAnsi="微软雅黑"/>
              </w:rPr>
              <w:instrText xml:space="preserve"> </w:instrText>
            </w:r>
            <w:r w:rsidR="00053F23">
              <w:rPr>
                <w:rFonts w:ascii="微软雅黑" w:eastAsia="微软雅黑" w:hAnsi="微软雅黑"/>
              </w:rPr>
            </w:r>
            <w:r w:rsidR="00053F23">
              <w:rPr>
                <w:rFonts w:ascii="微软雅黑" w:eastAsia="微软雅黑" w:hAnsi="微软雅黑"/>
              </w:rPr>
              <w:fldChar w:fldCharType="separate"/>
            </w:r>
            <w:r w:rsidRPr="001E44CD">
              <w:rPr>
                <w:rFonts w:ascii="微软雅黑" w:eastAsia="微软雅黑" w:hAnsi="微软雅黑"/>
              </w:rPr>
              <w:fldChar w:fldCharType="end"/>
            </w:r>
            <w:bookmarkEnd w:id="22"/>
            <w:r w:rsidR="001C70E5" w:rsidRPr="001E44CD">
              <w:rPr>
                <w:rFonts w:ascii="微软雅黑" w:eastAsia="微软雅黑" w:hAnsi="微软雅黑" w:hint="eastAsia"/>
              </w:rPr>
              <w:t>禁止</w:t>
            </w:r>
          </w:p>
        </w:tc>
        <w:tc>
          <w:tcPr>
            <w:tcW w:w="1259" w:type="dxa"/>
            <w:shd w:val="clear" w:color="auto" w:fill="C0C0C0"/>
            <w:vAlign w:val="center"/>
          </w:tcPr>
          <w:p w:rsidR="001C70E5" w:rsidRPr="001E44CD" w:rsidRDefault="001C70E5" w:rsidP="00E34297">
            <w:pPr>
              <w:rPr>
                <w:rFonts w:ascii="微软雅黑" w:eastAsia="微软雅黑" w:hAnsi="微软雅黑"/>
                <w:b/>
              </w:rPr>
            </w:pPr>
            <w:r w:rsidRPr="001E44CD">
              <w:rPr>
                <w:rFonts w:ascii="微软雅黑" w:eastAsia="微软雅黑" w:hAnsi="微软雅黑" w:hint="eastAsia"/>
                <w:b/>
              </w:rPr>
              <w:t>打印</w:t>
            </w:r>
          </w:p>
        </w:tc>
        <w:tc>
          <w:tcPr>
            <w:tcW w:w="2977" w:type="dxa"/>
            <w:shd w:val="clear" w:color="auto" w:fill="auto"/>
            <w:vAlign w:val="center"/>
          </w:tcPr>
          <w:p w:rsidR="001C70E5" w:rsidRPr="001E44CD" w:rsidRDefault="00494486" w:rsidP="00E34297">
            <w:pPr>
              <w:rPr>
                <w:rFonts w:ascii="微软雅黑" w:eastAsia="微软雅黑" w:hAnsi="微软雅黑"/>
              </w:rPr>
            </w:pPr>
            <w:r w:rsidRPr="001E44CD">
              <w:rPr>
                <w:rFonts w:ascii="微软雅黑" w:eastAsia="微软雅黑" w:hAnsi="微软雅黑" w:hint="eastAsia"/>
              </w:rPr>
              <w:fldChar w:fldCharType="begin">
                <w:ffData>
                  <w:name w:val="Check2"/>
                  <w:enabled/>
                  <w:calcOnExit w:val="0"/>
                  <w:checkBox>
                    <w:sizeAuto/>
                    <w:default w:val="0"/>
                  </w:checkBox>
                </w:ffData>
              </w:fldChar>
            </w:r>
            <w:bookmarkStart w:id="23" w:name="Check2"/>
            <w:r w:rsidR="001C70E5" w:rsidRPr="001E44CD">
              <w:rPr>
                <w:rFonts w:ascii="微软雅黑" w:eastAsia="微软雅黑" w:hAnsi="微软雅黑" w:hint="eastAsia"/>
              </w:rPr>
              <w:instrText xml:space="preserve"> FORMCHECKBOX </w:instrText>
            </w:r>
            <w:r w:rsidR="00053F23">
              <w:rPr>
                <w:rFonts w:ascii="微软雅黑" w:eastAsia="微软雅黑" w:hAnsi="微软雅黑"/>
              </w:rPr>
            </w:r>
            <w:r w:rsidR="00053F23">
              <w:rPr>
                <w:rFonts w:ascii="微软雅黑" w:eastAsia="微软雅黑" w:hAnsi="微软雅黑"/>
              </w:rPr>
              <w:fldChar w:fldCharType="separate"/>
            </w:r>
            <w:r w:rsidRPr="001E44CD">
              <w:rPr>
                <w:rFonts w:ascii="微软雅黑" w:eastAsia="微软雅黑" w:hAnsi="微软雅黑" w:hint="eastAsia"/>
              </w:rPr>
              <w:fldChar w:fldCharType="end"/>
            </w:r>
            <w:bookmarkEnd w:id="23"/>
            <w:r w:rsidR="001C70E5" w:rsidRPr="001E44CD">
              <w:rPr>
                <w:rFonts w:ascii="微软雅黑" w:eastAsia="微软雅黑" w:hAnsi="微软雅黑" w:hint="eastAsia"/>
              </w:rPr>
              <w:t>禁止</w:t>
            </w:r>
          </w:p>
        </w:tc>
      </w:tr>
      <w:tr w:rsidR="001C70E5" w:rsidRPr="001E44CD" w:rsidTr="00E34297">
        <w:tc>
          <w:tcPr>
            <w:tcW w:w="1242" w:type="dxa"/>
            <w:shd w:val="clear" w:color="auto" w:fill="C0C0C0"/>
            <w:vAlign w:val="center"/>
          </w:tcPr>
          <w:p w:rsidR="001C70E5" w:rsidRPr="001E44CD" w:rsidRDefault="001C70E5" w:rsidP="00E34297">
            <w:pPr>
              <w:rPr>
                <w:rFonts w:ascii="微软雅黑" w:eastAsia="微软雅黑" w:hAnsi="微软雅黑"/>
                <w:b/>
              </w:rPr>
            </w:pPr>
            <w:r w:rsidRPr="001E44CD">
              <w:rPr>
                <w:rFonts w:ascii="微软雅黑" w:eastAsia="微软雅黑" w:hAnsi="微软雅黑" w:hint="eastAsia"/>
                <w:b/>
              </w:rPr>
              <w:t>复印</w:t>
            </w:r>
          </w:p>
        </w:tc>
        <w:tc>
          <w:tcPr>
            <w:tcW w:w="2994" w:type="dxa"/>
            <w:gridSpan w:val="2"/>
            <w:shd w:val="clear" w:color="auto" w:fill="auto"/>
            <w:vAlign w:val="center"/>
          </w:tcPr>
          <w:p w:rsidR="001C70E5" w:rsidRPr="001E44CD" w:rsidRDefault="00494486" w:rsidP="00E34297">
            <w:pPr>
              <w:rPr>
                <w:rFonts w:ascii="微软雅黑" w:eastAsia="微软雅黑" w:hAnsi="微软雅黑"/>
              </w:rPr>
            </w:pPr>
            <w:r w:rsidRPr="001E44CD">
              <w:rPr>
                <w:rFonts w:ascii="微软雅黑" w:eastAsia="微软雅黑" w:hAnsi="微软雅黑" w:hint="eastAsia"/>
              </w:rPr>
              <w:fldChar w:fldCharType="begin">
                <w:ffData>
                  <w:name w:val="Check4"/>
                  <w:enabled/>
                  <w:calcOnExit w:val="0"/>
                  <w:checkBox>
                    <w:sizeAuto/>
                    <w:default w:val="0"/>
                  </w:checkBox>
                </w:ffData>
              </w:fldChar>
            </w:r>
            <w:bookmarkStart w:id="24" w:name="Check4"/>
            <w:r w:rsidR="001C70E5" w:rsidRPr="001E44CD">
              <w:rPr>
                <w:rFonts w:ascii="微软雅黑" w:eastAsia="微软雅黑" w:hAnsi="微软雅黑" w:hint="eastAsia"/>
              </w:rPr>
              <w:instrText xml:space="preserve"> FORMCHECKBOX </w:instrText>
            </w:r>
            <w:r w:rsidR="00053F23">
              <w:rPr>
                <w:rFonts w:ascii="微软雅黑" w:eastAsia="微软雅黑" w:hAnsi="微软雅黑"/>
              </w:rPr>
            </w:r>
            <w:r w:rsidR="00053F23">
              <w:rPr>
                <w:rFonts w:ascii="微软雅黑" w:eastAsia="微软雅黑" w:hAnsi="微软雅黑"/>
              </w:rPr>
              <w:fldChar w:fldCharType="separate"/>
            </w:r>
            <w:r w:rsidRPr="001E44CD">
              <w:rPr>
                <w:rFonts w:ascii="微软雅黑" w:eastAsia="微软雅黑" w:hAnsi="微软雅黑" w:hint="eastAsia"/>
              </w:rPr>
              <w:fldChar w:fldCharType="end"/>
            </w:r>
            <w:bookmarkEnd w:id="24"/>
            <w:r w:rsidR="001C70E5" w:rsidRPr="001E44CD">
              <w:rPr>
                <w:rFonts w:ascii="微软雅黑" w:eastAsia="微软雅黑" w:hAnsi="微软雅黑" w:hint="eastAsia"/>
              </w:rPr>
              <w:t>禁止</w:t>
            </w:r>
          </w:p>
        </w:tc>
        <w:tc>
          <w:tcPr>
            <w:tcW w:w="1259" w:type="dxa"/>
            <w:shd w:val="clear" w:color="auto" w:fill="C0C0C0"/>
            <w:vAlign w:val="center"/>
          </w:tcPr>
          <w:p w:rsidR="001C70E5" w:rsidRPr="001E44CD" w:rsidRDefault="001C70E5" w:rsidP="00E34297">
            <w:pPr>
              <w:rPr>
                <w:rFonts w:ascii="微软雅黑" w:eastAsia="微软雅黑" w:hAnsi="微软雅黑"/>
              </w:rPr>
            </w:pPr>
          </w:p>
        </w:tc>
        <w:tc>
          <w:tcPr>
            <w:tcW w:w="2977" w:type="dxa"/>
            <w:shd w:val="clear" w:color="auto" w:fill="auto"/>
            <w:vAlign w:val="center"/>
          </w:tcPr>
          <w:p w:rsidR="001C70E5" w:rsidRPr="001E44CD" w:rsidRDefault="001C70E5" w:rsidP="00E34297">
            <w:pPr>
              <w:rPr>
                <w:rFonts w:ascii="微软雅黑" w:eastAsia="微软雅黑" w:hAnsi="微软雅黑"/>
              </w:rPr>
            </w:pPr>
          </w:p>
        </w:tc>
      </w:tr>
      <w:bookmarkEnd w:id="15"/>
    </w:tbl>
    <w:p w:rsidR="001C70E5" w:rsidRPr="001E44CD" w:rsidRDefault="001C70E5" w:rsidP="001C70E5">
      <w:pPr>
        <w:widowControl/>
        <w:jc w:val="left"/>
        <w:rPr>
          <w:rFonts w:ascii="微软雅黑" w:eastAsia="微软雅黑" w:hAnsi="微软雅黑" w:cs="Arial"/>
          <w:b/>
          <w:bCs/>
          <w:kern w:val="28"/>
          <w:sz w:val="36"/>
          <w:szCs w:val="32"/>
        </w:rPr>
        <w:sectPr w:rsidR="001C70E5" w:rsidRPr="001E44CD" w:rsidSect="00DA3F86">
          <w:headerReference w:type="default" r:id="rId9"/>
          <w:pgSz w:w="11906" w:h="16838" w:code="9"/>
          <w:pgMar w:top="1440" w:right="1511" w:bottom="1440" w:left="1797" w:header="851" w:footer="992" w:gutter="0"/>
          <w:pgNumType w:start="1"/>
          <w:cols w:space="425"/>
          <w:docGrid w:type="lines" w:linePitch="387"/>
        </w:sectPr>
      </w:pPr>
    </w:p>
    <w:p w:rsidR="00263753" w:rsidRDefault="0096421F" w:rsidP="00594A89">
      <w:pPr>
        <w:pStyle w:val="a6"/>
        <w:rPr>
          <w:noProof/>
        </w:rPr>
      </w:pPr>
      <w:bookmarkStart w:id="25" w:name="_Toc109964234"/>
      <w:bookmarkStart w:id="26" w:name="_Toc360463139"/>
      <w:bookmarkStart w:id="27" w:name="_Toc360463268"/>
      <w:bookmarkStart w:id="28" w:name="_Toc360538304"/>
      <w:bookmarkStart w:id="29" w:name="_Toc424740839"/>
      <w:r>
        <w:rPr>
          <w:rFonts w:hint="eastAsia"/>
        </w:rPr>
        <w:lastRenderedPageBreak/>
        <w:t>目录</w:t>
      </w:r>
      <w:bookmarkEnd w:id="10"/>
      <w:bookmarkEnd w:id="11"/>
      <w:bookmarkEnd w:id="12"/>
      <w:bookmarkEnd w:id="13"/>
      <w:bookmarkEnd w:id="14"/>
      <w:bookmarkEnd w:id="25"/>
      <w:bookmarkEnd w:id="26"/>
      <w:bookmarkEnd w:id="27"/>
      <w:bookmarkEnd w:id="28"/>
      <w:bookmarkEnd w:id="29"/>
      <w:r w:rsidR="00494486">
        <w:fldChar w:fldCharType="begin"/>
      </w:r>
      <w:r w:rsidR="00434FA1">
        <w:instrText xml:space="preserve"> </w:instrText>
      </w:r>
      <w:r w:rsidR="00434FA1">
        <w:rPr>
          <w:rFonts w:hint="eastAsia"/>
        </w:rPr>
        <w:instrText>TOC \o "1-3" \h \z \u</w:instrText>
      </w:r>
      <w:r w:rsidR="00434FA1">
        <w:instrText xml:space="preserve"> </w:instrText>
      </w:r>
      <w:r w:rsidR="00494486">
        <w:fldChar w:fldCharType="separate"/>
      </w:r>
    </w:p>
    <w:p w:rsidR="00263753" w:rsidRDefault="00053F23">
      <w:pPr>
        <w:pStyle w:val="22"/>
        <w:rPr>
          <w:rFonts w:asciiTheme="minorHAnsi" w:eastAsiaTheme="minorEastAsia" w:hAnsiTheme="minorHAnsi" w:cstheme="minorBidi"/>
          <w:smallCaps w:val="0"/>
          <w:noProof/>
          <w:szCs w:val="22"/>
        </w:rPr>
      </w:pPr>
      <w:hyperlink w:anchor="_Toc424740838" w:history="1">
        <w:r w:rsidR="00263753" w:rsidRPr="00595266">
          <w:rPr>
            <w:rStyle w:val="af0"/>
            <w:rFonts w:ascii="微软雅黑" w:eastAsia="微软雅黑" w:hAnsi="微软雅黑" w:hint="eastAsia"/>
            <w:noProof/>
          </w:rPr>
          <w:t>版本控制信息</w:t>
        </w:r>
        <w:r w:rsidR="00263753">
          <w:rPr>
            <w:noProof/>
            <w:webHidden/>
          </w:rPr>
          <w:tab/>
        </w:r>
        <w:r w:rsidR="00263753">
          <w:rPr>
            <w:noProof/>
            <w:webHidden/>
          </w:rPr>
          <w:fldChar w:fldCharType="begin"/>
        </w:r>
        <w:r w:rsidR="00263753">
          <w:rPr>
            <w:noProof/>
            <w:webHidden/>
          </w:rPr>
          <w:instrText xml:space="preserve"> PAGEREF _Toc424740838 \h </w:instrText>
        </w:r>
        <w:r w:rsidR="00263753">
          <w:rPr>
            <w:noProof/>
            <w:webHidden/>
          </w:rPr>
        </w:r>
        <w:r w:rsidR="00263753">
          <w:rPr>
            <w:noProof/>
            <w:webHidden/>
          </w:rPr>
          <w:fldChar w:fldCharType="separate"/>
        </w:r>
        <w:r w:rsidR="00AF7C36">
          <w:rPr>
            <w:noProof/>
            <w:webHidden/>
          </w:rPr>
          <w:t>1</w:t>
        </w:r>
        <w:r w:rsidR="00263753">
          <w:rPr>
            <w:noProof/>
            <w:webHidden/>
          </w:rPr>
          <w:fldChar w:fldCharType="end"/>
        </w:r>
      </w:hyperlink>
    </w:p>
    <w:p w:rsidR="00263753" w:rsidRDefault="00053F23">
      <w:pPr>
        <w:pStyle w:val="22"/>
        <w:rPr>
          <w:rFonts w:asciiTheme="minorHAnsi" w:eastAsiaTheme="minorEastAsia" w:hAnsiTheme="minorHAnsi" w:cstheme="minorBidi"/>
          <w:smallCaps w:val="0"/>
          <w:noProof/>
          <w:szCs w:val="22"/>
        </w:rPr>
      </w:pPr>
      <w:hyperlink w:anchor="_Toc424740839" w:history="1">
        <w:r w:rsidR="00263753" w:rsidRPr="00595266">
          <w:rPr>
            <w:rStyle w:val="af0"/>
            <w:rFonts w:hint="eastAsia"/>
            <w:noProof/>
          </w:rPr>
          <w:t>目录</w:t>
        </w:r>
        <w:r w:rsidR="00263753">
          <w:rPr>
            <w:noProof/>
            <w:webHidden/>
          </w:rPr>
          <w:tab/>
        </w:r>
        <w:r w:rsidR="00263753">
          <w:rPr>
            <w:noProof/>
            <w:webHidden/>
          </w:rPr>
          <w:fldChar w:fldCharType="begin"/>
        </w:r>
        <w:r w:rsidR="00263753">
          <w:rPr>
            <w:noProof/>
            <w:webHidden/>
          </w:rPr>
          <w:instrText xml:space="preserve"> PAGEREF _Toc424740839 \h </w:instrText>
        </w:r>
        <w:r w:rsidR="00263753">
          <w:rPr>
            <w:noProof/>
            <w:webHidden/>
          </w:rPr>
        </w:r>
        <w:r w:rsidR="00263753">
          <w:rPr>
            <w:noProof/>
            <w:webHidden/>
          </w:rPr>
          <w:fldChar w:fldCharType="separate"/>
        </w:r>
        <w:r w:rsidR="00AF7C36">
          <w:rPr>
            <w:noProof/>
            <w:webHidden/>
          </w:rPr>
          <w:t>i</w:t>
        </w:r>
        <w:r w:rsidR="00263753">
          <w:rPr>
            <w:noProof/>
            <w:webHidden/>
          </w:rPr>
          <w:fldChar w:fldCharType="end"/>
        </w:r>
      </w:hyperlink>
    </w:p>
    <w:p w:rsidR="00263753" w:rsidRDefault="00053F23">
      <w:pPr>
        <w:pStyle w:val="10"/>
        <w:rPr>
          <w:rFonts w:asciiTheme="minorHAnsi" w:eastAsiaTheme="minorEastAsia" w:hAnsiTheme="minorHAnsi" w:cstheme="minorBidi"/>
          <w:b w:val="0"/>
          <w:bCs w:val="0"/>
          <w:caps w:val="0"/>
          <w:noProof/>
          <w:szCs w:val="22"/>
        </w:rPr>
      </w:pPr>
      <w:hyperlink w:anchor="_Toc424740840" w:history="1">
        <w:r w:rsidR="00263753" w:rsidRPr="00595266">
          <w:rPr>
            <w:rStyle w:val="af0"/>
            <w:noProof/>
          </w:rPr>
          <w:t>1</w:t>
        </w:r>
        <w:r w:rsidR="00263753">
          <w:rPr>
            <w:rFonts w:asciiTheme="minorHAnsi" w:eastAsiaTheme="minorEastAsia" w:hAnsiTheme="minorHAnsi" w:cstheme="minorBidi"/>
            <w:b w:val="0"/>
            <w:bCs w:val="0"/>
            <w:caps w:val="0"/>
            <w:noProof/>
            <w:szCs w:val="22"/>
          </w:rPr>
          <w:tab/>
        </w:r>
        <w:r w:rsidR="00263753" w:rsidRPr="00595266">
          <w:rPr>
            <w:rStyle w:val="af0"/>
            <w:rFonts w:hint="eastAsia"/>
            <w:noProof/>
          </w:rPr>
          <w:t>文档说明</w:t>
        </w:r>
        <w:r w:rsidR="00263753">
          <w:rPr>
            <w:noProof/>
            <w:webHidden/>
          </w:rPr>
          <w:tab/>
        </w:r>
        <w:r w:rsidR="00263753">
          <w:rPr>
            <w:noProof/>
            <w:webHidden/>
          </w:rPr>
          <w:fldChar w:fldCharType="begin"/>
        </w:r>
        <w:r w:rsidR="00263753">
          <w:rPr>
            <w:noProof/>
            <w:webHidden/>
          </w:rPr>
          <w:instrText xml:space="preserve"> PAGEREF _Toc424740840 \h </w:instrText>
        </w:r>
        <w:r w:rsidR="00263753">
          <w:rPr>
            <w:noProof/>
            <w:webHidden/>
          </w:rPr>
        </w:r>
        <w:r w:rsidR="00263753">
          <w:rPr>
            <w:noProof/>
            <w:webHidden/>
          </w:rPr>
          <w:fldChar w:fldCharType="separate"/>
        </w:r>
        <w:r w:rsidR="00AF7C36">
          <w:rPr>
            <w:noProof/>
            <w:webHidden/>
          </w:rPr>
          <w:t>1</w:t>
        </w:r>
        <w:r w:rsidR="00263753">
          <w:rPr>
            <w:noProof/>
            <w:webHidden/>
          </w:rPr>
          <w:fldChar w:fldCharType="end"/>
        </w:r>
      </w:hyperlink>
    </w:p>
    <w:p w:rsidR="00263753" w:rsidRDefault="00053F23">
      <w:pPr>
        <w:pStyle w:val="22"/>
        <w:rPr>
          <w:rFonts w:asciiTheme="minorHAnsi" w:eastAsiaTheme="minorEastAsia" w:hAnsiTheme="minorHAnsi" w:cstheme="minorBidi"/>
          <w:smallCaps w:val="0"/>
          <w:noProof/>
          <w:szCs w:val="22"/>
        </w:rPr>
      </w:pPr>
      <w:hyperlink w:anchor="_Toc424740841" w:history="1">
        <w:r w:rsidR="00263753" w:rsidRPr="00595266">
          <w:rPr>
            <w:rStyle w:val="af0"/>
            <w:noProof/>
          </w:rPr>
          <w:t>1.1</w:t>
        </w:r>
        <w:r w:rsidR="00263753">
          <w:rPr>
            <w:rFonts w:asciiTheme="minorHAnsi" w:eastAsiaTheme="minorEastAsia" w:hAnsiTheme="minorHAnsi" w:cstheme="minorBidi"/>
            <w:smallCaps w:val="0"/>
            <w:noProof/>
            <w:szCs w:val="22"/>
          </w:rPr>
          <w:tab/>
        </w:r>
        <w:r w:rsidR="00263753" w:rsidRPr="00595266">
          <w:rPr>
            <w:rStyle w:val="af0"/>
            <w:rFonts w:hint="eastAsia"/>
            <w:noProof/>
          </w:rPr>
          <w:t>编写目的</w:t>
        </w:r>
        <w:r w:rsidR="00263753">
          <w:rPr>
            <w:noProof/>
            <w:webHidden/>
          </w:rPr>
          <w:tab/>
        </w:r>
        <w:r w:rsidR="00263753">
          <w:rPr>
            <w:noProof/>
            <w:webHidden/>
          </w:rPr>
          <w:fldChar w:fldCharType="begin"/>
        </w:r>
        <w:r w:rsidR="00263753">
          <w:rPr>
            <w:noProof/>
            <w:webHidden/>
          </w:rPr>
          <w:instrText xml:space="preserve"> PAGEREF _Toc424740841 \h </w:instrText>
        </w:r>
        <w:r w:rsidR="00263753">
          <w:rPr>
            <w:noProof/>
            <w:webHidden/>
          </w:rPr>
        </w:r>
        <w:r w:rsidR="00263753">
          <w:rPr>
            <w:noProof/>
            <w:webHidden/>
          </w:rPr>
          <w:fldChar w:fldCharType="separate"/>
        </w:r>
        <w:r w:rsidR="00AF7C36">
          <w:rPr>
            <w:noProof/>
            <w:webHidden/>
          </w:rPr>
          <w:t>1</w:t>
        </w:r>
        <w:r w:rsidR="00263753">
          <w:rPr>
            <w:noProof/>
            <w:webHidden/>
          </w:rPr>
          <w:fldChar w:fldCharType="end"/>
        </w:r>
      </w:hyperlink>
    </w:p>
    <w:p w:rsidR="00263753" w:rsidRDefault="00053F23">
      <w:pPr>
        <w:pStyle w:val="22"/>
        <w:rPr>
          <w:rFonts w:asciiTheme="minorHAnsi" w:eastAsiaTheme="minorEastAsia" w:hAnsiTheme="minorHAnsi" w:cstheme="minorBidi"/>
          <w:smallCaps w:val="0"/>
          <w:noProof/>
          <w:szCs w:val="22"/>
        </w:rPr>
      </w:pPr>
      <w:hyperlink w:anchor="_Toc424740842" w:history="1">
        <w:r w:rsidR="00263753" w:rsidRPr="00595266">
          <w:rPr>
            <w:rStyle w:val="af0"/>
            <w:noProof/>
          </w:rPr>
          <w:t>1.2</w:t>
        </w:r>
        <w:r w:rsidR="00263753">
          <w:rPr>
            <w:rFonts w:asciiTheme="minorHAnsi" w:eastAsiaTheme="minorEastAsia" w:hAnsiTheme="minorHAnsi" w:cstheme="minorBidi"/>
            <w:smallCaps w:val="0"/>
            <w:noProof/>
            <w:szCs w:val="22"/>
          </w:rPr>
          <w:tab/>
        </w:r>
        <w:r w:rsidR="00263753" w:rsidRPr="00595266">
          <w:rPr>
            <w:rStyle w:val="af0"/>
            <w:rFonts w:hint="eastAsia"/>
            <w:noProof/>
          </w:rPr>
          <w:t>项目背景</w:t>
        </w:r>
        <w:r w:rsidR="00263753">
          <w:rPr>
            <w:noProof/>
            <w:webHidden/>
          </w:rPr>
          <w:tab/>
        </w:r>
        <w:r w:rsidR="00263753">
          <w:rPr>
            <w:noProof/>
            <w:webHidden/>
          </w:rPr>
          <w:fldChar w:fldCharType="begin"/>
        </w:r>
        <w:r w:rsidR="00263753">
          <w:rPr>
            <w:noProof/>
            <w:webHidden/>
          </w:rPr>
          <w:instrText xml:space="preserve"> PAGEREF _Toc424740842 \h </w:instrText>
        </w:r>
        <w:r w:rsidR="00263753">
          <w:rPr>
            <w:noProof/>
            <w:webHidden/>
          </w:rPr>
        </w:r>
        <w:r w:rsidR="00263753">
          <w:rPr>
            <w:noProof/>
            <w:webHidden/>
          </w:rPr>
          <w:fldChar w:fldCharType="separate"/>
        </w:r>
        <w:r w:rsidR="00AF7C36">
          <w:rPr>
            <w:noProof/>
            <w:webHidden/>
          </w:rPr>
          <w:t>1</w:t>
        </w:r>
        <w:r w:rsidR="00263753">
          <w:rPr>
            <w:noProof/>
            <w:webHidden/>
          </w:rPr>
          <w:fldChar w:fldCharType="end"/>
        </w:r>
      </w:hyperlink>
    </w:p>
    <w:p w:rsidR="00263753" w:rsidRDefault="00053F23">
      <w:pPr>
        <w:pStyle w:val="22"/>
        <w:rPr>
          <w:rFonts w:asciiTheme="minorHAnsi" w:eastAsiaTheme="minorEastAsia" w:hAnsiTheme="minorHAnsi" w:cstheme="minorBidi"/>
          <w:smallCaps w:val="0"/>
          <w:noProof/>
          <w:szCs w:val="22"/>
        </w:rPr>
      </w:pPr>
      <w:hyperlink w:anchor="_Toc424740843" w:history="1">
        <w:r w:rsidR="00263753" w:rsidRPr="00595266">
          <w:rPr>
            <w:rStyle w:val="af0"/>
            <w:noProof/>
          </w:rPr>
          <w:t>1.3</w:t>
        </w:r>
        <w:r w:rsidR="00263753">
          <w:rPr>
            <w:rFonts w:asciiTheme="minorHAnsi" w:eastAsiaTheme="minorEastAsia" w:hAnsiTheme="minorHAnsi" w:cstheme="minorBidi"/>
            <w:smallCaps w:val="0"/>
            <w:noProof/>
            <w:szCs w:val="22"/>
          </w:rPr>
          <w:tab/>
        </w:r>
        <w:r w:rsidR="00263753" w:rsidRPr="00595266">
          <w:rPr>
            <w:rStyle w:val="af0"/>
            <w:rFonts w:hint="eastAsia"/>
            <w:noProof/>
          </w:rPr>
          <w:t>参考文档</w:t>
        </w:r>
        <w:r w:rsidR="00263753">
          <w:rPr>
            <w:noProof/>
            <w:webHidden/>
          </w:rPr>
          <w:tab/>
        </w:r>
        <w:r w:rsidR="00263753">
          <w:rPr>
            <w:noProof/>
            <w:webHidden/>
          </w:rPr>
          <w:fldChar w:fldCharType="begin"/>
        </w:r>
        <w:r w:rsidR="00263753">
          <w:rPr>
            <w:noProof/>
            <w:webHidden/>
          </w:rPr>
          <w:instrText xml:space="preserve"> PAGEREF _Toc424740843 \h </w:instrText>
        </w:r>
        <w:r w:rsidR="00263753">
          <w:rPr>
            <w:noProof/>
            <w:webHidden/>
          </w:rPr>
        </w:r>
        <w:r w:rsidR="00263753">
          <w:rPr>
            <w:noProof/>
            <w:webHidden/>
          </w:rPr>
          <w:fldChar w:fldCharType="separate"/>
        </w:r>
        <w:r w:rsidR="00AF7C36">
          <w:rPr>
            <w:noProof/>
            <w:webHidden/>
          </w:rPr>
          <w:t>1</w:t>
        </w:r>
        <w:r w:rsidR="00263753">
          <w:rPr>
            <w:noProof/>
            <w:webHidden/>
          </w:rPr>
          <w:fldChar w:fldCharType="end"/>
        </w:r>
      </w:hyperlink>
    </w:p>
    <w:p w:rsidR="00263753" w:rsidRDefault="00053F23">
      <w:pPr>
        <w:pStyle w:val="10"/>
        <w:rPr>
          <w:rFonts w:asciiTheme="minorHAnsi" w:eastAsiaTheme="minorEastAsia" w:hAnsiTheme="minorHAnsi" w:cstheme="minorBidi"/>
          <w:b w:val="0"/>
          <w:bCs w:val="0"/>
          <w:caps w:val="0"/>
          <w:noProof/>
          <w:szCs w:val="22"/>
        </w:rPr>
      </w:pPr>
      <w:hyperlink w:anchor="_Toc424740844" w:history="1">
        <w:r w:rsidR="00263753" w:rsidRPr="00595266">
          <w:rPr>
            <w:rStyle w:val="af0"/>
            <w:noProof/>
          </w:rPr>
          <w:t>2</w:t>
        </w:r>
        <w:r w:rsidR="00263753">
          <w:rPr>
            <w:rFonts w:asciiTheme="minorHAnsi" w:eastAsiaTheme="minorEastAsia" w:hAnsiTheme="minorHAnsi" w:cstheme="minorBidi"/>
            <w:b w:val="0"/>
            <w:bCs w:val="0"/>
            <w:caps w:val="0"/>
            <w:noProof/>
            <w:szCs w:val="22"/>
          </w:rPr>
          <w:tab/>
        </w:r>
        <w:r w:rsidR="00263753" w:rsidRPr="00595266">
          <w:rPr>
            <w:rStyle w:val="af0"/>
            <w:rFonts w:hint="eastAsia"/>
            <w:noProof/>
          </w:rPr>
          <w:t>环境准备</w:t>
        </w:r>
        <w:r w:rsidR="00263753">
          <w:rPr>
            <w:noProof/>
            <w:webHidden/>
          </w:rPr>
          <w:tab/>
        </w:r>
        <w:r w:rsidR="00263753">
          <w:rPr>
            <w:noProof/>
            <w:webHidden/>
          </w:rPr>
          <w:fldChar w:fldCharType="begin"/>
        </w:r>
        <w:r w:rsidR="00263753">
          <w:rPr>
            <w:noProof/>
            <w:webHidden/>
          </w:rPr>
          <w:instrText xml:space="preserve"> PAGEREF _Toc424740844 \h </w:instrText>
        </w:r>
        <w:r w:rsidR="00263753">
          <w:rPr>
            <w:noProof/>
            <w:webHidden/>
          </w:rPr>
        </w:r>
        <w:r w:rsidR="00263753">
          <w:rPr>
            <w:noProof/>
            <w:webHidden/>
          </w:rPr>
          <w:fldChar w:fldCharType="separate"/>
        </w:r>
        <w:r w:rsidR="00AF7C36">
          <w:rPr>
            <w:noProof/>
            <w:webHidden/>
          </w:rPr>
          <w:t>1</w:t>
        </w:r>
        <w:r w:rsidR="00263753">
          <w:rPr>
            <w:noProof/>
            <w:webHidden/>
          </w:rPr>
          <w:fldChar w:fldCharType="end"/>
        </w:r>
      </w:hyperlink>
    </w:p>
    <w:p w:rsidR="00263753" w:rsidRDefault="00053F23">
      <w:pPr>
        <w:pStyle w:val="22"/>
        <w:rPr>
          <w:rFonts w:asciiTheme="minorHAnsi" w:eastAsiaTheme="minorEastAsia" w:hAnsiTheme="minorHAnsi" w:cstheme="minorBidi"/>
          <w:smallCaps w:val="0"/>
          <w:noProof/>
          <w:szCs w:val="22"/>
        </w:rPr>
      </w:pPr>
      <w:hyperlink w:anchor="_Toc424740845" w:history="1">
        <w:r w:rsidR="00263753" w:rsidRPr="00595266">
          <w:rPr>
            <w:rStyle w:val="af0"/>
            <w:noProof/>
          </w:rPr>
          <w:t>2.1</w:t>
        </w:r>
        <w:r w:rsidR="00263753">
          <w:rPr>
            <w:rFonts w:asciiTheme="minorHAnsi" w:eastAsiaTheme="minorEastAsia" w:hAnsiTheme="minorHAnsi" w:cstheme="minorBidi"/>
            <w:smallCaps w:val="0"/>
            <w:noProof/>
            <w:szCs w:val="22"/>
          </w:rPr>
          <w:tab/>
        </w:r>
        <w:r w:rsidR="00263753" w:rsidRPr="00595266">
          <w:rPr>
            <w:rStyle w:val="af0"/>
            <w:rFonts w:hint="eastAsia"/>
            <w:noProof/>
          </w:rPr>
          <w:t>主机配置</w:t>
        </w:r>
        <w:r w:rsidR="00263753">
          <w:rPr>
            <w:noProof/>
            <w:webHidden/>
          </w:rPr>
          <w:tab/>
        </w:r>
        <w:r w:rsidR="00263753">
          <w:rPr>
            <w:noProof/>
            <w:webHidden/>
          </w:rPr>
          <w:fldChar w:fldCharType="begin"/>
        </w:r>
        <w:r w:rsidR="00263753">
          <w:rPr>
            <w:noProof/>
            <w:webHidden/>
          </w:rPr>
          <w:instrText xml:space="preserve"> PAGEREF _Toc424740845 \h </w:instrText>
        </w:r>
        <w:r w:rsidR="00263753">
          <w:rPr>
            <w:noProof/>
            <w:webHidden/>
          </w:rPr>
        </w:r>
        <w:r w:rsidR="00263753">
          <w:rPr>
            <w:noProof/>
            <w:webHidden/>
          </w:rPr>
          <w:fldChar w:fldCharType="separate"/>
        </w:r>
        <w:r w:rsidR="00AF7C36">
          <w:rPr>
            <w:noProof/>
            <w:webHidden/>
          </w:rPr>
          <w:t>1</w:t>
        </w:r>
        <w:r w:rsidR="00263753">
          <w:rPr>
            <w:noProof/>
            <w:webHidden/>
          </w:rPr>
          <w:fldChar w:fldCharType="end"/>
        </w:r>
      </w:hyperlink>
    </w:p>
    <w:p w:rsidR="00263753" w:rsidRDefault="00053F23">
      <w:pPr>
        <w:pStyle w:val="22"/>
        <w:rPr>
          <w:rFonts w:asciiTheme="minorHAnsi" w:eastAsiaTheme="minorEastAsia" w:hAnsiTheme="minorHAnsi" w:cstheme="minorBidi"/>
          <w:smallCaps w:val="0"/>
          <w:noProof/>
          <w:szCs w:val="22"/>
        </w:rPr>
      </w:pPr>
      <w:hyperlink w:anchor="_Toc424740846" w:history="1">
        <w:r w:rsidR="00263753" w:rsidRPr="00595266">
          <w:rPr>
            <w:rStyle w:val="af0"/>
            <w:noProof/>
          </w:rPr>
          <w:t>2.2</w:t>
        </w:r>
        <w:r w:rsidR="00263753">
          <w:rPr>
            <w:rFonts w:asciiTheme="minorHAnsi" w:eastAsiaTheme="minorEastAsia" w:hAnsiTheme="minorHAnsi" w:cstheme="minorBidi"/>
            <w:smallCaps w:val="0"/>
            <w:noProof/>
            <w:szCs w:val="22"/>
          </w:rPr>
          <w:tab/>
        </w:r>
        <w:r w:rsidR="00263753" w:rsidRPr="00595266">
          <w:rPr>
            <w:rStyle w:val="af0"/>
            <w:rFonts w:hint="eastAsia"/>
            <w:noProof/>
          </w:rPr>
          <w:t>规划平台安装目录</w:t>
        </w:r>
        <w:r w:rsidR="00263753">
          <w:rPr>
            <w:noProof/>
            <w:webHidden/>
          </w:rPr>
          <w:tab/>
        </w:r>
        <w:r w:rsidR="00263753">
          <w:rPr>
            <w:noProof/>
            <w:webHidden/>
          </w:rPr>
          <w:fldChar w:fldCharType="begin"/>
        </w:r>
        <w:r w:rsidR="00263753">
          <w:rPr>
            <w:noProof/>
            <w:webHidden/>
          </w:rPr>
          <w:instrText xml:space="preserve"> PAGEREF _Toc424740846 \h </w:instrText>
        </w:r>
        <w:r w:rsidR="00263753">
          <w:rPr>
            <w:noProof/>
            <w:webHidden/>
          </w:rPr>
        </w:r>
        <w:r w:rsidR="00263753">
          <w:rPr>
            <w:noProof/>
            <w:webHidden/>
          </w:rPr>
          <w:fldChar w:fldCharType="separate"/>
        </w:r>
        <w:r w:rsidR="00AF7C36">
          <w:rPr>
            <w:noProof/>
            <w:webHidden/>
          </w:rPr>
          <w:t>2</w:t>
        </w:r>
        <w:r w:rsidR="00263753">
          <w:rPr>
            <w:noProof/>
            <w:webHidden/>
          </w:rPr>
          <w:fldChar w:fldCharType="end"/>
        </w:r>
      </w:hyperlink>
    </w:p>
    <w:p w:rsidR="00263753" w:rsidRDefault="00053F23">
      <w:pPr>
        <w:pStyle w:val="22"/>
        <w:rPr>
          <w:rFonts w:asciiTheme="minorHAnsi" w:eastAsiaTheme="minorEastAsia" w:hAnsiTheme="minorHAnsi" w:cstheme="minorBidi"/>
          <w:smallCaps w:val="0"/>
          <w:noProof/>
          <w:szCs w:val="22"/>
        </w:rPr>
      </w:pPr>
      <w:hyperlink w:anchor="_Toc424740847" w:history="1">
        <w:r w:rsidR="00263753" w:rsidRPr="00595266">
          <w:rPr>
            <w:rStyle w:val="af0"/>
            <w:noProof/>
          </w:rPr>
          <w:t>2.3</w:t>
        </w:r>
        <w:r w:rsidR="00263753">
          <w:rPr>
            <w:rFonts w:asciiTheme="minorHAnsi" w:eastAsiaTheme="minorEastAsia" w:hAnsiTheme="minorHAnsi" w:cstheme="minorBidi"/>
            <w:smallCaps w:val="0"/>
            <w:noProof/>
            <w:szCs w:val="22"/>
          </w:rPr>
          <w:tab/>
        </w:r>
        <w:r w:rsidR="00263753" w:rsidRPr="00595266">
          <w:rPr>
            <w:rStyle w:val="af0"/>
            <w:noProof/>
          </w:rPr>
          <w:t>Common</w:t>
        </w:r>
        <w:r w:rsidR="00263753" w:rsidRPr="00595266">
          <w:rPr>
            <w:rStyle w:val="af0"/>
            <w:rFonts w:hint="eastAsia"/>
            <w:noProof/>
          </w:rPr>
          <w:t>类库</w:t>
        </w:r>
        <w:r w:rsidR="00263753">
          <w:rPr>
            <w:noProof/>
            <w:webHidden/>
          </w:rPr>
          <w:tab/>
        </w:r>
        <w:r w:rsidR="00263753">
          <w:rPr>
            <w:noProof/>
            <w:webHidden/>
          </w:rPr>
          <w:fldChar w:fldCharType="begin"/>
        </w:r>
        <w:r w:rsidR="00263753">
          <w:rPr>
            <w:noProof/>
            <w:webHidden/>
          </w:rPr>
          <w:instrText xml:space="preserve"> PAGEREF _Toc424740847 \h </w:instrText>
        </w:r>
        <w:r w:rsidR="00263753">
          <w:rPr>
            <w:noProof/>
            <w:webHidden/>
          </w:rPr>
        </w:r>
        <w:r w:rsidR="00263753">
          <w:rPr>
            <w:noProof/>
            <w:webHidden/>
          </w:rPr>
          <w:fldChar w:fldCharType="separate"/>
        </w:r>
        <w:r w:rsidR="00AF7C36">
          <w:rPr>
            <w:noProof/>
            <w:webHidden/>
          </w:rPr>
          <w:t>2</w:t>
        </w:r>
        <w:r w:rsidR="00263753">
          <w:rPr>
            <w:noProof/>
            <w:webHidden/>
          </w:rPr>
          <w:fldChar w:fldCharType="end"/>
        </w:r>
      </w:hyperlink>
    </w:p>
    <w:p w:rsidR="00263753" w:rsidRDefault="00053F23">
      <w:pPr>
        <w:pStyle w:val="22"/>
        <w:rPr>
          <w:rFonts w:asciiTheme="minorHAnsi" w:eastAsiaTheme="minorEastAsia" w:hAnsiTheme="minorHAnsi" w:cstheme="minorBidi"/>
          <w:smallCaps w:val="0"/>
          <w:noProof/>
          <w:szCs w:val="22"/>
        </w:rPr>
      </w:pPr>
      <w:hyperlink w:anchor="_Toc424740848" w:history="1">
        <w:r w:rsidR="00263753" w:rsidRPr="00595266">
          <w:rPr>
            <w:rStyle w:val="af0"/>
            <w:noProof/>
          </w:rPr>
          <w:t>2.4</w:t>
        </w:r>
        <w:r w:rsidR="00263753">
          <w:rPr>
            <w:rFonts w:asciiTheme="minorHAnsi" w:eastAsiaTheme="minorEastAsia" w:hAnsiTheme="minorHAnsi" w:cstheme="minorBidi"/>
            <w:smallCaps w:val="0"/>
            <w:noProof/>
            <w:szCs w:val="22"/>
          </w:rPr>
          <w:tab/>
        </w:r>
        <w:r w:rsidR="00263753" w:rsidRPr="00595266">
          <w:rPr>
            <w:rStyle w:val="af0"/>
            <w:rFonts w:hint="eastAsia"/>
            <w:noProof/>
          </w:rPr>
          <w:t>安装</w:t>
        </w:r>
        <w:r w:rsidR="00263753" w:rsidRPr="00595266">
          <w:rPr>
            <w:rStyle w:val="af0"/>
            <w:noProof/>
          </w:rPr>
          <w:t>JDK</w:t>
        </w:r>
        <w:r w:rsidR="00263753">
          <w:rPr>
            <w:noProof/>
            <w:webHidden/>
          </w:rPr>
          <w:tab/>
        </w:r>
        <w:r w:rsidR="00263753">
          <w:rPr>
            <w:noProof/>
            <w:webHidden/>
          </w:rPr>
          <w:fldChar w:fldCharType="begin"/>
        </w:r>
        <w:r w:rsidR="00263753">
          <w:rPr>
            <w:noProof/>
            <w:webHidden/>
          </w:rPr>
          <w:instrText xml:space="preserve"> PAGEREF _Toc424740848 \h </w:instrText>
        </w:r>
        <w:r w:rsidR="00263753">
          <w:rPr>
            <w:noProof/>
            <w:webHidden/>
          </w:rPr>
        </w:r>
        <w:r w:rsidR="00263753">
          <w:rPr>
            <w:noProof/>
            <w:webHidden/>
          </w:rPr>
          <w:fldChar w:fldCharType="separate"/>
        </w:r>
        <w:r w:rsidR="00AF7C36">
          <w:rPr>
            <w:noProof/>
            <w:webHidden/>
          </w:rPr>
          <w:t>3</w:t>
        </w:r>
        <w:r w:rsidR="00263753">
          <w:rPr>
            <w:noProof/>
            <w:webHidden/>
          </w:rPr>
          <w:fldChar w:fldCharType="end"/>
        </w:r>
      </w:hyperlink>
    </w:p>
    <w:p w:rsidR="00263753" w:rsidRDefault="00053F23">
      <w:pPr>
        <w:pStyle w:val="22"/>
        <w:rPr>
          <w:rFonts w:asciiTheme="minorHAnsi" w:eastAsiaTheme="minorEastAsia" w:hAnsiTheme="minorHAnsi" w:cstheme="minorBidi"/>
          <w:smallCaps w:val="0"/>
          <w:noProof/>
          <w:szCs w:val="22"/>
        </w:rPr>
      </w:pPr>
      <w:hyperlink w:anchor="_Toc424740849" w:history="1">
        <w:r w:rsidR="00263753" w:rsidRPr="00595266">
          <w:rPr>
            <w:rStyle w:val="af0"/>
            <w:noProof/>
          </w:rPr>
          <w:t>2.5</w:t>
        </w:r>
        <w:r w:rsidR="00263753">
          <w:rPr>
            <w:rFonts w:asciiTheme="minorHAnsi" w:eastAsiaTheme="minorEastAsia" w:hAnsiTheme="minorHAnsi" w:cstheme="minorBidi"/>
            <w:smallCaps w:val="0"/>
            <w:noProof/>
            <w:szCs w:val="22"/>
          </w:rPr>
          <w:tab/>
        </w:r>
        <w:r w:rsidR="00263753" w:rsidRPr="00595266">
          <w:rPr>
            <w:rStyle w:val="af0"/>
            <w:rFonts w:hint="eastAsia"/>
            <w:noProof/>
          </w:rPr>
          <w:t>安装</w:t>
        </w:r>
        <w:r w:rsidR="00263753" w:rsidRPr="00595266">
          <w:rPr>
            <w:rStyle w:val="af0"/>
            <w:noProof/>
          </w:rPr>
          <w:t>NodeAgent</w:t>
        </w:r>
        <w:r w:rsidR="00263753">
          <w:rPr>
            <w:noProof/>
            <w:webHidden/>
          </w:rPr>
          <w:tab/>
        </w:r>
        <w:r w:rsidR="00263753">
          <w:rPr>
            <w:noProof/>
            <w:webHidden/>
          </w:rPr>
          <w:fldChar w:fldCharType="begin"/>
        </w:r>
        <w:r w:rsidR="00263753">
          <w:rPr>
            <w:noProof/>
            <w:webHidden/>
          </w:rPr>
          <w:instrText xml:space="preserve"> PAGEREF _Toc424740849 \h </w:instrText>
        </w:r>
        <w:r w:rsidR="00263753">
          <w:rPr>
            <w:noProof/>
            <w:webHidden/>
          </w:rPr>
        </w:r>
        <w:r w:rsidR="00263753">
          <w:rPr>
            <w:noProof/>
            <w:webHidden/>
          </w:rPr>
          <w:fldChar w:fldCharType="separate"/>
        </w:r>
        <w:r w:rsidR="00AF7C36">
          <w:rPr>
            <w:noProof/>
            <w:webHidden/>
          </w:rPr>
          <w:t>3</w:t>
        </w:r>
        <w:r w:rsidR="00263753">
          <w:rPr>
            <w:noProof/>
            <w:webHidden/>
          </w:rPr>
          <w:fldChar w:fldCharType="end"/>
        </w:r>
      </w:hyperlink>
    </w:p>
    <w:p w:rsidR="00263753" w:rsidRDefault="00053F23">
      <w:pPr>
        <w:pStyle w:val="22"/>
        <w:rPr>
          <w:rFonts w:asciiTheme="minorHAnsi" w:eastAsiaTheme="minorEastAsia" w:hAnsiTheme="minorHAnsi" w:cstheme="minorBidi"/>
          <w:smallCaps w:val="0"/>
          <w:noProof/>
          <w:szCs w:val="22"/>
        </w:rPr>
      </w:pPr>
      <w:hyperlink w:anchor="_Toc424740850" w:history="1">
        <w:r w:rsidR="00263753" w:rsidRPr="00595266">
          <w:rPr>
            <w:rStyle w:val="af0"/>
            <w:noProof/>
          </w:rPr>
          <w:t>2.6</w:t>
        </w:r>
        <w:r w:rsidR="00263753">
          <w:rPr>
            <w:rFonts w:asciiTheme="minorHAnsi" w:eastAsiaTheme="minorEastAsia" w:hAnsiTheme="minorHAnsi" w:cstheme="minorBidi"/>
            <w:smallCaps w:val="0"/>
            <w:noProof/>
            <w:szCs w:val="22"/>
          </w:rPr>
          <w:tab/>
        </w:r>
        <w:r w:rsidR="00263753" w:rsidRPr="00595266">
          <w:rPr>
            <w:rStyle w:val="af0"/>
            <w:rFonts w:hint="eastAsia"/>
            <w:noProof/>
          </w:rPr>
          <w:t>其他配置</w:t>
        </w:r>
        <w:r w:rsidR="00263753">
          <w:rPr>
            <w:noProof/>
            <w:webHidden/>
          </w:rPr>
          <w:tab/>
        </w:r>
        <w:r w:rsidR="00263753">
          <w:rPr>
            <w:noProof/>
            <w:webHidden/>
          </w:rPr>
          <w:fldChar w:fldCharType="begin"/>
        </w:r>
        <w:r w:rsidR="00263753">
          <w:rPr>
            <w:noProof/>
            <w:webHidden/>
          </w:rPr>
          <w:instrText xml:space="preserve"> PAGEREF _Toc424740850 \h </w:instrText>
        </w:r>
        <w:r w:rsidR="00263753">
          <w:rPr>
            <w:noProof/>
            <w:webHidden/>
          </w:rPr>
        </w:r>
        <w:r w:rsidR="00263753">
          <w:rPr>
            <w:noProof/>
            <w:webHidden/>
          </w:rPr>
          <w:fldChar w:fldCharType="separate"/>
        </w:r>
        <w:r w:rsidR="00AF7C36">
          <w:rPr>
            <w:noProof/>
            <w:webHidden/>
          </w:rPr>
          <w:t>4</w:t>
        </w:r>
        <w:r w:rsidR="00263753">
          <w:rPr>
            <w:noProof/>
            <w:webHidden/>
          </w:rPr>
          <w:fldChar w:fldCharType="end"/>
        </w:r>
      </w:hyperlink>
    </w:p>
    <w:p w:rsidR="00263753" w:rsidRDefault="00053F23">
      <w:pPr>
        <w:pStyle w:val="10"/>
        <w:rPr>
          <w:rFonts w:asciiTheme="minorHAnsi" w:eastAsiaTheme="minorEastAsia" w:hAnsiTheme="minorHAnsi" w:cstheme="minorBidi"/>
          <w:b w:val="0"/>
          <w:bCs w:val="0"/>
          <w:caps w:val="0"/>
          <w:noProof/>
          <w:szCs w:val="22"/>
        </w:rPr>
      </w:pPr>
      <w:hyperlink w:anchor="_Toc424740851" w:history="1">
        <w:r w:rsidR="00263753" w:rsidRPr="00595266">
          <w:rPr>
            <w:rStyle w:val="af0"/>
            <w:noProof/>
          </w:rPr>
          <w:t>3</w:t>
        </w:r>
        <w:r w:rsidR="00263753">
          <w:rPr>
            <w:rFonts w:asciiTheme="minorHAnsi" w:eastAsiaTheme="minorEastAsia" w:hAnsiTheme="minorHAnsi" w:cstheme="minorBidi"/>
            <w:b w:val="0"/>
            <w:bCs w:val="0"/>
            <w:caps w:val="0"/>
            <w:noProof/>
            <w:szCs w:val="22"/>
          </w:rPr>
          <w:tab/>
        </w:r>
        <w:r w:rsidR="00263753" w:rsidRPr="00595266">
          <w:rPr>
            <w:rStyle w:val="af0"/>
            <w:rFonts w:hint="eastAsia"/>
            <w:noProof/>
          </w:rPr>
          <w:t>平台基础软件安装</w:t>
        </w:r>
        <w:r w:rsidR="00263753">
          <w:rPr>
            <w:noProof/>
            <w:webHidden/>
          </w:rPr>
          <w:tab/>
        </w:r>
        <w:r w:rsidR="00263753">
          <w:rPr>
            <w:noProof/>
            <w:webHidden/>
          </w:rPr>
          <w:fldChar w:fldCharType="begin"/>
        </w:r>
        <w:r w:rsidR="00263753">
          <w:rPr>
            <w:noProof/>
            <w:webHidden/>
          </w:rPr>
          <w:instrText xml:space="preserve"> PAGEREF _Toc424740851 \h </w:instrText>
        </w:r>
        <w:r w:rsidR="00263753">
          <w:rPr>
            <w:noProof/>
            <w:webHidden/>
          </w:rPr>
        </w:r>
        <w:r w:rsidR="00263753">
          <w:rPr>
            <w:noProof/>
            <w:webHidden/>
          </w:rPr>
          <w:fldChar w:fldCharType="separate"/>
        </w:r>
        <w:r w:rsidR="00AF7C36">
          <w:rPr>
            <w:noProof/>
            <w:webHidden/>
          </w:rPr>
          <w:t>9</w:t>
        </w:r>
        <w:r w:rsidR="00263753">
          <w:rPr>
            <w:noProof/>
            <w:webHidden/>
          </w:rPr>
          <w:fldChar w:fldCharType="end"/>
        </w:r>
      </w:hyperlink>
    </w:p>
    <w:p w:rsidR="00263753" w:rsidRDefault="00053F23">
      <w:pPr>
        <w:pStyle w:val="22"/>
        <w:rPr>
          <w:rFonts w:asciiTheme="minorHAnsi" w:eastAsiaTheme="minorEastAsia" w:hAnsiTheme="minorHAnsi" w:cstheme="minorBidi"/>
          <w:smallCaps w:val="0"/>
          <w:noProof/>
          <w:szCs w:val="22"/>
        </w:rPr>
      </w:pPr>
      <w:hyperlink w:anchor="_Toc424740852" w:history="1">
        <w:r w:rsidR="00263753" w:rsidRPr="00595266">
          <w:rPr>
            <w:rStyle w:val="af0"/>
            <w:noProof/>
          </w:rPr>
          <w:t>3.1</w:t>
        </w:r>
        <w:r w:rsidR="00263753">
          <w:rPr>
            <w:rFonts w:asciiTheme="minorHAnsi" w:eastAsiaTheme="minorEastAsia" w:hAnsiTheme="minorHAnsi" w:cstheme="minorBidi"/>
            <w:smallCaps w:val="0"/>
            <w:noProof/>
            <w:szCs w:val="22"/>
          </w:rPr>
          <w:tab/>
        </w:r>
        <w:r w:rsidR="00263753" w:rsidRPr="00595266">
          <w:rPr>
            <w:rStyle w:val="af0"/>
            <w:rFonts w:hint="eastAsia"/>
            <w:noProof/>
          </w:rPr>
          <w:t>安装平台基础软件</w:t>
        </w:r>
        <w:r w:rsidR="00263753">
          <w:rPr>
            <w:noProof/>
            <w:webHidden/>
          </w:rPr>
          <w:tab/>
        </w:r>
        <w:r w:rsidR="00263753">
          <w:rPr>
            <w:noProof/>
            <w:webHidden/>
          </w:rPr>
          <w:fldChar w:fldCharType="begin"/>
        </w:r>
        <w:r w:rsidR="00263753">
          <w:rPr>
            <w:noProof/>
            <w:webHidden/>
          </w:rPr>
          <w:instrText xml:space="preserve"> PAGEREF _Toc424740852 \h </w:instrText>
        </w:r>
        <w:r w:rsidR="00263753">
          <w:rPr>
            <w:noProof/>
            <w:webHidden/>
          </w:rPr>
        </w:r>
        <w:r w:rsidR="00263753">
          <w:rPr>
            <w:noProof/>
            <w:webHidden/>
          </w:rPr>
          <w:fldChar w:fldCharType="separate"/>
        </w:r>
        <w:r w:rsidR="00AF7C36">
          <w:rPr>
            <w:noProof/>
            <w:webHidden/>
          </w:rPr>
          <w:t>9</w:t>
        </w:r>
        <w:r w:rsidR="00263753">
          <w:rPr>
            <w:noProof/>
            <w:webHidden/>
          </w:rPr>
          <w:fldChar w:fldCharType="end"/>
        </w:r>
      </w:hyperlink>
    </w:p>
    <w:p w:rsidR="00263753" w:rsidRDefault="00053F23">
      <w:pPr>
        <w:pStyle w:val="30"/>
        <w:rPr>
          <w:rFonts w:asciiTheme="minorHAnsi" w:eastAsiaTheme="minorEastAsia" w:hAnsiTheme="minorHAnsi" w:cstheme="minorBidi"/>
          <w:iCs w:val="0"/>
          <w:noProof/>
          <w:szCs w:val="22"/>
        </w:rPr>
      </w:pPr>
      <w:hyperlink w:anchor="_Toc424740853" w:history="1">
        <w:r w:rsidR="00263753" w:rsidRPr="00595266">
          <w:rPr>
            <w:rStyle w:val="af0"/>
            <w:noProof/>
          </w:rPr>
          <w:t>3.1.1</w:t>
        </w:r>
        <w:r w:rsidR="00263753">
          <w:rPr>
            <w:rFonts w:asciiTheme="minorHAnsi" w:eastAsiaTheme="minorEastAsia" w:hAnsiTheme="minorHAnsi" w:cstheme="minorBidi"/>
            <w:iCs w:val="0"/>
            <w:noProof/>
            <w:szCs w:val="22"/>
          </w:rPr>
          <w:tab/>
        </w:r>
        <w:r w:rsidR="00263753" w:rsidRPr="00595266">
          <w:rPr>
            <w:rStyle w:val="af0"/>
            <w:noProof/>
          </w:rPr>
          <w:t>MySQL</w:t>
        </w:r>
        <w:r w:rsidR="00263753">
          <w:rPr>
            <w:noProof/>
            <w:webHidden/>
          </w:rPr>
          <w:tab/>
        </w:r>
        <w:r w:rsidR="00263753">
          <w:rPr>
            <w:noProof/>
            <w:webHidden/>
          </w:rPr>
          <w:fldChar w:fldCharType="begin"/>
        </w:r>
        <w:r w:rsidR="00263753">
          <w:rPr>
            <w:noProof/>
            <w:webHidden/>
          </w:rPr>
          <w:instrText xml:space="preserve"> PAGEREF _Toc424740853 \h </w:instrText>
        </w:r>
        <w:r w:rsidR="00263753">
          <w:rPr>
            <w:noProof/>
            <w:webHidden/>
          </w:rPr>
        </w:r>
        <w:r w:rsidR="00263753">
          <w:rPr>
            <w:noProof/>
            <w:webHidden/>
          </w:rPr>
          <w:fldChar w:fldCharType="separate"/>
        </w:r>
        <w:r w:rsidR="00AF7C36">
          <w:rPr>
            <w:noProof/>
            <w:webHidden/>
          </w:rPr>
          <w:t>10</w:t>
        </w:r>
        <w:r w:rsidR="00263753">
          <w:rPr>
            <w:noProof/>
            <w:webHidden/>
          </w:rPr>
          <w:fldChar w:fldCharType="end"/>
        </w:r>
      </w:hyperlink>
    </w:p>
    <w:p w:rsidR="00263753" w:rsidRDefault="00053F23">
      <w:pPr>
        <w:pStyle w:val="30"/>
        <w:rPr>
          <w:rFonts w:asciiTheme="minorHAnsi" w:eastAsiaTheme="minorEastAsia" w:hAnsiTheme="minorHAnsi" w:cstheme="minorBidi"/>
          <w:iCs w:val="0"/>
          <w:noProof/>
          <w:szCs w:val="22"/>
        </w:rPr>
      </w:pPr>
      <w:hyperlink w:anchor="_Toc424740854" w:history="1">
        <w:r w:rsidR="00263753" w:rsidRPr="00595266">
          <w:rPr>
            <w:rStyle w:val="af0"/>
            <w:noProof/>
          </w:rPr>
          <w:t>3.1.2</w:t>
        </w:r>
        <w:r w:rsidR="00263753">
          <w:rPr>
            <w:rFonts w:asciiTheme="minorHAnsi" w:eastAsiaTheme="minorEastAsia" w:hAnsiTheme="minorHAnsi" w:cstheme="minorBidi"/>
            <w:iCs w:val="0"/>
            <w:noProof/>
            <w:szCs w:val="22"/>
          </w:rPr>
          <w:tab/>
        </w:r>
        <w:r w:rsidR="00263753" w:rsidRPr="00595266">
          <w:rPr>
            <w:rStyle w:val="af0"/>
            <w:noProof/>
          </w:rPr>
          <w:t>Zookeeper Server</w:t>
        </w:r>
        <w:r w:rsidR="00263753">
          <w:rPr>
            <w:noProof/>
            <w:webHidden/>
          </w:rPr>
          <w:tab/>
        </w:r>
        <w:r w:rsidR="00263753">
          <w:rPr>
            <w:noProof/>
            <w:webHidden/>
          </w:rPr>
          <w:fldChar w:fldCharType="begin"/>
        </w:r>
        <w:r w:rsidR="00263753">
          <w:rPr>
            <w:noProof/>
            <w:webHidden/>
          </w:rPr>
          <w:instrText xml:space="preserve"> PAGEREF _Toc424740854 \h </w:instrText>
        </w:r>
        <w:r w:rsidR="00263753">
          <w:rPr>
            <w:noProof/>
            <w:webHidden/>
          </w:rPr>
        </w:r>
        <w:r w:rsidR="00263753">
          <w:rPr>
            <w:noProof/>
            <w:webHidden/>
          </w:rPr>
          <w:fldChar w:fldCharType="separate"/>
        </w:r>
        <w:r w:rsidR="00AF7C36">
          <w:rPr>
            <w:noProof/>
            <w:webHidden/>
          </w:rPr>
          <w:t>11</w:t>
        </w:r>
        <w:r w:rsidR="00263753">
          <w:rPr>
            <w:noProof/>
            <w:webHidden/>
          </w:rPr>
          <w:fldChar w:fldCharType="end"/>
        </w:r>
      </w:hyperlink>
    </w:p>
    <w:p w:rsidR="00263753" w:rsidRDefault="00053F23">
      <w:pPr>
        <w:pStyle w:val="30"/>
        <w:rPr>
          <w:rFonts w:asciiTheme="minorHAnsi" w:eastAsiaTheme="minorEastAsia" w:hAnsiTheme="minorHAnsi" w:cstheme="minorBidi"/>
          <w:iCs w:val="0"/>
          <w:noProof/>
          <w:szCs w:val="22"/>
        </w:rPr>
      </w:pPr>
      <w:hyperlink w:anchor="_Toc424740855" w:history="1">
        <w:r w:rsidR="00263753" w:rsidRPr="00595266">
          <w:rPr>
            <w:rStyle w:val="af0"/>
            <w:noProof/>
          </w:rPr>
          <w:t>3.1.3</w:t>
        </w:r>
        <w:r w:rsidR="00263753">
          <w:rPr>
            <w:rFonts w:asciiTheme="minorHAnsi" w:eastAsiaTheme="minorEastAsia" w:hAnsiTheme="minorHAnsi" w:cstheme="minorBidi"/>
            <w:iCs w:val="0"/>
            <w:noProof/>
            <w:szCs w:val="22"/>
          </w:rPr>
          <w:tab/>
        </w:r>
        <w:r w:rsidR="00263753" w:rsidRPr="00595266">
          <w:rPr>
            <w:rStyle w:val="af0"/>
            <w:noProof/>
          </w:rPr>
          <w:t>Rabbitmq Server</w:t>
        </w:r>
        <w:r w:rsidR="00263753">
          <w:rPr>
            <w:noProof/>
            <w:webHidden/>
          </w:rPr>
          <w:tab/>
        </w:r>
        <w:r w:rsidR="00263753">
          <w:rPr>
            <w:noProof/>
            <w:webHidden/>
          </w:rPr>
          <w:fldChar w:fldCharType="begin"/>
        </w:r>
        <w:r w:rsidR="00263753">
          <w:rPr>
            <w:noProof/>
            <w:webHidden/>
          </w:rPr>
          <w:instrText xml:space="preserve"> PAGEREF _Toc424740855 \h </w:instrText>
        </w:r>
        <w:r w:rsidR="00263753">
          <w:rPr>
            <w:noProof/>
            <w:webHidden/>
          </w:rPr>
        </w:r>
        <w:r w:rsidR="00263753">
          <w:rPr>
            <w:noProof/>
            <w:webHidden/>
          </w:rPr>
          <w:fldChar w:fldCharType="separate"/>
        </w:r>
        <w:r w:rsidR="00AF7C36">
          <w:rPr>
            <w:noProof/>
            <w:webHidden/>
          </w:rPr>
          <w:t>12</w:t>
        </w:r>
        <w:r w:rsidR="00263753">
          <w:rPr>
            <w:noProof/>
            <w:webHidden/>
          </w:rPr>
          <w:fldChar w:fldCharType="end"/>
        </w:r>
      </w:hyperlink>
    </w:p>
    <w:p w:rsidR="00263753" w:rsidRDefault="00053F23">
      <w:pPr>
        <w:pStyle w:val="30"/>
        <w:rPr>
          <w:rFonts w:asciiTheme="minorHAnsi" w:eastAsiaTheme="minorEastAsia" w:hAnsiTheme="minorHAnsi" w:cstheme="minorBidi"/>
          <w:iCs w:val="0"/>
          <w:noProof/>
          <w:szCs w:val="22"/>
        </w:rPr>
      </w:pPr>
      <w:hyperlink w:anchor="_Toc424740856" w:history="1">
        <w:r w:rsidR="00263753" w:rsidRPr="00595266">
          <w:rPr>
            <w:rStyle w:val="af0"/>
            <w:noProof/>
          </w:rPr>
          <w:t>3.1.4</w:t>
        </w:r>
        <w:r w:rsidR="00263753">
          <w:rPr>
            <w:rFonts w:asciiTheme="minorHAnsi" w:eastAsiaTheme="minorEastAsia" w:hAnsiTheme="minorHAnsi" w:cstheme="minorBidi"/>
            <w:iCs w:val="0"/>
            <w:noProof/>
            <w:szCs w:val="22"/>
          </w:rPr>
          <w:tab/>
        </w:r>
        <w:r w:rsidR="00263753" w:rsidRPr="00595266">
          <w:rPr>
            <w:rStyle w:val="af0"/>
            <w:noProof/>
          </w:rPr>
          <w:t>Repository</w:t>
        </w:r>
        <w:r w:rsidR="00263753" w:rsidRPr="00595266">
          <w:rPr>
            <w:rStyle w:val="af0"/>
            <w:rFonts w:hint="eastAsia"/>
            <w:noProof/>
          </w:rPr>
          <w:t>软件仓库</w:t>
        </w:r>
        <w:r w:rsidR="00263753">
          <w:rPr>
            <w:noProof/>
            <w:webHidden/>
          </w:rPr>
          <w:tab/>
        </w:r>
        <w:r w:rsidR="00263753">
          <w:rPr>
            <w:noProof/>
            <w:webHidden/>
          </w:rPr>
          <w:fldChar w:fldCharType="begin"/>
        </w:r>
        <w:r w:rsidR="00263753">
          <w:rPr>
            <w:noProof/>
            <w:webHidden/>
          </w:rPr>
          <w:instrText xml:space="preserve"> PAGEREF _Toc424740856 \h </w:instrText>
        </w:r>
        <w:r w:rsidR="00263753">
          <w:rPr>
            <w:noProof/>
            <w:webHidden/>
          </w:rPr>
        </w:r>
        <w:r w:rsidR="00263753">
          <w:rPr>
            <w:noProof/>
            <w:webHidden/>
          </w:rPr>
          <w:fldChar w:fldCharType="separate"/>
        </w:r>
        <w:r w:rsidR="00AF7C36">
          <w:rPr>
            <w:noProof/>
            <w:webHidden/>
          </w:rPr>
          <w:t>13</w:t>
        </w:r>
        <w:r w:rsidR="00263753">
          <w:rPr>
            <w:noProof/>
            <w:webHidden/>
          </w:rPr>
          <w:fldChar w:fldCharType="end"/>
        </w:r>
      </w:hyperlink>
    </w:p>
    <w:p w:rsidR="00263753" w:rsidRDefault="00053F23">
      <w:pPr>
        <w:pStyle w:val="30"/>
        <w:rPr>
          <w:rFonts w:asciiTheme="minorHAnsi" w:eastAsiaTheme="minorEastAsia" w:hAnsiTheme="minorHAnsi" w:cstheme="minorBidi"/>
          <w:iCs w:val="0"/>
          <w:noProof/>
          <w:szCs w:val="22"/>
        </w:rPr>
      </w:pPr>
      <w:hyperlink w:anchor="_Toc424740857" w:history="1">
        <w:r w:rsidR="00263753" w:rsidRPr="00595266">
          <w:rPr>
            <w:rStyle w:val="af0"/>
            <w:noProof/>
          </w:rPr>
          <w:t>3.1.5</w:t>
        </w:r>
        <w:r w:rsidR="00263753">
          <w:rPr>
            <w:rFonts w:asciiTheme="minorHAnsi" w:eastAsiaTheme="minorEastAsia" w:hAnsiTheme="minorHAnsi" w:cstheme="minorBidi"/>
            <w:iCs w:val="0"/>
            <w:noProof/>
            <w:szCs w:val="22"/>
          </w:rPr>
          <w:tab/>
        </w:r>
        <w:r w:rsidR="00263753" w:rsidRPr="00595266">
          <w:rPr>
            <w:rStyle w:val="af0"/>
            <w:noProof/>
          </w:rPr>
          <w:t>PhpMyAdmin</w:t>
        </w:r>
        <w:r w:rsidR="00263753">
          <w:rPr>
            <w:noProof/>
            <w:webHidden/>
          </w:rPr>
          <w:tab/>
        </w:r>
        <w:r w:rsidR="00263753">
          <w:rPr>
            <w:noProof/>
            <w:webHidden/>
          </w:rPr>
          <w:fldChar w:fldCharType="begin"/>
        </w:r>
        <w:r w:rsidR="00263753">
          <w:rPr>
            <w:noProof/>
            <w:webHidden/>
          </w:rPr>
          <w:instrText xml:space="preserve"> PAGEREF _Toc424740857 \h </w:instrText>
        </w:r>
        <w:r w:rsidR="00263753">
          <w:rPr>
            <w:noProof/>
            <w:webHidden/>
          </w:rPr>
        </w:r>
        <w:r w:rsidR="00263753">
          <w:rPr>
            <w:noProof/>
            <w:webHidden/>
          </w:rPr>
          <w:fldChar w:fldCharType="separate"/>
        </w:r>
        <w:r w:rsidR="00AF7C36">
          <w:rPr>
            <w:noProof/>
            <w:webHidden/>
          </w:rPr>
          <w:t>14</w:t>
        </w:r>
        <w:r w:rsidR="00263753">
          <w:rPr>
            <w:noProof/>
            <w:webHidden/>
          </w:rPr>
          <w:fldChar w:fldCharType="end"/>
        </w:r>
      </w:hyperlink>
    </w:p>
    <w:p w:rsidR="00263753" w:rsidRDefault="00053F23">
      <w:pPr>
        <w:pStyle w:val="30"/>
        <w:rPr>
          <w:rFonts w:asciiTheme="minorHAnsi" w:eastAsiaTheme="minorEastAsia" w:hAnsiTheme="minorHAnsi" w:cstheme="minorBidi"/>
          <w:iCs w:val="0"/>
          <w:noProof/>
          <w:szCs w:val="22"/>
        </w:rPr>
      </w:pPr>
      <w:hyperlink w:anchor="_Toc424740858" w:history="1">
        <w:r w:rsidR="00263753" w:rsidRPr="00595266">
          <w:rPr>
            <w:rStyle w:val="af0"/>
            <w:noProof/>
          </w:rPr>
          <w:t>3.1.6</w:t>
        </w:r>
        <w:r w:rsidR="00263753">
          <w:rPr>
            <w:rFonts w:asciiTheme="minorHAnsi" w:eastAsiaTheme="minorEastAsia" w:hAnsiTheme="minorHAnsi" w:cstheme="minorBidi"/>
            <w:iCs w:val="0"/>
            <w:noProof/>
            <w:szCs w:val="22"/>
          </w:rPr>
          <w:tab/>
        </w:r>
        <w:r w:rsidR="00263753" w:rsidRPr="00595266">
          <w:rPr>
            <w:rStyle w:val="af0"/>
            <w:noProof/>
          </w:rPr>
          <w:t>NTP</w:t>
        </w:r>
        <w:r w:rsidR="00263753" w:rsidRPr="00595266">
          <w:rPr>
            <w:rStyle w:val="af0"/>
            <w:rFonts w:hint="eastAsia"/>
            <w:noProof/>
          </w:rPr>
          <w:t>时间服务配置</w:t>
        </w:r>
        <w:r w:rsidR="00263753">
          <w:rPr>
            <w:noProof/>
            <w:webHidden/>
          </w:rPr>
          <w:tab/>
        </w:r>
        <w:r w:rsidR="00263753">
          <w:rPr>
            <w:noProof/>
            <w:webHidden/>
          </w:rPr>
          <w:fldChar w:fldCharType="begin"/>
        </w:r>
        <w:r w:rsidR="00263753">
          <w:rPr>
            <w:noProof/>
            <w:webHidden/>
          </w:rPr>
          <w:instrText xml:space="preserve"> PAGEREF _Toc424740858 \h </w:instrText>
        </w:r>
        <w:r w:rsidR="00263753">
          <w:rPr>
            <w:noProof/>
            <w:webHidden/>
          </w:rPr>
        </w:r>
        <w:r w:rsidR="00263753">
          <w:rPr>
            <w:noProof/>
            <w:webHidden/>
          </w:rPr>
          <w:fldChar w:fldCharType="separate"/>
        </w:r>
        <w:r w:rsidR="00AF7C36">
          <w:rPr>
            <w:noProof/>
            <w:webHidden/>
          </w:rPr>
          <w:t>14</w:t>
        </w:r>
        <w:r w:rsidR="00263753">
          <w:rPr>
            <w:noProof/>
            <w:webHidden/>
          </w:rPr>
          <w:fldChar w:fldCharType="end"/>
        </w:r>
      </w:hyperlink>
    </w:p>
    <w:p w:rsidR="00263753" w:rsidRDefault="00053F23">
      <w:pPr>
        <w:pStyle w:val="30"/>
        <w:rPr>
          <w:rFonts w:asciiTheme="minorHAnsi" w:eastAsiaTheme="minorEastAsia" w:hAnsiTheme="minorHAnsi" w:cstheme="minorBidi"/>
          <w:iCs w:val="0"/>
          <w:noProof/>
          <w:szCs w:val="22"/>
        </w:rPr>
      </w:pPr>
      <w:hyperlink w:anchor="_Toc424740859" w:history="1">
        <w:r w:rsidR="00263753" w:rsidRPr="00595266">
          <w:rPr>
            <w:rStyle w:val="af0"/>
            <w:noProof/>
          </w:rPr>
          <w:t>3.1.7</w:t>
        </w:r>
        <w:r w:rsidR="00263753">
          <w:rPr>
            <w:rFonts w:asciiTheme="minorHAnsi" w:eastAsiaTheme="minorEastAsia" w:hAnsiTheme="minorHAnsi" w:cstheme="minorBidi"/>
            <w:iCs w:val="0"/>
            <w:noProof/>
            <w:szCs w:val="22"/>
          </w:rPr>
          <w:tab/>
        </w:r>
        <w:r w:rsidR="00263753" w:rsidRPr="00595266">
          <w:rPr>
            <w:rStyle w:val="af0"/>
            <w:rFonts w:hint="eastAsia"/>
            <w:noProof/>
          </w:rPr>
          <w:t>管理门户和业务门户</w:t>
        </w:r>
        <w:r w:rsidR="00263753">
          <w:rPr>
            <w:noProof/>
            <w:webHidden/>
          </w:rPr>
          <w:tab/>
        </w:r>
        <w:r w:rsidR="00263753">
          <w:rPr>
            <w:noProof/>
            <w:webHidden/>
          </w:rPr>
          <w:fldChar w:fldCharType="begin"/>
        </w:r>
        <w:r w:rsidR="00263753">
          <w:rPr>
            <w:noProof/>
            <w:webHidden/>
          </w:rPr>
          <w:instrText xml:space="preserve"> PAGEREF _Toc424740859 \h </w:instrText>
        </w:r>
        <w:r w:rsidR="00263753">
          <w:rPr>
            <w:noProof/>
            <w:webHidden/>
          </w:rPr>
        </w:r>
        <w:r w:rsidR="00263753">
          <w:rPr>
            <w:noProof/>
            <w:webHidden/>
          </w:rPr>
          <w:fldChar w:fldCharType="separate"/>
        </w:r>
        <w:r w:rsidR="00AF7C36">
          <w:rPr>
            <w:noProof/>
            <w:webHidden/>
          </w:rPr>
          <w:t>15</w:t>
        </w:r>
        <w:r w:rsidR="00263753">
          <w:rPr>
            <w:noProof/>
            <w:webHidden/>
          </w:rPr>
          <w:fldChar w:fldCharType="end"/>
        </w:r>
      </w:hyperlink>
    </w:p>
    <w:p w:rsidR="00263753" w:rsidRDefault="00053F23">
      <w:pPr>
        <w:pStyle w:val="30"/>
        <w:rPr>
          <w:rFonts w:asciiTheme="minorHAnsi" w:eastAsiaTheme="minorEastAsia" w:hAnsiTheme="minorHAnsi" w:cstheme="minorBidi"/>
          <w:iCs w:val="0"/>
          <w:noProof/>
          <w:szCs w:val="22"/>
        </w:rPr>
      </w:pPr>
      <w:hyperlink w:anchor="_Toc424740860" w:history="1">
        <w:r w:rsidR="00263753" w:rsidRPr="00595266">
          <w:rPr>
            <w:rStyle w:val="af0"/>
            <w:noProof/>
          </w:rPr>
          <w:t>3.1.8</w:t>
        </w:r>
        <w:r w:rsidR="00263753">
          <w:rPr>
            <w:rFonts w:asciiTheme="minorHAnsi" w:eastAsiaTheme="minorEastAsia" w:hAnsiTheme="minorHAnsi" w:cstheme="minorBidi"/>
            <w:iCs w:val="0"/>
            <w:noProof/>
            <w:szCs w:val="22"/>
          </w:rPr>
          <w:tab/>
        </w:r>
        <w:r w:rsidR="00263753" w:rsidRPr="00595266">
          <w:rPr>
            <w:rStyle w:val="af0"/>
            <w:rFonts w:hint="eastAsia"/>
            <w:noProof/>
          </w:rPr>
          <w:t>接入</w:t>
        </w:r>
        <w:r w:rsidR="00263753" w:rsidRPr="00595266">
          <w:rPr>
            <w:rStyle w:val="af0"/>
            <w:noProof/>
          </w:rPr>
          <w:t>IAAS</w:t>
        </w:r>
        <w:r w:rsidR="00263753" w:rsidRPr="00595266">
          <w:rPr>
            <w:rStyle w:val="af0"/>
            <w:rFonts w:hint="eastAsia"/>
            <w:noProof/>
          </w:rPr>
          <w:t>虚拟化</w:t>
        </w:r>
        <w:r w:rsidR="00263753">
          <w:rPr>
            <w:noProof/>
            <w:webHidden/>
          </w:rPr>
          <w:tab/>
        </w:r>
        <w:r w:rsidR="00263753">
          <w:rPr>
            <w:noProof/>
            <w:webHidden/>
          </w:rPr>
          <w:fldChar w:fldCharType="begin"/>
        </w:r>
        <w:r w:rsidR="00263753">
          <w:rPr>
            <w:noProof/>
            <w:webHidden/>
          </w:rPr>
          <w:instrText xml:space="preserve"> PAGEREF _Toc424740860 \h </w:instrText>
        </w:r>
        <w:r w:rsidR="00263753">
          <w:rPr>
            <w:noProof/>
            <w:webHidden/>
          </w:rPr>
        </w:r>
        <w:r w:rsidR="00263753">
          <w:rPr>
            <w:noProof/>
            <w:webHidden/>
          </w:rPr>
          <w:fldChar w:fldCharType="separate"/>
        </w:r>
        <w:r w:rsidR="00AF7C36">
          <w:rPr>
            <w:noProof/>
            <w:webHidden/>
          </w:rPr>
          <w:t>16</w:t>
        </w:r>
        <w:r w:rsidR="00263753">
          <w:rPr>
            <w:noProof/>
            <w:webHidden/>
          </w:rPr>
          <w:fldChar w:fldCharType="end"/>
        </w:r>
      </w:hyperlink>
    </w:p>
    <w:p w:rsidR="00263753" w:rsidRDefault="00053F23">
      <w:pPr>
        <w:pStyle w:val="22"/>
        <w:rPr>
          <w:rFonts w:asciiTheme="minorHAnsi" w:eastAsiaTheme="minorEastAsia" w:hAnsiTheme="minorHAnsi" w:cstheme="minorBidi"/>
          <w:smallCaps w:val="0"/>
          <w:noProof/>
          <w:szCs w:val="22"/>
        </w:rPr>
      </w:pPr>
      <w:hyperlink w:anchor="_Toc424740861" w:history="1">
        <w:r w:rsidR="00263753" w:rsidRPr="00595266">
          <w:rPr>
            <w:rStyle w:val="af0"/>
            <w:noProof/>
          </w:rPr>
          <w:t>3.2</w:t>
        </w:r>
        <w:r w:rsidR="00263753">
          <w:rPr>
            <w:rFonts w:asciiTheme="minorHAnsi" w:eastAsiaTheme="minorEastAsia" w:hAnsiTheme="minorHAnsi" w:cstheme="minorBidi"/>
            <w:smallCaps w:val="0"/>
            <w:noProof/>
            <w:szCs w:val="22"/>
          </w:rPr>
          <w:tab/>
        </w:r>
        <w:r w:rsidR="00263753" w:rsidRPr="00595266">
          <w:rPr>
            <w:rStyle w:val="af0"/>
            <w:rFonts w:hint="eastAsia"/>
            <w:noProof/>
          </w:rPr>
          <w:t>平台初始化</w:t>
        </w:r>
        <w:r w:rsidR="00263753">
          <w:rPr>
            <w:noProof/>
            <w:webHidden/>
          </w:rPr>
          <w:tab/>
        </w:r>
        <w:r w:rsidR="00263753">
          <w:rPr>
            <w:noProof/>
            <w:webHidden/>
          </w:rPr>
          <w:fldChar w:fldCharType="begin"/>
        </w:r>
        <w:r w:rsidR="00263753">
          <w:rPr>
            <w:noProof/>
            <w:webHidden/>
          </w:rPr>
          <w:instrText xml:space="preserve"> PAGEREF _Toc424740861 \h </w:instrText>
        </w:r>
        <w:r w:rsidR="00263753">
          <w:rPr>
            <w:noProof/>
            <w:webHidden/>
          </w:rPr>
        </w:r>
        <w:r w:rsidR="00263753">
          <w:rPr>
            <w:noProof/>
            <w:webHidden/>
          </w:rPr>
          <w:fldChar w:fldCharType="separate"/>
        </w:r>
        <w:r w:rsidR="00AF7C36">
          <w:rPr>
            <w:noProof/>
            <w:webHidden/>
          </w:rPr>
          <w:t>17</w:t>
        </w:r>
        <w:r w:rsidR="00263753">
          <w:rPr>
            <w:noProof/>
            <w:webHidden/>
          </w:rPr>
          <w:fldChar w:fldCharType="end"/>
        </w:r>
      </w:hyperlink>
    </w:p>
    <w:p w:rsidR="00263753" w:rsidRDefault="00053F23">
      <w:pPr>
        <w:pStyle w:val="30"/>
        <w:rPr>
          <w:rFonts w:asciiTheme="minorHAnsi" w:eastAsiaTheme="minorEastAsia" w:hAnsiTheme="minorHAnsi" w:cstheme="minorBidi"/>
          <w:iCs w:val="0"/>
          <w:noProof/>
          <w:szCs w:val="22"/>
        </w:rPr>
      </w:pPr>
      <w:hyperlink w:anchor="_Toc424740862" w:history="1">
        <w:r w:rsidR="00263753" w:rsidRPr="00595266">
          <w:rPr>
            <w:rStyle w:val="af0"/>
            <w:noProof/>
          </w:rPr>
          <w:t>3.2.1</w:t>
        </w:r>
        <w:r w:rsidR="00263753">
          <w:rPr>
            <w:rFonts w:asciiTheme="minorHAnsi" w:eastAsiaTheme="minorEastAsia" w:hAnsiTheme="minorHAnsi" w:cstheme="minorBidi"/>
            <w:iCs w:val="0"/>
            <w:noProof/>
            <w:szCs w:val="22"/>
          </w:rPr>
          <w:tab/>
        </w:r>
        <w:r w:rsidR="00263753" w:rsidRPr="00595266">
          <w:rPr>
            <w:rStyle w:val="af0"/>
            <w:rFonts w:hint="eastAsia"/>
            <w:noProof/>
          </w:rPr>
          <w:t>管理员角色授权</w:t>
        </w:r>
        <w:r w:rsidR="00263753">
          <w:rPr>
            <w:noProof/>
            <w:webHidden/>
          </w:rPr>
          <w:tab/>
        </w:r>
        <w:r w:rsidR="00263753">
          <w:rPr>
            <w:noProof/>
            <w:webHidden/>
          </w:rPr>
          <w:fldChar w:fldCharType="begin"/>
        </w:r>
        <w:r w:rsidR="00263753">
          <w:rPr>
            <w:noProof/>
            <w:webHidden/>
          </w:rPr>
          <w:instrText xml:space="preserve"> PAGEREF _Toc424740862 \h </w:instrText>
        </w:r>
        <w:r w:rsidR="00263753">
          <w:rPr>
            <w:noProof/>
            <w:webHidden/>
          </w:rPr>
        </w:r>
        <w:r w:rsidR="00263753">
          <w:rPr>
            <w:noProof/>
            <w:webHidden/>
          </w:rPr>
          <w:fldChar w:fldCharType="separate"/>
        </w:r>
        <w:r w:rsidR="00AF7C36">
          <w:rPr>
            <w:noProof/>
            <w:webHidden/>
          </w:rPr>
          <w:t>17</w:t>
        </w:r>
        <w:r w:rsidR="00263753">
          <w:rPr>
            <w:noProof/>
            <w:webHidden/>
          </w:rPr>
          <w:fldChar w:fldCharType="end"/>
        </w:r>
      </w:hyperlink>
    </w:p>
    <w:p w:rsidR="00263753" w:rsidRDefault="00053F23">
      <w:pPr>
        <w:pStyle w:val="30"/>
        <w:rPr>
          <w:rFonts w:asciiTheme="minorHAnsi" w:eastAsiaTheme="minorEastAsia" w:hAnsiTheme="minorHAnsi" w:cstheme="minorBidi"/>
          <w:iCs w:val="0"/>
          <w:noProof/>
          <w:szCs w:val="22"/>
        </w:rPr>
      </w:pPr>
      <w:hyperlink w:anchor="_Toc424740863" w:history="1">
        <w:r w:rsidR="00263753" w:rsidRPr="00595266">
          <w:rPr>
            <w:rStyle w:val="af0"/>
            <w:noProof/>
          </w:rPr>
          <w:t>3.2.2</w:t>
        </w:r>
        <w:r w:rsidR="00263753">
          <w:rPr>
            <w:rFonts w:asciiTheme="minorHAnsi" w:eastAsiaTheme="minorEastAsia" w:hAnsiTheme="minorHAnsi" w:cstheme="minorBidi"/>
            <w:iCs w:val="0"/>
            <w:noProof/>
            <w:szCs w:val="22"/>
          </w:rPr>
          <w:tab/>
        </w:r>
        <w:r w:rsidR="00263753" w:rsidRPr="00595266">
          <w:rPr>
            <w:rStyle w:val="af0"/>
            <w:rFonts w:hint="eastAsia"/>
            <w:noProof/>
          </w:rPr>
          <w:t>主机资源池配置</w:t>
        </w:r>
        <w:r w:rsidR="00263753">
          <w:rPr>
            <w:noProof/>
            <w:webHidden/>
          </w:rPr>
          <w:tab/>
        </w:r>
        <w:r w:rsidR="00263753">
          <w:rPr>
            <w:noProof/>
            <w:webHidden/>
          </w:rPr>
          <w:fldChar w:fldCharType="begin"/>
        </w:r>
        <w:r w:rsidR="00263753">
          <w:rPr>
            <w:noProof/>
            <w:webHidden/>
          </w:rPr>
          <w:instrText xml:space="preserve"> PAGEREF _Toc424740863 \h </w:instrText>
        </w:r>
        <w:r w:rsidR="00263753">
          <w:rPr>
            <w:noProof/>
            <w:webHidden/>
          </w:rPr>
        </w:r>
        <w:r w:rsidR="00263753">
          <w:rPr>
            <w:noProof/>
            <w:webHidden/>
          </w:rPr>
          <w:fldChar w:fldCharType="separate"/>
        </w:r>
        <w:r w:rsidR="00AF7C36">
          <w:rPr>
            <w:noProof/>
            <w:webHidden/>
          </w:rPr>
          <w:t>20</w:t>
        </w:r>
        <w:r w:rsidR="00263753">
          <w:rPr>
            <w:noProof/>
            <w:webHidden/>
          </w:rPr>
          <w:fldChar w:fldCharType="end"/>
        </w:r>
      </w:hyperlink>
    </w:p>
    <w:p w:rsidR="00263753" w:rsidRDefault="00053F23">
      <w:pPr>
        <w:pStyle w:val="30"/>
        <w:rPr>
          <w:rFonts w:asciiTheme="minorHAnsi" w:eastAsiaTheme="minorEastAsia" w:hAnsiTheme="minorHAnsi" w:cstheme="minorBidi"/>
          <w:iCs w:val="0"/>
          <w:noProof/>
          <w:szCs w:val="22"/>
        </w:rPr>
      </w:pPr>
      <w:hyperlink w:anchor="_Toc424740864" w:history="1">
        <w:r w:rsidR="00263753" w:rsidRPr="00595266">
          <w:rPr>
            <w:rStyle w:val="af0"/>
            <w:noProof/>
          </w:rPr>
          <w:t>3.2.3</w:t>
        </w:r>
        <w:r w:rsidR="00263753">
          <w:rPr>
            <w:rFonts w:asciiTheme="minorHAnsi" w:eastAsiaTheme="minorEastAsia" w:hAnsiTheme="minorHAnsi" w:cstheme="minorBidi"/>
            <w:iCs w:val="0"/>
            <w:noProof/>
            <w:szCs w:val="22"/>
          </w:rPr>
          <w:tab/>
        </w:r>
        <w:r w:rsidR="00263753" w:rsidRPr="00595266">
          <w:rPr>
            <w:rStyle w:val="af0"/>
            <w:rFonts w:hint="eastAsia"/>
            <w:noProof/>
          </w:rPr>
          <w:t>存储池配置</w:t>
        </w:r>
        <w:r w:rsidR="00263753">
          <w:rPr>
            <w:noProof/>
            <w:webHidden/>
          </w:rPr>
          <w:tab/>
        </w:r>
        <w:r w:rsidR="00263753">
          <w:rPr>
            <w:noProof/>
            <w:webHidden/>
          </w:rPr>
          <w:fldChar w:fldCharType="begin"/>
        </w:r>
        <w:r w:rsidR="00263753">
          <w:rPr>
            <w:noProof/>
            <w:webHidden/>
          </w:rPr>
          <w:instrText xml:space="preserve"> PAGEREF _Toc424740864 \h </w:instrText>
        </w:r>
        <w:r w:rsidR="00263753">
          <w:rPr>
            <w:noProof/>
            <w:webHidden/>
          </w:rPr>
        </w:r>
        <w:r w:rsidR="00263753">
          <w:rPr>
            <w:noProof/>
            <w:webHidden/>
          </w:rPr>
          <w:fldChar w:fldCharType="separate"/>
        </w:r>
        <w:r w:rsidR="00AF7C36">
          <w:rPr>
            <w:noProof/>
            <w:webHidden/>
          </w:rPr>
          <w:t>22</w:t>
        </w:r>
        <w:r w:rsidR="00263753">
          <w:rPr>
            <w:noProof/>
            <w:webHidden/>
          </w:rPr>
          <w:fldChar w:fldCharType="end"/>
        </w:r>
      </w:hyperlink>
    </w:p>
    <w:p w:rsidR="00263753" w:rsidRDefault="00053F23">
      <w:pPr>
        <w:pStyle w:val="30"/>
        <w:rPr>
          <w:rFonts w:asciiTheme="minorHAnsi" w:eastAsiaTheme="minorEastAsia" w:hAnsiTheme="minorHAnsi" w:cstheme="minorBidi"/>
          <w:iCs w:val="0"/>
          <w:noProof/>
          <w:szCs w:val="22"/>
        </w:rPr>
      </w:pPr>
      <w:hyperlink w:anchor="_Toc424740865" w:history="1">
        <w:r w:rsidR="00263753" w:rsidRPr="00595266">
          <w:rPr>
            <w:rStyle w:val="af0"/>
            <w:noProof/>
          </w:rPr>
          <w:t>3.2.4</w:t>
        </w:r>
        <w:r w:rsidR="00263753">
          <w:rPr>
            <w:rFonts w:asciiTheme="minorHAnsi" w:eastAsiaTheme="minorEastAsia" w:hAnsiTheme="minorHAnsi" w:cstheme="minorBidi"/>
            <w:iCs w:val="0"/>
            <w:noProof/>
            <w:szCs w:val="22"/>
          </w:rPr>
          <w:tab/>
        </w:r>
        <w:r w:rsidR="00263753" w:rsidRPr="00595266">
          <w:rPr>
            <w:rStyle w:val="af0"/>
            <w:rFonts w:hint="eastAsia"/>
            <w:noProof/>
          </w:rPr>
          <w:t>虚拟</w:t>
        </w:r>
        <w:r w:rsidR="00263753" w:rsidRPr="00595266">
          <w:rPr>
            <w:rStyle w:val="af0"/>
            <w:noProof/>
          </w:rPr>
          <w:t>IP</w:t>
        </w:r>
        <w:r w:rsidR="00263753" w:rsidRPr="00595266">
          <w:rPr>
            <w:rStyle w:val="af0"/>
            <w:rFonts w:hint="eastAsia"/>
            <w:noProof/>
          </w:rPr>
          <w:t>池配置</w:t>
        </w:r>
        <w:r w:rsidR="00263753">
          <w:rPr>
            <w:noProof/>
            <w:webHidden/>
          </w:rPr>
          <w:tab/>
        </w:r>
        <w:r w:rsidR="00263753">
          <w:rPr>
            <w:noProof/>
            <w:webHidden/>
          </w:rPr>
          <w:fldChar w:fldCharType="begin"/>
        </w:r>
        <w:r w:rsidR="00263753">
          <w:rPr>
            <w:noProof/>
            <w:webHidden/>
          </w:rPr>
          <w:instrText xml:space="preserve"> PAGEREF _Toc424740865 \h </w:instrText>
        </w:r>
        <w:r w:rsidR="00263753">
          <w:rPr>
            <w:noProof/>
            <w:webHidden/>
          </w:rPr>
        </w:r>
        <w:r w:rsidR="00263753">
          <w:rPr>
            <w:noProof/>
            <w:webHidden/>
          </w:rPr>
          <w:fldChar w:fldCharType="separate"/>
        </w:r>
        <w:r w:rsidR="00AF7C36">
          <w:rPr>
            <w:noProof/>
            <w:webHidden/>
          </w:rPr>
          <w:t>23</w:t>
        </w:r>
        <w:r w:rsidR="00263753">
          <w:rPr>
            <w:noProof/>
            <w:webHidden/>
          </w:rPr>
          <w:fldChar w:fldCharType="end"/>
        </w:r>
      </w:hyperlink>
    </w:p>
    <w:p w:rsidR="00263753" w:rsidRDefault="00053F23">
      <w:pPr>
        <w:pStyle w:val="30"/>
        <w:rPr>
          <w:rFonts w:asciiTheme="minorHAnsi" w:eastAsiaTheme="minorEastAsia" w:hAnsiTheme="minorHAnsi" w:cstheme="minorBidi"/>
          <w:iCs w:val="0"/>
          <w:noProof/>
          <w:szCs w:val="22"/>
        </w:rPr>
      </w:pPr>
      <w:hyperlink w:anchor="_Toc424740866" w:history="1">
        <w:r w:rsidR="00263753" w:rsidRPr="00595266">
          <w:rPr>
            <w:rStyle w:val="af0"/>
            <w:noProof/>
          </w:rPr>
          <w:t>3.2.5</w:t>
        </w:r>
        <w:r w:rsidR="00263753">
          <w:rPr>
            <w:rFonts w:asciiTheme="minorHAnsi" w:eastAsiaTheme="minorEastAsia" w:hAnsiTheme="minorHAnsi" w:cstheme="minorBidi"/>
            <w:iCs w:val="0"/>
            <w:noProof/>
            <w:szCs w:val="22"/>
          </w:rPr>
          <w:tab/>
        </w:r>
        <w:r w:rsidR="00263753" w:rsidRPr="00595266">
          <w:rPr>
            <w:rStyle w:val="af0"/>
            <w:noProof/>
          </w:rPr>
          <w:t>Nginx</w:t>
        </w:r>
        <w:r w:rsidR="00263753" w:rsidRPr="00595266">
          <w:rPr>
            <w:rStyle w:val="af0"/>
            <w:rFonts w:hint="eastAsia"/>
            <w:noProof/>
          </w:rPr>
          <w:t>服务</w:t>
        </w:r>
        <w:r w:rsidR="00263753">
          <w:rPr>
            <w:noProof/>
            <w:webHidden/>
          </w:rPr>
          <w:tab/>
        </w:r>
        <w:r w:rsidR="00263753">
          <w:rPr>
            <w:noProof/>
            <w:webHidden/>
          </w:rPr>
          <w:fldChar w:fldCharType="begin"/>
        </w:r>
        <w:r w:rsidR="00263753">
          <w:rPr>
            <w:noProof/>
            <w:webHidden/>
          </w:rPr>
          <w:instrText xml:space="preserve"> PAGEREF _Toc424740866 \h </w:instrText>
        </w:r>
        <w:r w:rsidR="00263753">
          <w:rPr>
            <w:noProof/>
            <w:webHidden/>
          </w:rPr>
        </w:r>
        <w:r w:rsidR="00263753">
          <w:rPr>
            <w:noProof/>
            <w:webHidden/>
          </w:rPr>
          <w:fldChar w:fldCharType="separate"/>
        </w:r>
        <w:r w:rsidR="00AF7C36">
          <w:rPr>
            <w:noProof/>
            <w:webHidden/>
          </w:rPr>
          <w:t>24</w:t>
        </w:r>
        <w:r w:rsidR="00263753">
          <w:rPr>
            <w:noProof/>
            <w:webHidden/>
          </w:rPr>
          <w:fldChar w:fldCharType="end"/>
        </w:r>
      </w:hyperlink>
    </w:p>
    <w:p w:rsidR="00263753" w:rsidRDefault="00053F23">
      <w:pPr>
        <w:pStyle w:val="30"/>
        <w:rPr>
          <w:rFonts w:asciiTheme="minorHAnsi" w:eastAsiaTheme="minorEastAsia" w:hAnsiTheme="minorHAnsi" w:cstheme="minorBidi"/>
          <w:iCs w:val="0"/>
          <w:noProof/>
          <w:szCs w:val="22"/>
        </w:rPr>
      </w:pPr>
      <w:hyperlink w:anchor="_Toc424740867" w:history="1">
        <w:r w:rsidR="00263753" w:rsidRPr="00595266">
          <w:rPr>
            <w:rStyle w:val="af0"/>
            <w:noProof/>
          </w:rPr>
          <w:t>3.2.6</w:t>
        </w:r>
        <w:r w:rsidR="00263753">
          <w:rPr>
            <w:rFonts w:asciiTheme="minorHAnsi" w:eastAsiaTheme="minorEastAsia" w:hAnsiTheme="minorHAnsi" w:cstheme="minorBidi"/>
            <w:iCs w:val="0"/>
            <w:noProof/>
            <w:szCs w:val="22"/>
          </w:rPr>
          <w:tab/>
        </w:r>
        <w:r w:rsidR="00263753" w:rsidRPr="00595266">
          <w:rPr>
            <w:rStyle w:val="af0"/>
            <w:noProof/>
          </w:rPr>
          <w:t>SVN</w:t>
        </w:r>
        <w:r w:rsidR="00263753" w:rsidRPr="00595266">
          <w:rPr>
            <w:rStyle w:val="af0"/>
            <w:rFonts w:hint="eastAsia"/>
            <w:noProof/>
          </w:rPr>
          <w:t>服务</w:t>
        </w:r>
        <w:r w:rsidR="00263753">
          <w:rPr>
            <w:noProof/>
            <w:webHidden/>
          </w:rPr>
          <w:tab/>
        </w:r>
        <w:r w:rsidR="00263753">
          <w:rPr>
            <w:noProof/>
            <w:webHidden/>
          </w:rPr>
          <w:fldChar w:fldCharType="begin"/>
        </w:r>
        <w:r w:rsidR="00263753">
          <w:rPr>
            <w:noProof/>
            <w:webHidden/>
          </w:rPr>
          <w:instrText xml:space="preserve"> PAGEREF _Toc424740867 \h </w:instrText>
        </w:r>
        <w:r w:rsidR="00263753">
          <w:rPr>
            <w:noProof/>
            <w:webHidden/>
          </w:rPr>
        </w:r>
        <w:r w:rsidR="00263753">
          <w:rPr>
            <w:noProof/>
            <w:webHidden/>
          </w:rPr>
          <w:fldChar w:fldCharType="separate"/>
        </w:r>
        <w:r w:rsidR="00AF7C36">
          <w:rPr>
            <w:noProof/>
            <w:webHidden/>
          </w:rPr>
          <w:t>25</w:t>
        </w:r>
        <w:r w:rsidR="00263753">
          <w:rPr>
            <w:noProof/>
            <w:webHidden/>
          </w:rPr>
          <w:fldChar w:fldCharType="end"/>
        </w:r>
      </w:hyperlink>
    </w:p>
    <w:p w:rsidR="00263753" w:rsidRDefault="00053F23">
      <w:pPr>
        <w:pStyle w:val="30"/>
        <w:rPr>
          <w:rFonts w:asciiTheme="minorHAnsi" w:eastAsiaTheme="minorEastAsia" w:hAnsiTheme="minorHAnsi" w:cstheme="minorBidi"/>
          <w:iCs w:val="0"/>
          <w:noProof/>
          <w:szCs w:val="22"/>
        </w:rPr>
      </w:pPr>
      <w:hyperlink w:anchor="_Toc424740868" w:history="1">
        <w:r w:rsidR="00263753" w:rsidRPr="00595266">
          <w:rPr>
            <w:rStyle w:val="af0"/>
            <w:noProof/>
          </w:rPr>
          <w:t>3.2.7</w:t>
        </w:r>
        <w:r w:rsidR="00263753">
          <w:rPr>
            <w:rFonts w:asciiTheme="minorHAnsi" w:eastAsiaTheme="minorEastAsia" w:hAnsiTheme="minorHAnsi" w:cstheme="minorBidi"/>
            <w:iCs w:val="0"/>
            <w:noProof/>
            <w:szCs w:val="22"/>
          </w:rPr>
          <w:tab/>
        </w:r>
        <w:r w:rsidR="00263753" w:rsidRPr="00595266">
          <w:rPr>
            <w:rStyle w:val="af0"/>
            <w:noProof/>
          </w:rPr>
          <w:t>CEP</w:t>
        </w:r>
        <w:r w:rsidR="00263753" w:rsidRPr="00595266">
          <w:rPr>
            <w:rStyle w:val="af0"/>
            <w:rFonts w:hint="eastAsia"/>
            <w:noProof/>
          </w:rPr>
          <w:t>服务</w:t>
        </w:r>
        <w:r w:rsidR="00263753">
          <w:rPr>
            <w:noProof/>
            <w:webHidden/>
          </w:rPr>
          <w:tab/>
        </w:r>
        <w:r w:rsidR="00263753">
          <w:rPr>
            <w:noProof/>
            <w:webHidden/>
          </w:rPr>
          <w:fldChar w:fldCharType="begin"/>
        </w:r>
        <w:r w:rsidR="00263753">
          <w:rPr>
            <w:noProof/>
            <w:webHidden/>
          </w:rPr>
          <w:instrText xml:space="preserve"> PAGEREF _Toc424740868 \h </w:instrText>
        </w:r>
        <w:r w:rsidR="00263753">
          <w:rPr>
            <w:noProof/>
            <w:webHidden/>
          </w:rPr>
        </w:r>
        <w:r w:rsidR="00263753">
          <w:rPr>
            <w:noProof/>
            <w:webHidden/>
          </w:rPr>
          <w:fldChar w:fldCharType="separate"/>
        </w:r>
        <w:r w:rsidR="00AF7C36">
          <w:rPr>
            <w:noProof/>
            <w:webHidden/>
          </w:rPr>
          <w:t>25</w:t>
        </w:r>
        <w:r w:rsidR="00263753">
          <w:rPr>
            <w:noProof/>
            <w:webHidden/>
          </w:rPr>
          <w:fldChar w:fldCharType="end"/>
        </w:r>
      </w:hyperlink>
    </w:p>
    <w:p w:rsidR="00263753" w:rsidRDefault="00053F23">
      <w:pPr>
        <w:pStyle w:val="30"/>
        <w:rPr>
          <w:rFonts w:asciiTheme="minorHAnsi" w:eastAsiaTheme="minorEastAsia" w:hAnsiTheme="minorHAnsi" w:cstheme="minorBidi"/>
          <w:iCs w:val="0"/>
          <w:noProof/>
          <w:szCs w:val="22"/>
        </w:rPr>
      </w:pPr>
      <w:hyperlink w:anchor="_Toc424740869" w:history="1">
        <w:r w:rsidR="00263753" w:rsidRPr="00595266">
          <w:rPr>
            <w:rStyle w:val="af0"/>
            <w:noProof/>
          </w:rPr>
          <w:t>3.2.8</w:t>
        </w:r>
        <w:r w:rsidR="00263753">
          <w:rPr>
            <w:rFonts w:asciiTheme="minorHAnsi" w:eastAsiaTheme="minorEastAsia" w:hAnsiTheme="minorHAnsi" w:cstheme="minorBidi"/>
            <w:iCs w:val="0"/>
            <w:noProof/>
            <w:szCs w:val="22"/>
          </w:rPr>
          <w:tab/>
        </w:r>
        <w:r w:rsidR="00263753" w:rsidRPr="00595266">
          <w:rPr>
            <w:rStyle w:val="af0"/>
            <w:noProof/>
          </w:rPr>
          <w:t>Collector</w:t>
        </w:r>
        <w:r w:rsidR="00263753" w:rsidRPr="00595266">
          <w:rPr>
            <w:rStyle w:val="af0"/>
            <w:rFonts w:hint="eastAsia"/>
            <w:noProof/>
          </w:rPr>
          <w:t>日志采集服务</w:t>
        </w:r>
        <w:r w:rsidR="00263753">
          <w:rPr>
            <w:noProof/>
            <w:webHidden/>
          </w:rPr>
          <w:tab/>
        </w:r>
        <w:r w:rsidR="00263753">
          <w:rPr>
            <w:noProof/>
            <w:webHidden/>
          </w:rPr>
          <w:fldChar w:fldCharType="begin"/>
        </w:r>
        <w:r w:rsidR="00263753">
          <w:rPr>
            <w:noProof/>
            <w:webHidden/>
          </w:rPr>
          <w:instrText xml:space="preserve"> PAGEREF _Toc424740869 \h </w:instrText>
        </w:r>
        <w:r w:rsidR="00263753">
          <w:rPr>
            <w:noProof/>
            <w:webHidden/>
          </w:rPr>
        </w:r>
        <w:r w:rsidR="00263753">
          <w:rPr>
            <w:noProof/>
            <w:webHidden/>
          </w:rPr>
          <w:fldChar w:fldCharType="separate"/>
        </w:r>
        <w:r w:rsidR="00AF7C36">
          <w:rPr>
            <w:noProof/>
            <w:webHidden/>
          </w:rPr>
          <w:t>25</w:t>
        </w:r>
        <w:r w:rsidR="00263753">
          <w:rPr>
            <w:noProof/>
            <w:webHidden/>
          </w:rPr>
          <w:fldChar w:fldCharType="end"/>
        </w:r>
      </w:hyperlink>
    </w:p>
    <w:p w:rsidR="00263753" w:rsidRDefault="00053F23">
      <w:pPr>
        <w:pStyle w:val="30"/>
        <w:rPr>
          <w:rFonts w:asciiTheme="minorHAnsi" w:eastAsiaTheme="minorEastAsia" w:hAnsiTheme="minorHAnsi" w:cstheme="minorBidi"/>
          <w:iCs w:val="0"/>
          <w:noProof/>
          <w:szCs w:val="22"/>
        </w:rPr>
      </w:pPr>
      <w:hyperlink w:anchor="_Toc424740870" w:history="1">
        <w:r w:rsidR="00263753" w:rsidRPr="00595266">
          <w:rPr>
            <w:rStyle w:val="af0"/>
            <w:noProof/>
          </w:rPr>
          <w:t>3.2.9</w:t>
        </w:r>
        <w:r w:rsidR="00263753">
          <w:rPr>
            <w:rFonts w:asciiTheme="minorHAnsi" w:eastAsiaTheme="minorEastAsia" w:hAnsiTheme="minorHAnsi" w:cstheme="minorBidi"/>
            <w:iCs w:val="0"/>
            <w:noProof/>
            <w:szCs w:val="22"/>
          </w:rPr>
          <w:tab/>
        </w:r>
        <w:r w:rsidR="00263753" w:rsidRPr="00595266">
          <w:rPr>
            <w:rStyle w:val="af0"/>
            <w:noProof/>
          </w:rPr>
          <w:t>Mail</w:t>
        </w:r>
        <w:r w:rsidR="00263753" w:rsidRPr="00595266">
          <w:rPr>
            <w:rStyle w:val="af0"/>
            <w:rFonts w:hint="eastAsia"/>
            <w:noProof/>
          </w:rPr>
          <w:t>服务</w:t>
        </w:r>
        <w:r w:rsidR="00263753">
          <w:rPr>
            <w:noProof/>
            <w:webHidden/>
          </w:rPr>
          <w:tab/>
        </w:r>
        <w:r w:rsidR="00263753">
          <w:rPr>
            <w:noProof/>
            <w:webHidden/>
          </w:rPr>
          <w:fldChar w:fldCharType="begin"/>
        </w:r>
        <w:r w:rsidR="00263753">
          <w:rPr>
            <w:noProof/>
            <w:webHidden/>
          </w:rPr>
          <w:instrText xml:space="preserve"> PAGEREF _Toc424740870 \h </w:instrText>
        </w:r>
        <w:r w:rsidR="00263753">
          <w:rPr>
            <w:noProof/>
            <w:webHidden/>
          </w:rPr>
        </w:r>
        <w:r w:rsidR="00263753">
          <w:rPr>
            <w:noProof/>
            <w:webHidden/>
          </w:rPr>
          <w:fldChar w:fldCharType="separate"/>
        </w:r>
        <w:r w:rsidR="00AF7C36">
          <w:rPr>
            <w:noProof/>
            <w:webHidden/>
          </w:rPr>
          <w:t>26</w:t>
        </w:r>
        <w:r w:rsidR="00263753">
          <w:rPr>
            <w:noProof/>
            <w:webHidden/>
          </w:rPr>
          <w:fldChar w:fldCharType="end"/>
        </w:r>
      </w:hyperlink>
    </w:p>
    <w:p w:rsidR="00263753" w:rsidRDefault="00053F23">
      <w:pPr>
        <w:pStyle w:val="10"/>
        <w:rPr>
          <w:rFonts w:asciiTheme="minorHAnsi" w:eastAsiaTheme="minorEastAsia" w:hAnsiTheme="minorHAnsi" w:cstheme="minorBidi"/>
          <w:b w:val="0"/>
          <w:bCs w:val="0"/>
          <w:caps w:val="0"/>
          <w:noProof/>
          <w:szCs w:val="22"/>
        </w:rPr>
      </w:pPr>
      <w:hyperlink w:anchor="_Toc424740871" w:history="1">
        <w:r w:rsidR="00263753" w:rsidRPr="00595266">
          <w:rPr>
            <w:rStyle w:val="af0"/>
            <w:noProof/>
          </w:rPr>
          <w:t>4</w:t>
        </w:r>
        <w:r w:rsidR="00263753">
          <w:rPr>
            <w:rFonts w:asciiTheme="minorHAnsi" w:eastAsiaTheme="minorEastAsia" w:hAnsiTheme="minorHAnsi" w:cstheme="minorBidi"/>
            <w:b w:val="0"/>
            <w:bCs w:val="0"/>
            <w:caps w:val="0"/>
            <w:noProof/>
            <w:szCs w:val="22"/>
          </w:rPr>
          <w:tab/>
        </w:r>
        <w:r w:rsidR="00263753" w:rsidRPr="00595266">
          <w:rPr>
            <w:rStyle w:val="af0"/>
            <w:rFonts w:hint="eastAsia"/>
            <w:noProof/>
          </w:rPr>
          <w:t>参考</w:t>
        </w:r>
        <w:r w:rsidR="00263753">
          <w:rPr>
            <w:noProof/>
            <w:webHidden/>
          </w:rPr>
          <w:tab/>
        </w:r>
        <w:r w:rsidR="00263753">
          <w:rPr>
            <w:noProof/>
            <w:webHidden/>
          </w:rPr>
          <w:fldChar w:fldCharType="begin"/>
        </w:r>
        <w:r w:rsidR="00263753">
          <w:rPr>
            <w:noProof/>
            <w:webHidden/>
          </w:rPr>
          <w:instrText xml:space="preserve"> PAGEREF _Toc424740871 \h </w:instrText>
        </w:r>
        <w:r w:rsidR="00263753">
          <w:rPr>
            <w:noProof/>
            <w:webHidden/>
          </w:rPr>
        </w:r>
        <w:r w:rsidR="00263753">
          <w:rPr>
            <w:noProof/>
            <w:webHidden/>
          </w:rPr>
          <w:fldChar w:fldCharType="separate"/>
        </w:r>
        <w:r w:rsidR="00AF7C36">
          <w:rPr>
            <w:noProof/>
            <w:webHidden/>
          </w:rPr>
          <w:t>27</w:t>
        </w:r>
        <w:r w:rsidR="00263753">
          <w:rPr>
            <w:noProof/>
            <w:webHidden/>
          </w:rPr>
          <w:fldChar w:fldCharType="end"/>
        </w:r>
      </w:hyperlink>
    </w:p>
    <w:p w:rsidR="001E582A" w:rsidRPr="001B611A" w:rsidRDefault="00494486" w:rsidP="00546283">
      <w:pPr>
        <w:sectPr w:rsidR="001E582A" w:rsidRPr="001B611A" w:rsidSect="008A2E2C">
          <w:headerReference w:type="default" r:id="rId10"/>
          <w:footerReference w:type="default" r:id="rId11"/>
          <w:pgSz w:w="11906" w:h="16838" w:code="9"/>
          <w:pgMar w:top="1440" w:right="1511" w:bottom="1440" w:left="1797" w:header="575" w:footer="881" w:gutter="0"/>
          <w:pgNumType w:fmt="lowerRoman" w:start="1"/>
          <w:cols w:space="425"/>
          <w:docGrid w:type="lines" w:linePitch="387"/>
        </w:sectPr>
      </w:pPr>
      <w:r>
        <w:fldChar w:fldCharType="end"/>
      </w:r>
    </w:p>
    <w:p w:rsidR="00E05E14" w:rsidRDefault="00E05E14" w:rsidP="00E05E14">
      <w:pPr>
        <w:pStyle w:val="1"/>
      </w:pPr>
      <w:bookmarkStart w:id="30" w:name="_Toc335386602"/>
      <w:bookmarkStart w:id="31" w:name="_Toc360538305"/>
      <w:bookmarkStart w:id="32" w:name="_Toc424740840"/>
      <w:r>
        <w:rPr>
          <w:rFonts w:hint="eastAsia"/>
        </w:rPr>
        <w:lastRenderedPageBreak/>
        <w:t>文档说明</w:t>
      </w:r>
      <w:bookmarkEnd w:id="30"/>
      <w:bookmarkEnd w:id="31"/>
      <w:bookmarkEnd w:id="32"/>
    </w:p>
    <w:p w:rsidR="00E05E14" w:rsidRDefault="00E05E14" w:rsidP="00E05E14">
      <w:pPr>
        <w:pStyle w:val="20"/>
      </w:pPr>
      <w:bookmarkStart w:id="33" w:name="_Toc335386603"/>
      <w:bookmarkStart w:id="34" w:name="_Toc360538306"/>
      <w:bookmarkStart w:id="35" w:name="_Toc424740841"/>
      <w:r>
        <w:rPr>
          <w:rFonts w:hint="eastAsia"/>
        </w:rPr>
        <w:t>编写目的</w:t>
      </w:r>
      <w:bookmarkEnd w:id="33"/>
      <w:bookmarkEnd w:id="34"/>
      <w:bookmarkEnd w:id="35"/>
    </w:p>
    <w:p w:rsidR="00E05E14" w:rsidRDefault="00E05E14" w:rsidP="00AF2D5E">
      <w:pPr>
        <w:pStyle w:val="a2"/>
      </w:pPr>
      <w:r w:rsidRPr="00FE6A83">
        <w:rPr>
          <w:rFonts w:hint="eastAsia"/>
        </w:rPr>
        <w:t>本</w:t>
      </w:r>
      <w:r>
        <w:rPr>
          <w:rFonts w:hint="eastAsia"/>
        </w:rPr>
        <w:t>文档</w:t>
      </w:r>
      <w:r w:rsidRPr="00FE6A83">
        <w:rPr>
          <w:rFonts w:hint="eastAsia"/>
        </w:rPr>
        <w:t>是</w:t>
      </w:r>
      <w:r w:rsidR="00CB2605">
        <w:rPr>
          <w:rFonts w:hint="eastAsia"/>
        </w:rPr>
        <w:t>普元PAAS</w:t>
      </w:r>
      <w:r>
        <w:rPr>
          <w:rFonts w:hint="eastAsia"/>
        </w:rPr>
        <w:t>安装</w:t>
      </w:r>
      <w:r w:rsidR="00DC17EA">
        <w:rPr>
          <w:rFonts w:hint="eastAsia"/>
        </w:rPr>
        <w:t>手册，</w:t>
      </w:r>
      <w:r w:rsidRPr="00FE6A83">
        <w:rPr>
          <w:rFonts w:hint="eastAsia"/>
        </w:rPr>
        <w:t>主要描述了平台</w:t>
      </w:r>
      <w:r w:rsidR="00CB2605">
        <w:rPr>
          <w:rFonts w:hint="eastAsia"/>
        </w:rPr>
        <w:t>的安装</w:t>
      </w:r>
      <w:r>
        <w:rPr>
          <w:rFonts w:hint="eastAsia"/>
        </w:rPr>
        <w:t>过程</w:t>
      </w:r>
      <w:r w:rsidR="00DC17EA">
        <w:rPr>
          <w:rFonts w:hint="eastAsia"/>
        </w:rPr>
        <w:t>以及</w:t>
      </w:r>
      <w:r>
        <w:rPr>
          <w:rFonts w:hint="eastAsia"/>
        </w:rPr>
        <w:t>注意事项。</w:t>
      </w:r>
    </w:p>
    <w:p w:rsidR="00E05E14" w:rsidRDefault="00E05E14" w:rsidP="00E05E14">
      <w:pPr>
        <w:pStyle w:val="20"/>
      </w:pPr>
      <w:bookmarkStart w:id="36" w:name="_Toc335386604"/>
      <w:bookmarkStart w:id="37" w:name="_Toc360520506"/>
      <w:bookmarkStart w:id="38" w:name="_Toc360538307"/>
      <w:bookmarkStart w:id="39" w:name="_Toc424740842"/>
      <w:r>
        <w:rPr>
          <w:rFonts w:hint="eastAsia"/>
        </w:rPr>
        <w:t>项目背景</w:t>
      </w:r>
      <w:bookmarkEnd w:id="36"/>
      <w:bookmarkEnd w:id="37"/>
      <w:bookmarkEnd w:id="38"/>
      <w:bookmarkEnd w:id="39"/>
    </w:p>
    <w:p w:rsidR="00E05E14" w:rsidRPr="00F1289C" w:rsidRDefault="00E05E14" w:rsidP="00E05E14">
      <w:pPr>
        <w:pStyle w:val="a2"/>
      </w:pPr>
      <w:r w:rsidRPr="00F1289C">
        <w:rPr>
          <w:rFonts w:hint="eastAsia"/>
        </w:rPr>
        <w:t>日益发展的电子支付行业，大量的业务处理需求对后台业务处理系统的要求越来越高，大并发量、大数据量、业务增长迅速等特点对后台业务处理系统提出了严格的要求。对计算资源和存储资源使用要求不断提高，对应用系统和服务器运行管理等方面的要求也面临挑战。</w:t>
      </w:r>
    </w:p>
    <w:p w:rsidR="00E05E14" w:rsidRDefault="00E05E14" w:rsidP="00E05E14">
      <w:pPr>
        <w:pStyle w:val="a2"/>
      </w:pPr>
      <w:r w:rsidRPr="00F1289C">
        <w:rPr>
          <w:rFonts w:hint="eastAsia"/>
        </w:rPr>
        <w:t>云计算是以虚拟化技术为基础、以按需</w:t>
      </w:r>
      <w:r>
        <w:rPr>
          <w:rFonts w:hint="eastAsia"/>
        </w:rPr>
        <w:t>供给</w:t>
      </w:r>
      <w:r w:rsidRPr="00F1289C">
        <w:rPr>
          <w:rFonts w:hint="eastAsia"/>
        </w:rPr>
        <w:t>为商业模式，具备弹性扩展、动态分配和资源共享等特点的新型网络化计算模式。在云计算模式下，软件、硬件、平台等IT资源将作为基础设施，以服务的方式提供给使用者。作为一种新兴技术和商业模式，云计算将加速信息产业和信息基础设施的服务化进程，催生大量新型互联网信息服务，带动信息产业格局的整体变革。</w:t>
      </w:r>
      <w:r>
        <w:rPr>
          <w:rFonts w:hint="eastAsia"/>
        </w:rPr>
        <w:t>其中，</w:t>
      </w:r>
      <w:r w:rsidRPr="00BA31EB">
        <w:rPr>
          <w:rFonts w:hint="eastAsia"/>
        </w:rPr>
        <w:t>弹性扩展意味着动态增加资源将成为一件容易的事情，通过虚拟化技术，所有的计算资源对外提供同样的接口服务，部署新的服务器到资源池中也就只是添加一个新的同样的节点而已，后期维护也更加简单</w:t>
      </w:r>
      <w:r>
        <w:rPr>
          <w:rFonts w:hint="eastAsia"/>
        </w:rPr>
        <w:t>；</w:t>
      </w:r>
      <w:r w:rsidRPr="00BA31EB">
        <w:rPr>
          <w:rFonts w:hint="eastAsia"/>
        </w:rPr>
        <w:t>动态分配意味着计算资源和存储资源可以随意分配，某些应用系统在某些时段可能需要更多的计算资源，就可以给它分配足够的资源，使用完后，进行回收，以便在提供给其他应用系统，保证资源被充分利用</w:t>
      </w:r>
      <w:r>
        <w:rPr>
          <w:rFonts w:hint="eastAsia"/>
        </w:rPr>
        <w:t>；</w:t>
      </w:r>
      <w:r w:rsidRPr="00BA31EB">
        <w:rPr>
          <w:rFonts w:hint="eastAsia"/>
        </w:rPr>
        <w:t>资源共享意味着所有的资源将融合在一起，共同对外界提供服务，用户不必关心应用系统具体的位置，各个应用系统之间的资源也可以相互使用，真正达到资源的有效利用。</w:t>
      </w:r>
    </w:p>
    <w:p w:rsidR="00E05E14" w:rsidRDefault="00E05E14" w:rsidP="00E05E14">
      <w:pPr>
        <w:pStyle w:val="a2"/>
      </w:pPr>
      <w:r w:rsidRPr="00181B77">
        <w:rPr>
          <w:rFonts w:hint="eastAsia"/>
        </w:rPr>
        <w:t>在基于</w:t>
      </w:r>
      <w:r w:rsidR="00D465FE">
        <w:rPr>
          <w:rFonts w:hint="eastAsia"/>
        </w:rPr>
        <w:t>云计算技术的系统中，一切皆是资源，意味着一切都可以对外提供服务</w:t>
      </w:r>
      <w:r>
        <w:rPr>
          <w:rFonts w:hint="eastAsia"/>
        </w:rPr>
        <w:t>。</w:t>
      </w:r>
      <w:r w:rsidRPr="00F1289C">
        <w:rPr>
          <w:rFonts w:hint="eastAsia"/>
        </w:rPr>
        <w:t>云计算</w:t>
      </w:r>
      <w:r>
        <w:rPr>
          <w:rFonts w:hint="eastAsia"/>
        </w:rPr>
        <w:t>集成开发</w:t>
      </w:r>
      <w:r w:rsidRPr="00F1289C">
        <w:rPr>
          <w:rFonts w:hint="eastAsia"/>
        </w:rPr>
        <w:t>平台</w:t>
      </w:r>
      <w:r>
        <w:rPr>
          <w:rFonts w:hint="eastAsia"/>
        </w:rPr>
        <w:t>作为该</w:t>
      </w:r>
      <w:r w:rsidRPr="00F1289C">
        <w:rPr>
          <w:rFonts w:hint="eastAsia"/>
        </w:rPr>
        <w:t>平台建设的</w:t>
      </w:r>
      <w:r>
        <w:rPr>
          <w:rFonts w:hint="eastAsia"/>
        </w:rPr>
        <w:t>重要组成部分，旨在为云应用开发者提供简洁易用的开发环境，缩短项目的开发周期与开发成本，并</w:t>
      </w:r>
      <w:r w:rsidRPr="00791EC0">
        <w:rPr>
          <w:rFonts w:hint="eastAsia"/>
        </w:rPr>
        <w:t>提供大规模应用的开发、上线和管理监控的能力</w:t>
      </w:r>
      <w:r>
        <w:rPr>
          <w:rFonts w:hint="eastAsia"/>
        </w:rPr>
        <w:t>。</w:t>
      </w:r>
    </w:p>
    <w:p w:rsidR="00E05E14" w:rsidRDefault="00E05E14" w:rsidP="00E05E14">
      <w:pPr>
        <w:pStyle w:val="20"/>
      </w:pPr>
      <w:bookmarkStart w:id="40" w:name="_Toc335386606"/>
      <w:bookmarkStart w:id="41" w:name="_Toc360538309"/>
      <w:bookmarkStart w:id="42" w:name="_Toc424740843"/>
      <w:r>
        <w:rPr>
          <w:rFonts w:hint="eastAsia"/>
        </w:rPr>
        <w:t>参考文档</w:t>
      </w:r>
      <w:bookmarkEnd w:id="40"/>
      <w:bookmarkEnd w:id="41"/>
      <w:bookmarkEnd w:id="42"/>
    </w:p>
    <w:p w:rsidR="00A86405" w:rsidRPr="00D5462F" w:rsidRDefault="005F4369" w:rsidP="00A86405">
      <w:pPr>
        <w:pStyle w:val="1"/>
      </w:pPr>
      <w:bookmarkStart w:id="43" w:name="_Toc360538310"/>
      <w:bookmarkStart w:id="44" w:name="_Toc424740844"/>
      <w:r>
        <w:rPr>
          <w:rFonts w:hint="eastAsia"/>
        </w:rPr>
        <w:t>环境准备</w:t>
      </w:r>
      <w:bookmarkEnd w:id="43"/>
      <w:bookmarkEnd w:id="44"/>
    </w:p>
    <w:p w:rsidR="00B01257" w:rsidRDefault="005F4369" w:rsidP="00B01257">
      <w:pPr>
        <w:pStyle w:val="20"/>
      </w:pPr>
      <w:bookmarkStart w:id="45" w:name="_Toc360538311"/>
      <w:bookmarkStart w:id="46" w:name="_Toc424740845"/>
      <w:bookmarkStart w:id="47" w:name="_Toc109964237"/>
      <w:r>
        <w:rPr>
          <w:rFonts w:hint="eastAsia"/>
        </w:rPr>
        <w:t>主机配置</w:t>
      </w:r>
      <w:bookmarkEnd w:id="45"/>
      <w:bookmarkEnd w:id="46"/>
    </w:p>
    <w:p w:rsidR="00AC06FA" w:rsidRDefault="00AC06FA" w:rsidP="0034681B">
      <w:pPr>
        <w:pStyle w:val="a2"/>
        <w:ind w:firstLineChars="150" w:firstLine="315"/>
      </w:pPr>
      <w:r>
        <w:rPr>
          <w:rFonts w:hint="eastAsia"/>
        </w:rPr>
        <w:t xml:space="preserve"> 1) 操作系统：</w:t>
      </w:r>
      <w:r w:rsidR="00E130F9" w:rsidRPr="00E130F9">
        <w:t>SUSE-Linux-Enterprise-Server-11-SP2_11.2.2-1.234</w:t>
      </w:r>
      <w:r w:rsidR="00E130F9">
        <w:t xml:space="preserve"> </w:t>
      </w:r>
      <w:r w:rsidR="00C6434D" w:rsidRPr="00C6434D">
        <w:t>(x86_64)</w:t>
      </w:r>
    </w:p>
    <w:p w:rsidR="00AC06FA" w:rsidRDefault="00AC06FA" w:rsidP="0034681B">
      <w:pPr>
        <w:pStyle w:val="a2"/>
      </w:pPr>
      <w:r>
        <w:rPr>
          <w:rFonts w:hint="eastAsia"/>
        </w:rPr>
        <w:t>2) 硬件要求：</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0"/>
        <w:gridCol w:w="5580"/>
      </w:tblGrid>
      <w:tr w:rsidR="00654325" w:rsidRPr="00461861" w:rsidTr="005767FA">
        <w:tc>
          <w:tcPr>
            <w:tcW w:w="1800" w:type="dxa"/>
            <w:tcBorders>
              <w:top w:val="single" w:sz="4" w:space="0" w:color="auto"/>
              <w:left w:val="single" w:sz="4" w:space="0" w:color="auto"/>
              <w:bottom w:val="single" w:sz="4" w:space="0" w:color="auto"/>
              <w:right w:val="single" w:sz="4" w:space="0" w:color="auto"/>
              <w:tl2br w:val="nil"/>
              <w:tr2bl w:val="nil"/>
            </w:tcBorders>
            <w:shd w:val="clear" w:color="auto" w:fill="D9D9D9"/>
            <w:vAlign w:val="center"/>
          </w:tcPr>
          <w:p w:rsidR="00654325" w:rsidRPr="00461861" w:rsidRDefault="00654325" w:rsidP="005767FA">
            <w:pPr>
              <w:pStyle w:val="TableHeading"/>
              <w:widowControl w:val="0"/>
            </w:pPr>
            <w:r w:rsidRPr="00461861">
              <w:t>硬件</w:t>
            </w:r>
          </w:p>
        </w:tc>
        <w:tc>
          <w:tcPr>
            <w:tcW w:w="5580" w:type="dxa"/>
            <w:tcBorders>
              <w:top w:val="single" w:sz="4" w:space="0" w:color="auto"/>
              <w:left w:val="single" w:sz="4" w:space="0" w:color="auto"/>
              <w:bottom w:val="single" w:sz="4" w:space="0" w:color="auto"/>
              <w:right w:val="single" w:sz="4" w:space="0" w:color="auto"/>
              <w:tl2br w:val="nil"/>
              <w:tr2bl w:val="nil"/>
            </w:tcBorders>
            <w:shd w:val="clear" w:color="auto" w:fill="D9D9D9"/>
            <w:vAlign w:val="center"/>
          </w:tcPr>
          <w:p w:rsidR="00654325" w:rsidRPr="00461861" w:rsidRDefault="00654325" w:rsidP="005767FA">
            <w:pPr>
              <w:pStyle w:val="TableHeading"/>
              <w:widowControl w:val="0"/>
            </w:pPr>
            <w:r w:rsidRPr="00461861">
              <w:t>最低要求</w:t>
            </w:r>
          </w:p>
        </w:tc>
      </w:tr>
      <w:tr w:rsidR="00654325" w:rsidRPr="00461861" w:rsidTr="005767FA">
        <w:tc>
          <w:tcPr>
            <w:tcW w:w="1800" w:type="dxa"/>
            <w:vAlign w:val="center"/>
          </w:tcPr>
          <w:p w:rsidR="00654325" w:rsidRPr="00461861" w:rsidRDefault="00654325" w:rsidP="005767FA">
            <w:pPr>
              <w:pStyle w:val="TableText"/>
              <w:widowControl w:val="0"/>
            </w:pPr>
            <w:r w:rsidRPr="00461861">
              <w:t>CPU</w:t>
            </w:r>
          </w:p>
        </w:tc>
        <w:tc>
          <w:tcPr>
            <w:tcW w:w="5580" w:type="dxa"/>
            <w:vAlign w:val="center"/>
          </w:tcPr>
          <w:p w:rsidR="00654325" w:rsidRPr="00461861" w:rsidRDefault="00654325" w:rsidP="005767FA">
            <w:pPr>
              <w:pStyle w:val="TableText"/>
              <w:widowControl w:val="0"/>
              <w:rPr>
                <w:lang w:eastAsia="zh-CN"/>
              </w:rPr>
            </w:pPr>
            <w:r w:rsidRPr="00461861">
              <w:t>P</w:t>
            </w:r>
            <w:r w:rsidR="000E3BBB">
              <w:rPr>
                <w:rFonts w:hint="eastAsia"/>
              </w:rPr>
              <w:t>4 2.0</w:t>
            </w:r>
            <w:r>
              <w:rPr>
                <w:rFonts w:hint="eastAsia"/>
              </w:rPr>
              <w:t>G</w:t>
            </w:r>
            <w:r w:rsidRPr="00461861">
              <w:t>以上</w:t>
            </w:r>
            <w:r w:rsidR="00F574C5">
              <w:t>，</w:t>
            </w:r>
            <w:r w:rsidR="00F574C5">
              <w:t>64</w:t>
            </w:r>
            <w:r w:rsidR="00F574C5">
              <w:t>位</w:t>
            </w:r>
            <w:r w:rsidR="00236473">
              <w:rPr>
                <w:rFonts w:hint="eastAsia"/>
                <w:lang w:eastAsia="zh-CN"/>
              </w:rPr>
              <w:t>x86</w:t>
            </w:r>
            <w:r w:rsidR="00F574C5">
              <w:t>处理器</w:t>
            </w:r>
            <w:r w:rsidRPr="00461861">
              <w:rPr>
                <w:rFonts w:hint="eastAsia"/>
              </w:rPr>
              <w:t>。</w:t>
            </w:r>
          </w:p>
        </w:tc>
      </w:tr>
      <w:tr w:rsidR="00654325" w:rsidRPr="00461861" w:rsidTr="005767FA">
        <w:tc>
          <w:tcPr>
            <w:tcW w:w="1800" w:type="dxa"/>
            <w:vAlign w:val="center"/>
          </w:tcPr>
          <w:p w:rsidR="00654325" w:rsidRPr="00461861" w:rsidRDefault="00654325" w:rsidP="005767FA">
            <w:pPr>
              <w:pStyle w:val="TableText"/>
              <w:widowControl w:val="0"/>
            </w:pPr>
            <w:r w:rsidRPr="00461861">
              <w:t>内存</w:t>
            </w:r>
          </w:p>
        </w:tc>
        <w:tc>
          <w:tcPr>
            <w:tcW w:w="5580" w:type="dxa"/>
            <w:vAlign w:val="center"/>
          </w:tcPr>
          <w:p w:rsidR="00654325" w:rsidRPr="00461861" w:rsidRDefault="00654325" w:rsidP="005767FA">
            <w:pPr>
              <w:pStyle w:val="TableText"/>
              <w:widowControl w:val="0"/>
            </w:pPr>
            <w:r>
              <w:rPr>
                <w:rFonts w:hint="eastAsia"/>
              </w:rPr>
              <w:t>2G</w:t>
            </w:r>
            <w:r w:rsidR="006B6C0B">
              <w:rPr>
                <w:rFonts w:hint="eastAsia"/>
              </w:rPr>
              <w:t>B</w:t>
            </w:r>
            <w:r w:rsidRPr="00461861">
              <w:t>以上</w:t>
            </w:r>
            <w:r w:rsidRPr="00461861">
              <w:rPr>
                <w:rFonts w:hint="eastAsia"/>
              </w:rPr>
              <w:t>。</w:t>
            </w:r>
          </w:p>
        </w:tc>
      </w:tr>
      <w:tr w:rsidR="00654325" w:rsidRPr="00461861" w:rsidTr="005767FA">
        <w:tc>
          <w:tcPr>
            <w:tcW w:w="1800" w:type="dxa"/>
            <w:vMerge w:val="restart"/>
            <w:vAlign w:val="center"/>
          </w:tcPr>
          <w:p w:rsidR="00654325" w:rsidRPr="00461861" w:rsidRDefault="00654325" w:rsidP="005767FA">
            <w:pPr>
              <w:pStyle w:val="TableText"/>
              <w:widowControl w:val="0"/>
            </w:pPr>
            <w:r w:rsidRPr="00461861">
              <w:lastRenderedPageBreak/>
              <w:t>硬盘空间</w:t>
            </w:r>
          </w:p>
        </w:tc>
        <w:tc>
          <w:tcPr>
            <w:tcW w:w="5580" w:type="dxa"/>
            <w:vAlign w:val="center"/>
          </w:tcPr>
          <w:p w:rsidR="00654325" w:rsidRPr="00461861" w:rsidRDefault="00654325" w:rsidP="005767FA">
            <w:pPr>
              <w:pStyle w:val="TableText"/>
              <w:widowControl w:val="0"/>
              <w:rPr>
                <w:lang w:eastAsia="zh-CN"/>
              </w:rPr>
            </w:pPr>
            <w:r>
              <w:rPr>
                <w:lang w:eastAsia="zh-CN"/>
              </w:rPr>
              <w:t>安装</w:t>
            </w:r>
            <w:r>
              <w:rPr>
                <w:rFonts w:hint="eastAsia"/>
                <w:lang w:eastAsia="zh-CN"/>
              </w:rPr>
              <w:t>分区</w:t>
            </w:r>
            <w:r w:rsidRPr="00461861">
              <w:rPr>
                <w:lang w:eastAsia="zh-CN"/>
              </w:rPr>
              <w:t>空间：</w:t>
            </w:r>
            <w:r>
              <w:rPr>
                <w:rFonts w:hint="eastAsia"/>
                <w:lang w:eastAsia="zh-CN"/>
              </w:rPr>
              <w:t>10G</w:t>
            </w:r>
            <w:r w:rsidR="007700FF">
              <w:rPr>
                <w:lang w:eastAsia="zh-CN"/>
              </w:rPr>
              <w:t>B</w:t>
            </w:r>
            <w:r w:rsidRPr="00461861">
              <w:rPr>
                <w:rFonts w:hint="eastAsia"/>
                <w:lang w:eastAsia="zh-CN"/>
              </w:rPr>
              <w:t>以上。</w:t>
            </w:r>
          </w:p>
        </w:tc>
      </w:tr>
      <w:tr w:rsidR="00654325" w:rsidRPr="00461861" w:rsidTr="005767FA">
        <w:tc>
          <w:tcPr>
            <w:tcW w:w="1800" w:type="dxa"/>
            <w:vMerge/>
            <w:vAlign w:val="center"/>
          </w:tcPr>
          <w:p w:rsidR="00654325" w:rsidRPr="00461861" w:rsidRDefault="00654325" w:rsidP="005767FA">
            <w:pPr>
              <w:pStyle w:val="TableText"/>
              <w:widowControl w:val="0"/>
              <w:rPr>
                <w:lang w:eastAsia="zh-CN"/>
              </w:rPr>
            </w:pPr>
          </w:p>
        </w:tc>
        <w:tc>
          <w:tcPr>
            <w:tcW w:w="5580" w:type="dxa"/>
            <w:vAlign w:val="center"/>
          </w:tcPr>
          <w:p w:rsidR="00654325" w:rsidRPr="00461861" w:rsidRDefault="00654325" w:rsidP="00201DD5">
            <w:pPr>
              <w:pStyle w:val="TableText"/>
              <w:widowControl w:val="0"/>
              <w:rPr>
                <w:lang w:eastAsia="zh-CN"/>
              </w:rPr>
            </w:pPr>
            <w:r w:rsidRPr="00461861">
              <w:rPr>
                <w:lang w:eastAsia="zh-CN"/>
              </w:rPr>
              <w:t>安装目录空间：</w:t>
            </w:r>
            <w:r w:rsidR="00201DD5">
              <w:rPr>
                <w:rFonts w:hint="eastAsia"/>
                <w:lang w:eastAsia="zh-CN"/>
              </w:rPr>
              <w:t>1G</w:t>
            </w:r>
            <w:r w:rsidR="007700FF">
              <w:rPr>
                <w:lang w:eastAsia="zh-CN"/>
              </w:rPr>
              <w:t>B</w:t>
            </w:r>
            <w:r w:rsidRPr="00461861">
              <w:rPr>
                <w:rFonts w:hint="eastAsia"/>
                <w:lang w:eastAsia="zh-CN"/>
              </w:rPr>
              <w:t>以上。</w:t>
            </w:r>
          </w:p>
        </w:tc>
      </w:tr>
    </w:tbl>
    <w:p w:rsidR="005F4369" w:rsidRDefault="005F4369" w:rsidP="000532BA">
      <w:pPr>
        <w:pStyle w:val="20"/>
      </w:pPr>
      <w:bookmarkStart w:id="48" w:name="_Toc360538312"/>
      <w:bookmarkStart w:id="49" w:name="_Toc424740846"/>
      <w:bookmarkStart w:id="50" w:name="_Toc109964238"/>
      <w:bookmarkEnd w:id="47"/>
      <w:r w:rsidRPr="005F4369">
        <w:rPr>
          <w:rFonts w:hint="eastAsia"/>
        </w:rPr>
        <w:t>规划平台安装目录</w:t>
      </w:r>
      <w:bookmarkEnd w:id="48"/>
      <w:bookmarkEnd w:id="49"/>
    </w:p>
    <w:p w:rsidR="00304591" w:rsidRPr="00304591" w:rsidRDefault="00304591" w:rsidP="00274D3E">
      <w:pPr>
        <w:pStyle w:val="a2"/>
        <w:rPr>
          <w:color w:val="FF0000"/>
        </w:rPr>
      </w:pPr>
      <w:r w:rsidRPr="00304591">
        <w:rPr>
          <w:color w:val="FF0000"/>
        </w:rPr>
        <w:t>【注意】所有</w:t>
      </w:r>
      <w:r w:rsidR="00ED4E19">
        <w:rPr>
          <w:color w:val="FF0000"/>
        </w:rPr>
        <w:t>机器</w:t>
      </w:r>
      <w:r w:rsidRPr="00304591">
        <w:rPr>
          <w:color w:val="FF0000"/>
        </w:rPr>
        <w:t>都要统一目录</w:t>
      </w:r>
      <w:r w:rsidR="000711CA">
        <w:rPr>
          <w:color w:val="FF0000"/>
        </w:rPr>
        <w:t>结构</w:t>
      </w:r>
      <w:r w:rsidR="00ED4E19">
        <w:rPr>
          <w:color w:val="FF0000"/>
        </w:rPr>
        <w:t>；</w:t>
      </w:r>
    </w:p>
    <w:p w:rsidR="0034681B" w:rsidRDefault="00DE015A" w:rsidP="00274D3E">
      <w:pPr>
        <w:pStyle w:val="a2"/>
      </w:pPr>
      <w:r>
        <w:t>默认根目录</w:t>
      </w:r>
      <w:r>
        <w:rPr>
          <w:rFonts w:hint="eastAsia"/>
        </w:rPr>
        <w:t xml:space="preserve"> /primeton</w:t>
      </w:r>
      <w:r>
        <w:t>/paas；目录结构如下所示：</w:t>
      </w:r>
    </w:p>
    <w:p w:rsidR="00AC06FA" w:rsidRPr="0034681B" w:rsidRDefault="007768D4" w:rsidP="00274D3E">
      <w:pPr>
        <w:pStyle w:val="a2"/>
        <w:ind w:firstLineChars="300" w:firstLine="630"/>
      </w:pPr>
      <w:r w:rsidRPr="0034681B">
        <w:rPr>
          <w:rFonts w:hint="eastAsia"/>
        </w:rPr>
        <w:t xml:space="preserve"> </w:t>
      </w:r>
      <w:r w:rsidR="00274D3E">
        <w:rPr>
          <w:rFonts w:hint="eastAsia"/>
        </w:rPr>
        <w:t xml:space="preserve"> </w:t>
      </w:r>
      <w:r w:rsidR="00234C60">
        <w:t>/primeton/</w:t>
      </w:r>
      <w:r w:rsidR="00AC06FA" w:rsidRPr="0034681B">
        <w:t>paas/</w:t>
      </w:r>
    </w:p>
    <w:p w:rsidR="00AC06FA" w:rsidRDefault="00AC06FA" w:rsidP="00274D3E">
      <w:pPr>
        <w:pStyle w:val="a2"/>
      </w:pPr>
      <w:r w:rsidRPr="0034681B">
        <w:rPr>
          <w:rFonts w:hint="eastAsia"/>
        </w:rPr>
        <w:tab/>
      </w:r>
      <w:r w:rsidRPr="0034681B">
        <w:rPr>
          <w:rFonts w:hint="eastAsia"/>
        </w:rPr>
        <w:tab/>
      </w:r>
      <w:r w:rsidRPr="0034681B">
        <w:rPr>
          <w:rFonts w:hint="eastAsia"/>
        </w:rPr>
        <w:tab/>
      </w:r>
      <w:r w:rsidR="007768D4" w:rsidRPr="0034681B">
        <w:rPr>
          <w:rFonts w:hint="eastAsia"/>
        </w:rPr>
        <w:t xml:space="preserve">    </w:t>
      </w:r>
      <w:r w:rsidRPr="0034681B">
        <w:rPr>
          <w:rFonts w:hint="eastAsia"/>
        </w:rPr>
        <w:t>|- bin</w:t>
      </w:r>
      <w:r w:rsidRPr="0034681B">
        <w:rPr>
          <w:rFonts w:hint="eastAsia"/>
        </w:rPr>
        <w:tab/>
      </w:r>
      <w:r w:rsidR="0097386A">
        <w:rPr>
          <w:rFonts w:hint="eastAsia"/>
        </w:rPr>
        <w:tab/>
      </w:r>
      <w:r w:rsidR="0097386A">
        <w:rPr>
          <w:rFonts w:hint="eastAsia"/>
        </w:rPr>
        <w:tab/>
      </w:r>
      <w:r w:rsidRPr="00FA3A14">
        <w:rPr>
          <w:rFonts w:hint="eastAsia"/>
          <w:color w:val="C0504D" w:themeColor="accent2"/>
        </w:rPr>
        <w:t>/** 脚本根目录 **/</w:t>
      </w:r>
    </w:p>
    <w:p w:rsidR="0092733E" w:rsidRDefault="0092733E" w:rsidP="0092733E">
      <w:pPr>
        <w:pStyle w:val="a2"/>
        <w:ind w:left="1680"/>
      </w:pPr>
      <w:r w:rsidRPr="0092733E">
        <w:rPr>
          <w:rFonts w:hint="eastAsia"/>
        </w:rPr>
        <w:t>|- programs</w:t>
      </w:r>
      <w:r w:rsidRPr="0092733E">
        <w:rPr>
          <w:rFonts w:hint="eastAsia"/>
        </w:rPr>
        <w:tab/>
      </w:r>
      <w:r w:rsidR="0097386A">
        <w:rPr>
          <w:rFonts w:hint="eastAsia"/>
        </w:rPr>
        <w:tab/>
      </w:r>
      <w:r w:rsidRPr="00FA3A14">
        <w:rPr>
          <w:rFonts w:hint="eastAsia"/>
          <w:color w:val="C0504D" w:themeColor="accent2"/>
        </w:rPr>
        <w:t>/** 安装程序 **/</w:t>
      </w:r>
    </w:p>
    <w:p w:rsidR="0092733E" w:rsidRPr="0034681B" w:rsidRDefault="0092733E" w:rsidP="0092733E">
      <w:pPr>
        <w:pStyle w:val="a2"/>
        <w:ind w:left="1680"/>
      </w:pPr>
      <w:r w:rsidRPr="0092733E">
        <w:rPr>
          <w:rFonts w:hint="eastAsia"/>
        </w:rPr>
        <w:t xml:space="preserve">|- temp </w:t>
      </w:r>
      <w:r w:rsidR="0097386A">
        <w:rPr>
          <w:rFonts w:hint="eastAsia"/>
        </w:rPr>
        <w:tab/>
      </w:r>
      <w:r w:rsidR="0097386A">
        <w:rPr>
          <w:rFonts w:hint="eastAsia"/>
        </w:rPr>
        <w:tab/>
      </w:r>
      <w:r w:rsidRPr="00FA3A14">
        <w:rPr>
          <w:rFonts w:hint="eastAsia"/>
          <w:color w:val="C0504D" w:themeColor="accent2"/>
        </w:rPr>
        <w:t>/** 临时目录 **/</w:t>
      </w:r>
    </w:p>
    <w:p w:rsidR="00AC06FA" w:rsidRPr="0034681B" w:rsidRDefault="00AC06FA" w:rsidP="00274D3E">
      <w:pPr>
        <w:pStyle w:val="a2"/>
      </w:pPr>
      <w:r w:rsidRPr="0034681B">
        <w:rPr>
          <w:rFonts w:hint="eastAsia"/>
        </w:rPr>
        <w:tab/>
      </w:r>
      <w:r w:rsidRPr="0034681B">
        <w:rPr>
          <w:rFonts w:hint="eastAsia"/>
        </w:rPr>
        <w:tab/>
      </w:r>
      <w:r w:rsidRPr="0034681B">
        <w:rPr>
          <w:rFonts w:hint="eastAsia"/>
        </w:rPr>
        <w:tab/>
      </w:r>
      <w:r w:rsidR="007768D4" w:rsidRPr="0034681B">
        <w:rPr>
          <w:rFonts w:hint="eastAsia"/>
        </w:rPr>
        <w:t xml:space="preserve">    </w:t>
      </w:r>
      <w:r w:rsidRPr="0034681B">
        <w:rPr>
          <w:rFonts w:hint="eastAsia"/>
        </w:rPr>
        <w:t>|- templates</w:t>
      </w:r>
      <w:r w:rsidRPr="0034681B">
        <w:rPr>
          <w:rFonts w:hint="eastAsia"/>
        </w:rPr>
        <w:tab/>
      </w:r>
      <w:r w:rsidRPr="00FA3A14">
        <w:rPr>
          <w:rFonts w:hint="eastAsia"/>
          <w:color w:val="C0504D" w:themeColor="accent2"/>
        </w:rPr>
        <w:t>/** 程序（其他）模板 **/</w:t>
      </w:r>
    </w:p>
    <w:p w:rsidR="0092733E" w:rsidRPr="00FA3A14" w:rsidRDefault="0092733E" w:rsidP="0025150F">
      <w:pPr>
        <w:pStyle w:val="a2"/>
        <w:rPr>
          <w:color w:val="C0504D" w:themeColor="accent2"/>
        </w:rPr>
      </w:pPr>
      <w:r w:rsidRPr="0092733E">
        <w:rPr>
          <w:rFonts w:hint="eastAsia"/>
        </w:rPr>
        <w:tab/>
      </w:r>
      <w:r w:rsidRPr="0092733E">
        <w:rPr>
          <w:rFonts w:hint="eastAsia"/>
        </w:rPr>
        <w:tab/>
      </w:r>
      <w:r w:rsidRPr="0092733E">
        <w:rPr>
          <w:rFonts w:hint="eastAsia"/>
        </w:rPr>
        <w:tab/>
        <w:t xml:space="preserve">    |- workspace</w:t>
      </w:r>
      <w:r w:rsidRPr="0092733E">
        <w:rPr>
          <w:rFonts w:hint="eastAsia"/>
        </w:rPr>
        <w:tab/>
      </w:r>
      <w:r w:rsidRPr="00FA3A14">
        <w:rPr>
          <w:rFonts w:hint="eastAsia"/>
          <w:color w:val="C0504D" w:themeColor="accent2"/>
        </w:rPr>
        <w:t>/** 工作空间 **/</w:t>
      </w:r>
    </w:p>
    <w:p w:rsidR="00D507E8" w:rsidRDefault="00D507E8" w:rsidP="00963C64">
      <w:pPr>
        <w:pStyle w:val="20"/>
      </w:pPr>
      <w:bookmarkStart w:id="51" w:name="_Toc424740847"/>
      <w:bookmarkStart w:id="52" w:name="_Toc109964239"/>
      <w:bookmarkEnd w:id="50"/>
      <w:r>
        <w:rPr>
          <w:rFonts w:hint="eastAsia"/>
        </w:rPr>
        <w:t>Common</w:t>
      </w:r>
      <w:r>
        <w:rPr>
          <w:rFonts w:hint="eastAsia"/>
        </w:rPr>
        <w:t>类库</w:t>
      </w:r>
      <w:bookmarkEnd w:id="51"/>
    </w:p>
    <w:p w:rsidR="00304591" w:rsidRPr="00ED4E19" w:rsidRDefault="00304591" w:rsidP="00304591">
      <w:pPr>
        <w:ind w:left="420"/>
        <w:rPr>
          <w:color w:val="FF0000"/>
        </w:rPr>
      </w:pPr>
      <w:r w:rsidRPr="00ED4E19">
        <w:rPr>
          <w:rFonts w:hint="eastAsia"/>
          <w:color w:val="FF0000"/>
        </w:rPr>
        <w:t>【注意】</w:t>
      </w:r>
      <w:r w:rsidRPr="00ED4E19">
        <w:rPr>
          <w:color w:val="FF0000"/>
        </w:rPr>
        <w:t>所有机器都要安装</w:t>
      </w:r>
      <w:r w:rsidR="00ED4E19" w:rsidRPr="00ED4E19">
        <w:rPr>
          <w:color w:val="FF0000"/>
        </w:rPr>
        <w:t>；</w:t>
      </w:r>
    </w:p>
    <w:p w:rsidR="00D507E8" w:rsidRPr="009A6F02" w:rsidRDefault="00D507E8" w:rsidP="00D507E8">
      <w:pPr>
        <w:pStyle w:val="a2"/>
      </w:pPr>
      <w:r w:rsidRPr="009A6F02">
        <w:rPr>
          <w:rFonts w:hint="eastAsia"/>
        </w:rPr>
        <w:t>安装介质：</w:t>
      </w:r>
    </w:p>
    <w:p w:rsidR="00D507E8" w:rsidRPr="009A6F02" w:rsidRDefault="00D507E8" w:rsidP="00DD6461">
      <w:pPr>
        <w:pStyle w:val="ae"/>
        <w:pBdr>
          <w:top w:val="single" w:sz="4" w:space="1" w:color="auto"/>
          <w:left w:val="single" w:sz="4" w:space="4" w:color="auto"/>
          <w:bottom w:val="single" w:sz="4" w:space="1" w:color="auto"/>
          <w:right w:val="single" w:sz="4" w:space="4" w:color="auto"/>
        </w:pBdr>
      </w:pPr>
      <w:r>
        <w:rPr>
          <w:rFonts w:hint="eastAsia"/>
        </w:rPr>
        <w:t>1</w:t>
      </w:r>
      <w:r>
        <w:t xml:space="preserve">) </w:t>
      </w:r>
      <w:r>
        <w:rPr>
          <w:rFonts w:hint="eastAsia"/>
        </w:rPr>
        <w:t>Common</w:t>
      </w:r>
      <w:r>
        <w:t>.</w:t>
      </w:r>
      <w:r>
        <w:rPr>
          <w:rFonts w:hint="eastAsia"/>
        </w:rPr>
        <w:t>zip</w:t>
      </w:r>
    </w:p>
    <w:p w:rsidR="00D507E8" w:rsidRPr="009A6F02" w:rsidRDefault="00D507E8" w:rsidP="00D507E8">
      <w:pPr>
        <w:pStyle w:val="a2"/>
      </w:pPr>
      <w:r w:rsidRPr="009A6F02">
        <w:rPr>
          <w:rFonts w:hint="eastAsia"/>
        </w:rPr>
        <w:t>安装步骤：</w:t>
      </w:r>
    </w:p>
    <w:p w:rsidR="00D507E8" w:rsidRDefault="00D507E8" w:rsidP="00D507E8">
      <w:pPr>
        <w:ind w:left="420"/>
      </w:pPr>
      <w:r>
        <w:rPr>
          <w:rFonts w:hint="eastAsia"/>
        </w:rPr>
        <w:t>1.</w:t>
      </w:r>
      <w:r w:rsidRPr="00E56774">
        <w:rPr>
          <w:rFonts w:hint="eastAsia"/>
        </w:rPr>
        <w:t xml:space="preserve"> </w:t>
      </w:r>
      <w:r w:rsidR="0083558C">
        <w:rPr>
          <w:rFonts w:hint="eastAsia"/>
        </w:rPr>
        <w:t>解压</w:t>
      </w:r>
      <w:r w:rsidR="0083558C">
        <w:t>Common.zip</w:t>
      </w:r>
      <w:r w:rsidR="000E0FB0">
        <w:rPr>
          <w:rFonts w:hint="eastAsia"/>
        </w:rPr>
        <w:t>至/primeton/paas/bin</w:t>
      </w:r>
      <w:r w:rsidRPr="00E56774">
        <w:rPr>
          <w:rFonts w:hint="eastAsia"/>
        </w:rPr>
        <w:t>目录下</w:t>
      </w:r>
      <w:r>
        <w:rPr>
          <w:rFonts w:hint="eastAsia"/>
        </w:rPr>
        <w:t xml:space="preserve"> </w:t>
      </w:r>
    </w:p>
    <w:p w:rsidR="006948DF" w:rsidRDefault="006948DF" w:rsidP="00DD6461">
      <w:pPr>
        <w:pStyle w:val="ae"/>
        <w:pBdr>
          <w:top w:val="single" w:sz="4" w:space="0" w:color="auto"/>
          <w:left w:val="single" w:sz="4" w:space="4" w:color="auto"/>
          <w:bottom w:val="single" w:sz="4" w:space="1" w:color="auto"/>
          <w:right w:val="single" w:sz="4" w:space="4" w:color="auto"/>
        </w:pBdr>
      </w:pPr>
      <w:r>
        <w:t>mkdir –p /primeton/paas/bin</w:t>
      </w:r>
    </w:p>
    <w:p w:rsidR="00D507E8" w:rsidRDefault="00D507E8" w:rsidP="00DD6461">
      <w:pPr>
        <w:pStyle w:val="ae"/>
        <w:pBdr>
          <w:top w:val="single" w:sz="4" w:space="0" w:color="auto"/>
          <w:left w:val="single" w:sz="4" w:space="4" w:color="auto"/>
          <w:bottom w:val="single" w:sz="4" w:space="1" w:color="auto"/>
          <w:right w:val="single" w:sz="4" w:space="4" w:color="auto"/>
        </w:pBdr>
      </w:pPr>
      <w:r>
        <w:rPr>
          <w:rFonts w:hint="eastAsia"/>
        </w:rPr>
        <w:t>unzip Common.zip</w:t>
      </w:r>
      <w:r w:rsidR="006948DF">
        <w:t xml:space="preserve"> -d /primeton/paas/bin</w:t>
      </w:r>
    </w:p>
    <w:p w:rsidR="00D507E8" w:rsidRDefault="00D507E8" w:rsidP="00D507E8">
      <w:pPr>
        <w:ind w:left="420"/>
      </w:pPr>
    </w:p>
    <w:p w:rsidR="00D507E8" w:rsidRDefault="00D507E8" w:rsidP="00D507E8">
      <w:pPr>
        <w:ind w:left="420"/>
      </w:pPr>
      <w:r>
        <w:rPr>
          <w:rFonts w:hint="eastAsia"/>
        </w:rPr>
        <w:t>2.修改zkConfig.xml配置</w:t>
      </w:r>
    </w:p>
    <w:p w:rsidR="00D507E8" w:rsidRDefault="00E063F8" w:rsidP="00DD6461">
      <w:pPr>
        <w:pStyle w:val="ae"/>
        <w:pBdr>
          <w:top w:val="single" w:sz="4" w:space="0" w:color="auto"/>
          <w:left w:val="single" w:sz="4" w:space="4" w:color="auto"/>
          <w:bottom w:val="single" w:sz="4" w:space="1" w:color="auto"/>
          <w:right w:val="single" w:sz="4" w:space="4" w:color="auto"/>
        </w:pBdr>
      </w:pPr>
      <w:r>
        <w:t>cd /</w:t>
      </w:r>
      <w:r w:rsidR="00D05C2C">
        <w:t>primeton/</w:t>
      </w:r>
      <w:r>
        <w:t>paas/bin</w:t>
      </w:r>
      <w:r w:rsidR="00D507E8">
        <w:t>/Common/bin</w:t>
      </w:r>
    </w:p>
    <w:p w:rsidR="00D507E8" w:rsidRDefault="00D507E8" w:rsidP="00DD6461">
      <w:pPr>
        <w:pStyle w:val="ae"/>
        <w:pBdr>
          <w:top w:val="single" w:sz="4" w:space="0" w:color="auto"/>
          <w:left w:val="single" w:sz="4" w:space="4" w:color="auto"/>
          <w:bottom w:val="single" w:sz="4" w:space="1" w:color="auto"/>
          <w:right w:val="single" w:sz="4" w:space="4" w:color="auto"/>
        </w:pBdr>
      </w:pPr>
      <w:r>
        <w:t>chmod +x *.sh</w:t>
      </w:r>
    </w:p>
    <w:p w:rsidR="00D507E8" w:rsidRDefault="00082B03" w:rsidP="00DD6461">
      <w:pPr>
        <w:pStyle w:val="ae"/>
        <w:pBdr>
          <w:top w:val="single" w:sz="4" w:space="0" w:color="auto"/>
          <w:left w:val="single" w:sz="4" w:space="4" w:color="auto"/>
          <w:bottom w:val="single" w:sz="4" w:space="1" w:color="auto"/>
          <w:right w:val="single" w:sz="4" w:space="4" w:color="auto"/>
        </w:pBdr>
      </w:pPr>
      <w:r>
        <w:rPr>
          <w:rFonts w:hint="eastAsia"/>
        </w:rPr>
        <w:t>cd /primeton/</w:t>
      </w:r>
      <w:r w:rsidR="00D507E8">
        <w:rPr>
          <w:rFonts w:hint="eastAsia"/>
        </w:rPr>
        <w:t>paas/bin/Common/conf</w:t>
      </w:r>
    </w:p>
    <w:p w:rsidR="00D507E8" w:rsidRDefault="00D507E8" w:rsidP="00DD6461">
      <w:pPr>
        <w:pStyle w:val="ae"/>
        <w:pBdr>
          <w:top w:val="single" w:sz="4" w:space="0" w:color="auto"/>
          <w:left w:val="single" w:sz="4" w:space="4" w:color="auto"/>
          <w:bottom w:val="single" w:sz="4" w:space="1" w:color="auto"/>
          <w:right w:val="single" w:sz="4" w:space="4" w:color="auto"/>
        </w:pBdr>
      </w:pPr>
      <w:r>
        <w:rPr>
          <w:rFonts w:hint="eastAsia"/>
        </w:rPr>
        <w:t>vi zkConfig.xml</w:t>
      </w:r>
    </w:p>
    <w:p w:rsidR="00D507E8" w:rsidRDefault="00D507E8" w:rsidP="00D507E8">
      <w:pPr>
        <w:pStyle w:val="ae"/>
        <w:pBdr>
          <w:top w:val="single" w:sz="4" w:space="0" w:color="auto"/>
          <w:left w:val="single" w:sz="4" w:space="4" w:color="auto"/>
          <w:bottom w:val="single" w:sz="4" w:space="1" w:color="auto"/>
          <w:right w:val="single" w:sz="4" w:space="4" w:color="auto"/>
        </w:pBdr>
        <w:ind w:firstLine="420"/>
      </w:pPr>
    </w:p>
    <w:p w:rsidR="00D507E8" w:rsidRDefault="00D507E8" w:rsidP="00DD6461">
      <w:pPr>
        <w:pStyle w:val="ae"/>
        <w:pBdr>
          <w:top w:val="single" w:sz="4" w:space="0" w:color="auto"/>
          <w:left w:val="single" w:sz="4" w:space="4" w:color="auto"/>
          <w:bottom w:val="single" w:sz="4" w:space="1" w:color="auto"/>
          <w:right w:val="single" w:sz="4" w:space="4" w:color="auto"/>
        </w:pBdr>
      </w:pPr>
      <w:r>
        <w:rPr>
          <w:rFonts w:hint="eastAsia"/>
        </w:rPr>
        <w:t>#</w:t>
      </w:r>
      <w:r w:rsidR="00E97EA1">
        <w:t xml:space="preserve"> </w:t>
      </w:r>
      <w:r>
        <w:rPr>
          <w:rFonts w:hint="eastAsia"/>
        </w:rPr>
        <w:t>修改内容  按照规划将ip0,1,2,port0,1,2为zookeeper集群地址和对应端口</w:t>
      </w:r>
    </w:p>
    <w:p w:rsidR="00C30F70" w:rsidRDefault="00C30F70" w:rsidP="00DD6461">
      <w:pPr>
        <w:pStyle w:val="ae"/>
        <w:pBdr>
          <w:top w:val="single" w:sz="4" w:space="0" w:color="auto"/>
          <w:left w:val="single" w:sz="4" w:space="4" w:color="auto"/>
          <w:bottom w:val="single" w:sz="4" w:space="1" w:color="auto"/>
          <w:right w:val="single" w:sz="4" w:space="4" w:color="auto"/>
        </w:pBdr>
      </w:pPr>
    </w:p>
    <w:p w:rsidR="00D507E8" w:rsidRDefault="00D507E8" w:rsidP="00DD6461">
      <w:pPr>
        <w:pStyle w:val="ae"/>
        <w:pBdr>
          <w:top w:val="single" w:sz="4" w:space="0" w:color="auto"/>
          <w:left w:val="single" w:sz="4" w:space="4" w:color="auto"/>
          <w:bottom w:val="single" w:sz="4" w:space="1" w:color="auto"/>
          <w:right w:val="single" w:sz="4" w:space="4" w:color="auto"/>
        </w:pBdr>
      </w:pPr>
      <w:r>
        <w:t>&lt;?xml version="1.0" encoding="UTF-8" standalone="no"?&gt;</w:t>
      </w:r>
    </w:p>
    <w:p w:rsidR="00D507E8" w:rsidRDefault="00D507E8" w:rsidP="00D507E8">
      <w:pPr>
        <w:pStyle w:val="ae"/>
        <w:pBdr>
          <w:top w:val="single" w:sz="4" w:space="0" w:color="auto"/>
          <w:left w:val="single" w:sz="4" w:space="4" w:color="auto"/>
          <w:bottom w:val="single" w:sz="4" w:space="1" w:color="auto"/>
          <w:right w:val="single" w:sz="4" w:space="4" w:color="auto"/>
        </w:pBdr>
        <w:ind w:firstLine="420"/>
      </w:pPr>
      <w:r>
        <w:t>&lt;config xmlns="http://org.gocom.cloud/xmlns/cesium/1.0"&gt;</w:t>
      </w:r>
    </w:p>
    <w:p w:rsidR="00D507E8" w:rsidRDefault="00D507E8" w:rsidP="00D507E8">
      <w:pPr>
        <w:pStyle w:val="ae"/>
        <w:pBdr>
          <w:top w:val="single" w:sz="4" w:space="0" w:color="auto"/>
          <w:left w:val="single" w:sz="4" w:space="4" w:color="auto"/>
          <w:bottom w:val="single" w:sz="4" w:space="1" w:color="auto"/>
          <w:right w:val="single" w:sz="4" w:space="4" w:color="auto"/>
        </w:pBdr>
        <w:ind w:firstLine="420"/>
      </w:pPr>
      <w:r>
        <w:tab/>
        <w:t>&lt;module name="zkServersConfig"&gt;</w:t>
      </w:r>
    </w:p>
    <w:p w:rsidR="00D507E8" w:rsidRDefault="00D507E8" w:rsidP="00D507E8">
      <w:pPr>
        <w:pStyle w:val="ae"/>
        <w:pBdr>
          <w:top w:val="single" w:sz="4" w:space="0" w:color="auto"/>
          <w:left w:val="single" w:sz="4" w:space="4" w:color="auto"/>
          <w:bottom w:val="single" w:sz="4" w:space="1" w:color="auto"/>
          <w:right w:val="single" w:sz="4" w:space="4" w:color="auto"/>
        </w:pBdr>
        <w:ind w:firstLine="420"/>
      </w:pPr>
      <w:r>
        <w:tab/>
      </w:r>
      <w:r>
        <w:tab/>
        <w:t>&lt;!-- default zookeeper server config --&gt;</w:t>
      </w:r>
    </w:p>
    <w:p w:rsidR="00D507E8" w:rsidRDefault="00D507E8" w:rsidP="00D507E8">
      <w:pPr>
        <w:pStyle w:val="ae"/>
        <w:pBdr>
          <w:top w:val="single" w:sz="4" w:space="0" w:color="auto"/>
          <w:left w:val="single" w:sz="4" w:space="4" w:color="auto"/>
          <w:bottom w:val="single" w:sz="4" w:space="1" w:color="auto"/>
          <w:right w:val="single" w:sz="4" w:space="4" w:color="auto"/>
        </w:pBdr>
        <w:ind w:firstLine="420"/>
      </w:pPr>
      <w:r>
        <w:tab/>
      </w:r>
      <w:r>
        <w:tab/>
        <w:t>&lt;group name="default"&gt;</w:t>
      </w:r>
    </w:p>
    <w:p w:rsidR="00D507E8" w:rsidRDefault="00D507E8" w:rsidP="00D507E8">
      <w:pPr>
        <w:pStyle w:val="ae"/>
        <w:pBdr>
          <w:top w:val="single" w:sz="4" w:space="0" w:color="auto"/>
          <w:left w:val="single" w:sz="4" w:space="4" w:color="auto"/>
          <w:bottom w:val="single" w:sz="4" w:space="1" w:color="auto"/>
          <w:right w:val="single" w:sz="4" w:space="4" w:color="auto"/>
        </w:pBdr>
        <w:ind w:firstLine="420"/>
      </w:pPr>
      <w:r>
        <w:tab/>
      </w:r>
      <w:r>
        <w:tab/>
      </w:r>
      <w:r>
        <w:tab/>
        <w:t>&lt;!-- zkServers connection string --&gt;</w:t>
      </w:r>
    </w:p>
    <w:p w:rsidR="00D507E8" w:rsidRDefault="00D507E8" w:rsidP="00D507E8">
      <w:pPr>
        <w:pStyle w:val="ae"/>
        <w:pBdr>
          <w:top w:val="single" w:sz="4" w:space="0" w:color="auto"/>
          <w:left w:val="single" w:sz="4" w:space="4" w:color="auto"/>
          <w:bottom w:val="single" w:sz="4" w:space="1" w:color="auto"/>
          <w:right w:val="single" w:sz="4" w:space="4" w:color="auto"/>
        </w:pBdr>
        <w:ind w:firstLine="420"/>
      </w:pPr>
      <w:r>
        <w:tab/>
      </w:r>
      <w:r>
        <w:tab/>
      </w:r>
      <w:r>
        <w:tab/>
        <w:t>&lt;configValue key="zkServers"&gt;</w:t>
      </w:r>
      <w:r>
        <w:rPr>
          <w:rFonts w:hint="eastAsia"/>
        </w:rPr>
        <w:t>ip0</w:t>
      </w:r>
      <w:r>
        <w:t>:</w:t>
      </w:r>
      <w:r>
        <w:rPr>
          <w:rFonts w:hint="eastAsia"/>
        </w:rPr>
        <w:t>port0,ip1:port1,ip2:port2</w:t>
      </w:r>
      <w:r>
        <w:t>&lt;/configValue&gt;</w:t>
      </w:r>
    </w:p>
    <w:p w:rsidR="00D507E8" w:rsidRDefault="00D507E8" w:rsidP="00D507E8">
      <w:pPr>
        <w:pStyle w:val="ae"/>
        <w:pBdr>
          <w:top w:val="single" w:sz="4" w:space="0" w:color="auto"/>
          <w:left w:val="single" w:sz="4" w:space="4" w:color="auto"/>
          <w:bottom w:val="single" w:sz="4" w:space="1" w:color="auto"/>
          <w:right w:val="single" w:sz="4" w:space="4" w:color="auto"/>
        </w:pBdr>
        <w:ind w:firstLine="420"/>
      </w:pPr>
      <w:r>
        <w:lastRenderedPageBreak/>
        <w:tab/>
      </w:r>
      <w:r>
        <w:tab/>
      </w:r>
      <w:r>
        <w:tab/>
        <w:t>&lt;!-- zooKeeper timeout ,unit million seconds --&gt;</w:t>
      </w:r>
    </w:p>
    <w:p w:rsidR="00D507E8" w:rsidRDefault="00D507E8" w:rsidP="00D507E8">
      <w:pPr>
        <w:pStyle w:val="ae"/>
        <w:pBdr>
          <w:top w:val="single" w:sz="4" w:space="0" w:color="auto"/>
          <w:left w:val="single" w:sz="4" w:space="4" w:color="auto"/>
          <w:bottom w:val="single" w:sz="4" w:space="1" w:color="auto"/>
          <w:right w:val="single" w:sz="4" w:space="4" w:color="auto"/>
        </w:pBdr>
        <w:ind w:firstLine="420"/>
      </w:pPr>
      <w:r>
        <w:tab/>
      </w:r>
      <w:r>
        <w:tab/>
      </w:r>
      <w:r>
        <w:tab/>
        <w:t>&lt;configValue key="connectionTimeout"&gt;60000&lt;/configValue&gt;</w:t>
      </w:r>
    </w:p>
    <w:p w:rsidR="00D507E8" w:rsidRDefault="00D507E8" w:rsidP="00D507E8">
      <w:pPr>
        <w:pStyle w:val="ae"/>
        <w:pBdr>
          <w:top w:val="single" w:sz="4" w:space="0" w:color="auto"/>
          <w:left w:val="single" w:sz="4" w:space="4" w:color="auto"/>
          <w:bottom w:val="single" w:sz="4" w:space="1" w:color="auto"/>
          <w:right w:val="single" w:sz="4" w:space="4" w:color="auto"/>
        </w:pBdr>
        <w:ind w:firstLine="420"/>
      </w:pPr>
      <w:r>
        <w:tab/>
      </w:r>
      <w:r>
        <w:tab/>
        <w:t>&lt;/group&gt;</w:t>
      </w:r>
    </w:p>
    <w:p w:rsidR="00D507E8" w:rsidRDefault="00D507E8" w:rsidP="00D507E8">
      <w:pPr>
        <w:pStyle w:val="ae"/>
        <w:pBdr>
          <w:top w:val="single" w:sz="4" w:space="0" w:color="auto"/>
          <w:left w:val="single" w:sz="4" w:space="4" w:color="auto"/>
          <w:bottom w:val="single" w:sz="4" w:space="1" w:color="auto"/>
          <w:right w:val="single" w:sz="4" w:space="4" w:color="auto"/>
        </w:pBdr>
        <w:ind w:firstLine="420"/>
      </w:pPr>
      <w:r>
        <w:tab/>
        <w:t>&lt;/module&gt;</w:t>
      </w:r>
    </w:p>
    <w:p w:rsidR="00D507E8" w:rsidRDefault="00D507E8" w:rsidP="00DD6461">
      <w:pPr>
        <w:pStyle w:val="ae"/>
        <w:pBdr>
          <w:top w:val="single" w:sz="4" w:space="0" w:color="auto"/>
          <w:left w:val="single" w:sz="4" w:space="4" w:color="auto"/>
          <w:bottom w:val="single" w:sz="4" w:space="1" w:color="auto"/>
          <w:right w:val="single" w:sz="4" w:space="4" w:color="auto"/>
        </w:pBdr>
      </w:pPr>
      <w:r>
        <w:t>&lt;/config&gt;</w:t>
      </w:r>
    </w:p>
    <w:p w:rsidR="00D507E8" w:rsidRPr="00DD6461" w:rsidRDefault="00D507E8" w:rsidP="00D507E8">
      <w:pPr>
        <w:pStyle w:val="ae"/>
        <w:pBdr>
          <w:top w:val="single" w:sz="4" w:space="0" w:color="auto"/>
          <w:left w:val="single" w:sz="4" w:space="4" w:color="auto"/>
          <w:bottom w:val="single" w:sz="4" w:space="1" w:color="auto"/>
          <w:right w:val="single" w:sz="4" w:space="4" w:color="auto"/>
        </w:pBdr>
        <w:ind w:firstLine="420"/>
      </w:pPr>
    </w:p>
    <w:p w:rsidR="00D507E8" w:rsidRDefault="00D507E8" w:rsidP="00DD6461">
      <w:pPr>
        <w:pStyle w:val="ae"/>
        <w:pBdr>
          <w:top w:val="single" w:sz="4" w:space="0" w:color="auto"/>
          <w:left w:val="single" w:sz="4" w:space="4" w:color="auto"/>
          <w:bottom w:val="single" w:sz="4" w:space="1" w:color="auto"/>
          <w:right w:val="single" w:sz="4" w:space="4" w:color="auto"/>
        </w:pBdr>
      </w:pPr>
      <w:r w:rsidRPr="00983A07">
        <w:t>rm /opt/upaas/bin/</w:t>
      </w:r>
      <w:r>
        <w:rPr>
          <w:rFonts w:hint="eastAsia"/>
        </w:rPr>
        <w:t>Common.zip</w:t>
      </w:r>
    </w:p>
    <w:p w:rsidR="00D507E8" w:rsidRDefault="00D507E8" w:rsidP="00D507E8"/>
    <w:p w:rsidR="005D7813" w:rsidRDefault="007D0D90" w:rsidP="00D507E8">
      <w:r>
        <w:rPr>
          <w:rFonts w:hint="eastAsia"/>
        </w:rPr>
        <w:tab/>
        <w:t xml:space="preserve"> </w:t>
      </w:r>
      <w:r w:rsidRPr="007D0D90">
        <w:rPr>
          <w:rFonts w:hint="eastAsia"/>
        </w:rPr>
        <w:t>[*] 所有的机器上都要安装</w:t>
      </w:r>
      <w:r>
        <w:rPr>
          <w:rFonts w:hint="eastAsia"/>
        </w:rPr>
        <w:t>。</w:t>
      </w:r>
      <w:r w:rsidRPr="007D0D90">
        <w:rPr>
          <w:rFonts w:hint="eastAsia"/>
        </w:rPr>
        <w:t>建议在一台机器上安装配置后使用scp命令传输到其他的机器上。参考下面命令：</w:t>
      </w:r>
    </w:p>
    <w:p w:rsidR="00C844D5" w:rsidRDefault="008D7B10" w:rsidP="00C844D5">
      <w:pPr>
        <w:pStyle w:val="ae"/>
        <w:pBdr>
          <w:top w:val="single" w:sz="4" w:space="1" w:color="auto"/>
          <w:left w:val="single" w:sz="4" w:space="4" w:color="auto"/>
          <w:bottom w:val="single" w:sz="4" w:space="1" w:color="auto"/>
          <w:right w:val="single" w:sz="4" w:space="4" w:color="auto"/>
        </w:pBdr>
      </w:pPr>
      <w:r>
        <w:t>cd /primeton/</w:t>
      </w:r>
      <w:r w:rsidR="00C844D5">
        <w:t>pa</w:t>
      </w:r>
      <w:r w:rsidR="00C844D5">
        <w:rPr>
          <w:rFonts w:hint="eastAsia"/>
        </w:rPr>
        <w:t>a</w:t>
      </w:r>
      <w:r w:rsidR="00C844D5" w:rsidRPr="00EC452C">
        <w:t>s</w:t>
      </w:r>
      <w:r w:rsidR="00C844D5">
        <w:rPr>
          <w:rFonts w:hint="eastAsia"/>
        </w:rPr>
        <w:t>/bin</w:t>
      </w:r>
    </w:p>
    <w:p w:rsidR="00C844D5" w:rsidRPr="00EC452C" w:rsidRDefault="00C844D5" w:rsidP="00C844D5">
      <w:pPr>
        <w:pStyle w:val="ae"/>
        <w:pBdr>
          <w:top w:val="single" w:sz="4" w:space="1" w:color="auto"/>
          <w:left w:val="single" w:sz="4" w:space="4" w:color="auto"/>
          <w:bottom w:val="single" w:sz="4" w:space="1" w:color="auto"/>
          <w:right w:val="single" w:sz="4" w:space="4" w:color="auto"/>
        </w:pBdr>
      </w:pPr>
      <w:r>
        <w:t xml:space="preserve">scp -r </w:t>
      </w:r>
      <w:r>
        <w:rPr>
          <w:rFonts w:hint="eastAsia"/>
        </w:rPr>
        <w:t>Common</w:t>
      </w:r>
      <w:r w:rsidR="008D7B10">
        <w:t xml:space="preserve"> root@192.168.100.111:/primeton/</w:t>
      </w:r>
      <w:r w:rsidRPr="00C844D5">
        <w:t>paas/</w:t>
      </w:r>
      <w:r>
        <w:rPr>
          <w:rFonts w:hint="eastAsia"/>
        </w:rPr>
        <w:t>bin</w:t>
      </w:r>
    </w:p>
    <w:p w:rsidR="005D7813" w:rsidRPr="00D507E8" w:rsidRDefault="00C844D5" w:rsidP="00C844D5">
      <w:r w:rsidRPr="00EC452C">
        <w:tab/>
        <w:t xml:space="preserve">  </w:t>
      </w:r>
    </w:p>
    <w:p w:rsidR="00963C64" w:rsidRDefault="00963C64" w:rsidP="00963C64">
      <w:pPr>
        <w:pStyle w:val="20"/>
      </w:pPr>
      <w:bookmarkStart w:id="53" w:name="_Toc424740848"/>
      <w:r w:rsidRPr="005F4369">
        <w:rPr>
          <w:rFonts w:hint="eastAsia"/>
        </w:rPr>
        <w:t>安装</w:t>
      </w:r>
      <w:r w:rsidRPr="005F4369">
        <w:rPr>
          <w:rFonts w:hint="eastAsia"/>
        </w:rPr>
        <w:t>JDK</w:t>
      </w:r>
      <w:bookmarkEnd w:id="53"/>
    </w:p>
    <w:p w:rsidR="00ED4E19" w:rsidRPr="00ED4E19" w:rsidRDefault="00ED4E19" w:rsidP="00ED4E19">
      <w:pPr>
        <w:ind w:left="420"/>
        <w:rPr>
          <w:color w:val="FF0000"/>
        </w:rPr>
      </w:pPr>
      <w:r w:rsidRPr="00ED4E19">
        <w:rPr>
          <w:rFonts w:hint="eastAsia"/>
          <w:color w:val="FF0000"/>
        </w:rPr>
        <w:t>【注意】所有机器都要安装；</w:t>
      </w:r>
    </w:p>
    <w:p w:rsidR="007D0D90" w:rsidRDefault="00213616" w:rsidP="007D0D90">
      <w:pPr>
        <w:ind w:firstLine="420"/>
      </w:pPr>
      <w:r>
        <w:rPr>
          <w:rFonts w:hint="eastAsia"/>
        </w:rPr>
        <w:t>平台默认JDK安装到</w:t>
      </w:r>
      <w:r w:rsidRPr="00213616">
        <w:t>/primeton/paas/programs/JDK/jdk1.6.0_45</w:t>
      </w:r>
      <w:r>
        <w:t>目录下，并在</w:t>
      </w:r>
      <w:r w:rsidRPr="00213616">
        <w:t>/primeton/paas/bin/Common/bin</w:t>
      </w:r>
      <w:r w:rsidR="001C3634">
        <w:t>/paas-env.sh中配置的默认JAVA_HOME</w:t>
      </w:r>
      <w:r w:rsidR="000E4F30">
        <w:t>是这个位置，如果安装到其他位置，请修改</w:t>
      </w:r>
      <w:r w:rsidR="000E4F30">
        <w:rPr>
          <w:rFonts w:hint="eastAsia"/>
        </w:rPr>
        <w:t>paas-env.</w:t>
      </w:r>
      <w:r w:rsidR="000E4F30">
        <w:t>sh脚本</w:t>
      </w:r>
      <w:r w:rsidR="001C3634">
        <w:t>，</w:t>
      </w:r>
      <w:r w:rsidR="007D0D90" w:rsidRPr="007D0D90">
        <w:rPr>
          <w:rFonts w:hint="eastAsia"/>
        </w:rPr>
        <w:t>参考下面命令：</w:t>
      </w:r>
    </w:p>
    <w:p w:rsidR="00A558A1" w:rsidRDefault="00A558A1" w:rsidP="007D0D90">
      <w:pPr>
        <w:ind w:firstLine="420"/>
      </w:pPr>
    </w:p>
    <w:p w:rsidR="007D0D90" w:rsidRDefault="00A558A1" w:rsidP="00A558A1">
      <w:pPr>
        <w:pStyle w:val="ae"/>
        <w:pBdr>
          <w:top w:val="single" w:sz="4" w:space="1" w:color="auto"/>
          <w:left w:val="single" w:sz="4" w:space="4" w:color="auto"/>
          <w:bottom w:val="single" w:sz="4" w:space="1" w:color="auto"/>
          <w:right w:val="single" w:sz="4" w:space="4" w:color="auto"/>
        </w:pBdr>
      </w:pPr>
      <w:r>
        <w:t>mkdir –p /primeton/paas/programs/JDK</w:t>
      </w:r>
    </w:p>
    <w:p w:rsidR="00A558A1" w:rsidRDefault="007E2FC8" w:rsidP="00A558A1">
      <w:pPr>
        <w:pStyle w:val="ae"/>
        <w:pBdr>
          <w:top w:val="single" w:sz="4" w:space="1" w:color="auto"/>
          <w:left w:val="single" w:sz="4" w:space="4" w:color="auto"/>
          <w:bottom w:val="single" w:sz="4" w:space="1" w:color="auto"/>
          <w:right w:val="single" w:sz="4" w:space="4" w:color="auto"/>
        </w:pBdr>
      </w:pPr>
      <w:r>
        <w:t xml:space="preserve">cd </w:t>
      </w:r>
      <w:r w:rsidRPr="00213616">
        <w:t>/primeton/paas/programs/JDK/</w:t>
      </w:r>
    </w:p>
    <w:p w:rsidR="007E2FC8" w:rsidRDefault="007E2FC8" w:rsidP="00A558A1">
      <w:pPr>
        <w:pStyle w:val="ae"/>
        <w:pBdr>
          <w:top w:val="single" w:sz="4" w:space="1" w:color="auto"/>
          <w:left w:val="single" w:sz="4" w:space="4" w:color="auto"/>
          <w:bottom w:val="single" w:sz="4" w:space="1" w:color="auto"/>
          <w:right w:val="single" w:sz="4" w:space="4" w:color="auto"/>
        </w:pBdr>
      </w:pPr>
    </w:p>
    <w:p w:rsidR="007E2FC8" w:rsidRDefault="007E2FC8" w:rsidP="00A558A1">
      <w:pPr>
        <w:pStyle w:val="ae"/>
        <w:pBdr>
          <w:top w:val="single" w:sz="4" w:space="1" w:color="auto"/>
          <w:left w:val="single" w:sz="4" w:space="4" w:color="auto"/>
          <w:bottom w:val="single" w:sz="4" w:space="1" w:color="auto"/>
          <w:right w:val="single" w:sz="4" w:space="4" w:color="auto"/>
        </w:pBdr>
      </w:pPr>
      <w:r>
        <w:t># 执行JDK自解压安装包，如果</w:t>
      </w:r>
      <w:r w:rsidRPr="007E2FC8">
        <w:t>jdk-6u45-linux-x64.bin</w:t>
      </w:r>
      <w:r>
        <w:t>没有执行权限，则先使用chmod + x</w:t>
      </w:r>
      <w:r w:rsidR="00EE1186">
        <w:t>命令</w:t>
      </w:r>
      <w:r>
        <w:t>赋予可执行权限</w:t>
      </w:r>
      <w:r w:rsidR="00AE6B47">
        <w:t>，如果是其他格式的JDK安装包，请自行处理</w:t>
      </w:r>
    </w:p>
    <w:p w:rsidR="00A558A1" w:rsidRPr="00EC452C" w:rsidRDefault="00A558A1" w:rsidP="007E2FC8">
      <w:pPr>
        <w:pStyle w:val="ae"/>
        <w:pBdr>
          <w:top w:val="single" w:sz="4" w:space="1" w:color="auto"/>
          <w:left w:val="single" w:sz="4" w:space="4" w:color="auto"/>
          <w:bottom w:val="single" w:sz="4" w:space="1" w:color="auto"/>
          <w:right w:val="single" w:sz="4" w:space="4" w:color="auto"/>
        </w:pBdr>
      </w:pPr>
    </w:p>
    <w:p w:rsidR="007D0D90" w:rsidRDefault="007D0D90" w:rsidP="00274D3E">
      <w:pPr>
        <w:pStyle w:val="af4"/>
      </w:pPr>
    </w:p>
    <w:p w:rsidR="005E21E8" w:rsidRDefault="005E21E8" w:rsidP="005E21E8">
      <w:pPr>
        <w:ind w:firstLine="420"/>
      </w:pPr>
      <w:r>
        <w:t>配置JAVA_HOME，修改</w:t>
      </w:r>
      <w:r>
        <w:rPr>
          <w:rFonts w:hint="eastAsia"/>
        </w:rPr>
        <w:t>/etc/profile文件，在文件结尾追加以下内容：</w:t>
      </w:r>
    </w:p>
    <w:p w:rsidR="00C11E86" w:rsidRDefault="00C11E86" w:rsidP="005E21E8">
      <w:pPr>
        <w:ind w:firstLine="420"/>
      </w:pPr>
    </w:p>
    <w:p w:rsidR="00C11E86" w:rsidRDefault="00C11E86" w:rsidP="00C11E86">
      <w:pPr>
        <w:pStyle w:val="ae"/>
        <w:pBdr>
          <w:top w:val="single" w:sz="4" w:space="1" w:color="auto"/>
          <w:left w:val="single" w:sz="4" w:space="4" w:color="auto"/>
          <w:bottom w:val="single" w:sz="4" w:space="1" w:color="auto"/>
          <w:right w:val="single" w:sz="4" w:space="4" w:color="auto"/>
        </w:pBdr>
      </w:pPr>
      <w:r>
        <w:t># JAVA_HOME</w:t>
      </w:r>
    </w:p>
    <w:p w:rsidR="00C11E86" w:rsidRDefault="00C11E86" w:rsidP="00C11E86">
      <w:pPr>
        <w:pStyle w:val="ae"/>
        <w:pBdr>
          <w:top w:val="single" w:sz="4" w:space="1" w:color="auto"/>
          <w:left w:val="single" w:sz="4" w:space="4" w:color="auto"/>
          <w:bottom w:val="single" w:sz="4" w:space="1" w:color="auto"/>
          <w:right w:val="single" w:sz="4" w:space="4" w:color="auto"/>
        </w:pBdr>
      </w:pPr>
      <w:r>
        <w:t>JAVA_HOME=/primeton/paas/programs/JDK/jdk1.6.0_45</w:t>
      </w:r>
    </w:p>
    <w:p w:rsidR="00C11E86" w:rsidRDefault="00C11E86" w:rsidP="00C11E86">
      <w:pPr>
        <w:pStyle w:val="ae"/>
        <w:pBdr>
          <w:top w:val="single" w:sz="4" w:space="1" w:color="auto"/>
          <w:left w:val="single" w:sz="4" w:space="4" w:color="auto"/>
          <w:bottom w:val="single" w:sz="4" w:space="1" w:color="auto"/>
          <w:right w:val="single" w:sz="4" w:space="4" w:color="auto"/>
        </w:pBdr>
      </w:pPr>
      <w:r>
        <w:t>PATH=</w:t>
      </w:r>
      <w:r w:rsidR="00790414">
        <w:rPr>
          <w:rFonts w:hint="eastAsia"/>
        </w:rPr>
        <w:t>${JAVA_HOME}/bin:${PATH}</w:t>
      </w:r>
    </w:p>
    <w:p w:rsidR="00C11E86" w:rsidRDefault="00C11E86" w:rsidP="00C11E86">
      <w:pPr>
        <w:pStyle w:val="ae"/>
        <w:pBdr>
          <w:top w:val="single" w:sz="4" w:space="1" w:color="auto"/>
          <w:left w:val="single" w:sz="4" w:space="4" w:color="auto"/>
          <w:bottom w:val="single" w:sz="4" w:space="1" w:color="auto"/>
          <w:right w:val="single" w:sz="4" w:space="4" w:color="auto"/>
        </w:pBdr>
      </w:pPr>
    </w:p>
    <w:p w:rsidR="00C11E86" w:rsidRDefault="00C11E86" w:rsidP="00C11E86">
      <w:pPr>
        <w:pStyle w:val="ae"/>
        <w:pBdr>
          <w:top w:val="single" w:sz="4" w:space="1" w:color="auto"/>
          <w:left w:val="single" w:sz="4" w:space="4" w:color="auto"/>
          <w:bottom w:val="single" w:sz="4" w:space="1" w:color="auto"/>
          <w:right w:val="single" w:sz="4" w:space="4" w:color="auto"/>
        </w:pBdr>
      </w:pPr>
      <w:r>
        <w:t>export JAVA_HOME</w:t>
      </w:r>
    </w:p>
    <w:p w:rsidR="005E21E8" w:rsidRDefault="00C11E86" w:rsidP="00C11E86">
      <w:pPr>
        <w:pStyle w:val="ae"/>
        <w:pBdr>
          <w:top w:val="single" w:sz="4" w:space="1" w:color="auto"/>
          <w:left w:val="single" w:sz="4" w:space="4" w:color="auto"/>
          <w:bottom w:val="single" w:sz="4" w:space="1" w:color="auto"/>
          <w:right w:val="single" w:sz="4" w:space="4" w:color="auto"/>
        </w:pBdr>
      </w:pPr>
      <w:r>
        <w:t>export PATH</w:t>
      </w:r>
    </w:p>
    <w:p w:rsidR="005E21E8" w:rsidRPr="00EC452C" w:rsidRDefault="005E21E8" w:rsidP="005E21E8">
      <w:pPr>
        <w:pStyle w:val="ae"/>
        <w:pBdr>
          <w:top w:val="single" w:sz="4" w:space="1" w:color="auto"/>
          <w:left w:val="single" w:sz="4" w:space="4" w:color="auto"/>
          <w:bottom w:val="single" w:sz="4" w:space="1" w:color="auto"/>
          <w:right w:val="single" w:sz="4" w:space="4" w:color="auto"/>
        </w:pBdr>
      </w:pPr>
    </w:p>
    <w:p w:rsidR="005E21E8" w:rsidRPr="005E21E8" w:rsidRDefault="005E21E8" w:rsidP="005E21E8">
      <w:pPr>
        <w:ind w:firstLine="420"/>
      </w:pPr>
    </w:p>
    <w:p w:rsidR="005E21E8" w:rsidRDefault="00C11E86" w:rsidP="005E21E8">
      <w:pPr>
        <w:ind w:firstLine="420"/>
      </w:pPr>
      <w:r>
        <w:rPr>
          <w:rFonts w:hint="eastAsia"/>
        </w:rPr>
        <w:t>注销用户，重新登录，测试JAVA</w:t>
      </w:r>
      <w:r>
        <w:t>_HOME配置是否正确，参考以下命令：</w:t>
      </w:r>
    </w:p>
    <w:p w:rsidR="00C11E86" w:rsidRDefault="00C11E86" w:rsidP="005E21E8">
      <w:pPr>
        <w:ind w:firstLine="420"/>
      </w:pPr>
    </w:p>
    <w:p w:rsidR="00C11E86" w:rsidRDefault="00C11E86" w:rsidP="00C11E86">
      <w:pPr>
        <w:pStyle w:val="ae"/>
        <w:pBdr>
          <w:top w:val="single" w:sz="4" w:space="1" w:color="auto"/>
          <w:left w:val="single" w:sz="4" w:space="4" w:color="auto"/>
          <w:bottom w:val="single" w:sz="4" w:space="1" w:color="auto"/>
          <w:right w:val="single" w:sz="4" w:space="4" w:color="auto"/>
        </w:pBdr>
      </w:pPr>
      <w:r>
        <w:t xml:space="preserve">java </w:t>
      </w:r>
      <w:r w:rsidR="00752051">
        <w:t>-</w:t>
      </w:r>
      <w:r>
        <w:t>version</w:t>
      </w:r>
    </w:p>
    <w:p w:rsidR="00C11E86" w:rsidRDefault="00C11E86" w:rsidP="00C11E86">
      <w:pPr>
        <w:pStyle w:val="ae"/>
        <w:pBdr>
          <w:top w:val="single" w:sz="4" w:space="1" w:color="auto"/>
          <w:left w:val="single" w:sz="4" w:space="4" w:color="auto"/>
          <w:bottom w:val="single" w:sz="4" w:space="1" w:color="auto"/>
          <w:right w:val="single" w:sz="4" w:space="4" w:color="auto"/>
        </w:pBdr>
      </w:pPr>
      <w:r>
        <w:t xml:space="preserve">javac </w:t>
      </w:r>
      <w:r w:rsidR="00C240AC">
        <w:t>-</w:t>
      </w:r>
      <w:r>
        <w:t>version</w:t>
      </w:r>
    </w:p>
    <w:p w:rsidR="00C240AC" w:rsidRDefault="00C240AC" w:rsidP="00C11E86">
      <w:pPr>
        <w:pStyle w:val="ae"/>
        <w:pBdr>
          <w:top w:val="single" w:sz="4" w:space="1" w:color="auto"/>
          <w:left w:val="single" w:sz="4" w:space="4" w:color="auto"/>
          <w:bottom w:val="single" w:sz="4" w:space="1" w:color="auto"/>
          <w:right w:val="single" w:sz="4" w:space="4" w:color="auto"/>
        </w:pBdr>
      </w:pPr>
      <w:r>
        <w:t># 如无异常，表明安装成功</w:t>
      </w:r>
    </w:p>
    <w:p w:rsidR="007D0D90" w:rsidRDefault="007D0D90" w:rsidP="00274D3E">
      <w:pPr>
        <w:pStyle w:val="af4"/>
      </w:pPr>
    </w:p>
    <w:p w:rsidR="00096BF9" w:rsidRDefault="00096BF9" w:rsidP="00096BF9">
      <w:pPr>
        <w:pStyle w:val="20"/>
      </w:pPr>
      <w:bookmarkStart w:id="54" w:name="_Toc424740849"/>
      <w:r>
        <w:t>安装</w:t>
      </w:r>
      <w:r>
        <w:t>NodeAgent</w:t>
      </w:r>
      <w:bookmarkEnd w:id="54"/>
    </w:p>
    <w:p w:rsidR="00ED4E19" w:rsidRPr="00ED4E19" w:rsidRDefault="00ED4E19" w:rsidP="00ED4E19">
      <w:pPr>
        <w:ind w:left="420"/>
        <w:rPr>
          <w:color w:val="FF0000"/>
        </w:rPr>
      </w:pPr>
      <w:r w:rsidRPr="00ED4E19">
        <w:rPr>
          <w:rFonts w:hint="eastAsia"/>
          <w:color w:val="FF0000"/>
        </w:rPr>
        <w:t>【注意】除了安装平台基础软件的机器，其他机器全部都要安装；</w:t>
      </w:r>
    </w:p>
    <w:p w:rsidR="00096BF9" w:rsidRDefault="001D6F1E" w:rsidP="00096BF9">
      <w:pPr>
        <w:ind w:firstLine="420"/>
      </w:pPr>
      <w:r>
        <w:lastRenderedPageBreak/>
        <w:t>解压NodeAgent.zip至</w:t>
      </w:r>
      <w:r>
        <w:rPr>
          <w:rFonts w:hint="eastAsia"/>
        </w:rPr>
        <w:t>/primeton/paas/bin目录下，执行install.sh安装即可，参考以下命令:</w:t>
      </w:r>
    </w:p>
    <w:tbl>
      <w:tblPr>
        <w:tblStyle w:val="af3"/>
        <w:tblW w:w="0" w:type="auto"/>
        <w:tblInd w:w="279" w:type="dxa"/>
        <w:tblLook w:val="04A0" w:firstRow="1" w:lastRow="0" w:firstColumn="1" w:lastColumn="0" w:noHBand="0" w:noVBand="1"/>
      </w:tblPr>
      <w:tblGrid>
        <w:gridCol w:w="8309"/>
      </w:tblGrid>
      <w:tr w:rsidR="001D6F1E" w:rsidTr="001D6F1E">
        <w:tc>
          <w:tcPr>
            <w:tcW w:w="8309" w:type="dxa"/>
          </w:tcPr>
          <w:p w:rsidR="001D6F1E" w:rsidRDefault="001D6F1E" w:rsidP="001D6F1E">
            <w:pPr>
              <w:pStyle w:val="ae"/>
              <w:ind w:leftChars="0" w:left="0"/>
            </w:pPr>
            <w:r>
              <w:t>u</w:t>
            </w:r>
            <w:r>
              <w:rPr>
                <w:rFonts w:hint="eastAsia"/>
              </w:rPr>
              <w:t xml:space="preserve">nzip </w:t>
            </w:r>
            <w:r>
              <w:t>NodeAgent.zip -d /primeton/paas/bin</w:t>
            </w:r>
          </w:p>
          <w:p w:rsidR="001D6F1E" w:rsidRDefault="001D6F1E" w:rsidP="001D6F1E">
            <w:pPr>
              <w:pStyle w:val="ae"/>
              <w:ind w:leftChars="0" w:left="0"/>
            </w:pPr>
            <w:r>
              <w:t>/primeton/paas/bin/install.sh</w:t>
            </w:r>
          </w:p>
        </w:tc>
      </w:tr>
    </w:tbl>
    <w:p w:rsidR="001D6F1E" w:rsidRPr="004E0700" w:rsidRDefault="001D6F1E" w:rsidP="00096BF9">
      <w:pPr>
        <w:ind w:firstLine="420"/>
      </w:pPr>
    </w:p>
    <w:p w:rsidR="00096BF9" w:rsidRDefault="00934AC6" w:rsidP="00096BF9">
      <w:pPr>
        <w:ind w:firstLine="420"/>
      </w:pPr>
      <w:r>
        <w:rPr>
          <w:rFonts w:hint="eastAsia"/>
        </w:rPr>
        <w:t>配置NodeAgent开机自启动，参考以下命令：</w:t>
      </w:r>
    </w:p>
    <w:p w:rsidR="00934AC6" w:rsidRDefault="00934AC6" w:rsidP="00096BF9">
      <w:pPr>
        <w:ind w:firstLine="420"/>
      </w:pPr>
    </w:p>
    <w:p w:rsidR="00F00761" w:rsidRDefault="00F00761" w:rsidP="00F00761">
      <w:pPr>
        <w:pStyle w:val="ae"/>
        <w:pBdr>
          <w:top w:val="single" w:sz="4" w:space="0" w:color="auto"/>
          <w:left w:val="single" w:sz="4" w:space="4" w:color="auto"/>
          <w:bottom w:val="single" w:sz="4" w:space="1" w:color="auto"/>
          <w:right w:val="single" w:sz="4" w:space="4" w:color="auto"/>
        </w:pBdr>
      </w:pPr>
      <w:r>
        <w:t xml:space="preserve">vi </w:t>
      </w:r>
      <w:r>
        <w:rPr>
          <w:rFonts w:hint="eastAsia"/>
        </w:rPr>
        <w:t>/etc/init.d/after.local</w:t>
      </w:r>
    </w:p>
    <w:p w:rsidR="00F00761" w:rsidRDefault="00F00761" w:rsidP="00934AC6">
      <w:pPr>
        <w:pStyle w:val="ae"/>
        <w:pBdr>
          <w:top w:val="single" w:sz="4" w:space="0" w:color="auto"/>
          <w:left w:val="single" w:sz="4" w:space="4" w:color="auto"/>
          <w:bottom w:val="single" w:sz="4" w:space="1" w:color="auto"/>
          <w:right w:val="single" w:sz="4" w:space="4" w:color="auto"/>
        </w:pBdr>
      </w:pPr>
    </w:p>
    <w:p w:rsidR="00934AC6" w:rsidRPr="00F00761" w:rsidRDefault="00F00761" w:rsidP="00934AC6">
      <w:pPr>
        <w:pStyle w:val="ae"/>
        <w:pBdr>
          <w:top w:val="single" w:sz="4" w:space="0" w:color="auto"/>
          <w:left w:val="single" w:sz="4" w:space="4" w:color="auto"/>
          <w:bottom w:val="single" w:sz="4" w:space="1" w:color="auto"/>
          <w:right w:val="single" w:sz="4" w:space="4" w:color="auto"/>
        </w:pBdr>
      </w:pPr>
      <w:r>
        <w:t xml:space="preserve"># </w:t>
      </w:r>
      <w:r>
        <w:rPr>
          <w:rFonts w:hint="eastAsia"/>
        </w:rPr>
        <w:t>加入下面启动命令</w:t>
      </w:r>
    </w:p>
    <w:p w:rsidR="0056583A" w:rsidRDefault="008D6273" w:rsidP="00934AC6">
      <w:pPr>
        <w:pStyle w:val="ae"/>
        <w:pBdr>
          <w:top w:val="single" w:sz="4" w:space="0" w:color="auto"/>
          <w:left w:val="single" w:sz="4" w:space="4" w:color="auto"/>
          <w:bottom w:val="single" w:sz="4" w:space="1" w:color="auto"/>
          <w:right w:val="single" w:sz="4" w:space="4" w:color="auto"/>
        </w:pBdr>
      </w:pPr>
      <w:r>
        <w:t>/primeton/</w:t>
      </w:r>
      <w:r w:rsidR="00934AC6">
        <w:t>paas/bin/NodeAgent/bin/start.sh &gt;&gt; /tmp/agent.log 2&gt;&amp;1 &amp;</w:t>
      </w:r>
    </w:p>
    <w:p w:rsidR="00F00761" w:rsidRDefault="00F00761" w:rsidP="00934AC6">
      <w:pPr>
        <w:pStyle w:val="ae"/>
        <w:pBdr>
          <w:top w:val="single" w:sz="4" w:space="0" w:color="auto"/>
          <w:left w:val="single" w:sz="4" w:space="4" w:color="auto"/>
          <w:bottom w:val="single" w:sz="4" w:space="1" w:color="auto"/>
          <w:right w:val="single" w:sz="4" w:space="4" w:color="auto"/>
        </w:pBdr>
      </w:pPr>
    </w:p>
    <w:p w:rsidR="00F00761" w:rsidRDefault="00F00761" w:rsidP="00934AC6">
      <w:pPr>
        <w:pStyle w:val="ae"/>
        <w:pBdr>
          <w:top w:val="single" w:sz="4" w:space="0" w:color="auto"/>
          <w:left w:val="single" w:sz="4" w:space="4" w:color="auto"/>
          <w:bottom w:val="single" w:sz="4" w:space="1" w:color="auto"/>
          <w:right w:val="single" w:sz="4" w:space="4" w:color="auto"/>
        </w:pBdr>
      </w:pPr>
      <w:r>
        <w:t># 保存并退出</w:t>
      </w:r>
      <w:r>
        <w:rPr>
          <w:rFonts w:hint="eastAsia"/>
        </w:rPr>
        <w:t>vi编辑器</w:t>
      </w:r>
    </w:p>
    <w:p w:rsidR="00F00761" w:rsidRDefault="00F00761" w:rsidP="00934AC6">
      <w:pPr>
        <w:pStyle w:val="ae"/>
        <w:pBdr>
          <w:top w:val="single" w:sz="4" w:space="0" w:color="auto"/>
          <w:left w:val="single" w:sz="4" w:space="4" w:color="auto"/>
          <w:bottom w:val="single" w:sz="4" w:space="1" w:color="auto"/>
          <w:right w:val="single" w:sz="4" w:space="4" w:color="auto"/>
        </w:pBdr>
      </w:pPr>
      <w:r>
        <w:rPr>
          <w:rFonts w:hint="eastAsia"/>
        </w:rPr>
        <w:t># 赋予执行权限</w:t>
      </w:r>
    </w:p>
    <w:p w:rsidR="00934AC6" w:rsidRPr="00934AC6" w:rsidRDefault="00934AC6" w:rsidP="00934AC6">
      <w:pPr>
        <w:pStyle w:val="ae"/>
        <w:pBdr>
          <w:top w:val="single" w:sz="4" w:space="0" w:color="auto"/>
          <w:left w:val="single" w:sz="4" w:space="4" w:color="auto"/>
          <w:bottom w:val="single" w:sz="4" w:space="1" w:color="auto"/>
          <w:right w:val="single" w:sz="4" w:space="4" w:color="auto"/>
        </w:pBdr>
      </w:pPr>
      <w:r>
        <w:t xml:space="preserve">chmod +x </w:t>
      </w:r>
      <w:r>
        <w:rPr>
          <w:rFonts w:hint="eastAsia"/>
        </w:rPr>
        <w:t>/etc/init.d/after.local</w:t>
      </w:r>
    </w:p>
    <w:p w:rsidR="00934AC6" w:rsidRPr="00F574C5" w:rsidRDefault="00934AC6" w:rsidP="00096BF9">
      <w:pPr>
        <w:ind w:firstLine="420"/>
      </w:pPr>
    </w:p>
    <w:p w:rsidR="00131DA8" w:rsidRDefault="00131DA8" w:rsidP="00C71637">
      <w:pPr>
        <w:pStyle w:val="20"/>
      </w:pPr>
      <w:bookmarkStart w:id="55" w:name="_Toc424740850"/>
      <w:bookmarkStart w:id="56" w:name="_Toc109964243"/>
      <w:bookmarkEnd w:id="52"/>
      <w:r>
        <w:rPr>
          <w:rFonts w:hint="eastAsia"/>
        </w:rPr>
        <w:t>其他配置</w:t>
      </w:r>
      <w:bookmarkEnd w:id="55"/>
    </w:p>
    <w:p w:rsidR="00713537" w:rsidRPr="00713537" w:rsidRDefault="00713537" w:rsidP="00713537">
      <w:pPr>
        <w:ind w:left="420"/>
        <w:rPr>
          <w:color w:val="FF0000"/>
        </w:rPr>
      </w:pPr>
      <w:r w:rsidRPr="00713537">
        <w:rPr>
          <w:rFonts w:hint="eastAsia"/>
          <w:color w:val="FF0000"/>
        </w:rPr>
        <w:t>【注意】所有机器都要配置；</w:t>
      </w:r>
    </w:p>
    <w:p w:rsidR="00202410" w:rsidRPr="00274D3E" w:rsidRDefault="00131DA8" w:rsidP="009507B0">
      <w:pPr>
        <w:pStyle w:val="a2"/>
        <w:ind w:firstLineChars="400" w:firstLine="840"/>
      </w:pPr>
      <w:r w:rsidRPr="00274D3E">
        <w:rPr>
          <w:rFonts w:hint="eastAsia"/>
        </w:rPr>
        <w:t>1) 修改sshd_config</w:t>
      </w:r>
    </w:p>
    <w:p w:rsidR="00131DA8" w:rsidRPr="00274D3E" w:rsidRDefault="00131DA8" w:rsidP="00043D00">
      <w:pPr>
        <w:pStyle w:val="ae"/>
        <w:pBdr>
          <w:top w:val="single" w:sz="4" w:space="1" w:color="auto"/>
          <w:left w:val="single" w:sz="4" w:space="4" w:color="auto"/>
          <w:bottom w:val="single" w:sz="4" w:space="1" w:color="auto"/>
          <w:right w:val="single" w:sz="4" w:space="4" w:color="auto"/>
        </w:pBdr>
      </w:pPr>
      <w:r w:rsidRPr="00274D3E">
        <w:t>vi /etc/ssh/sshd_config</w:t>
      </w:r>
    </w:p>
    <w:p w:rsidR="003C5999" w:rsidRPr="00274D3E" w:rsidRDefault="00131DA8" w:rsidP="003C5999">
      <w:pPr>
        <w:pStyle w:val="a2"/>
        <w:ind w:firstLineChars="550" w:firstLine="1155"/>
      </w:pPr>
      <w:r w:rsidRPr="00274D3E">
        <w:rPr>
          <w:rFonts w:hint="eastAsia"/>
        </w:rPr>
        <w:t>修改 {#UseDNS yes} =&gt; {UseDNS no}; 保存并退出</w:t>
      </w:r>
    </w:p>
    <w:p w:rsidR="00131DA8" w:rsidRPr="00274D3E" w:rsidRDefault="00131DA8" w:rsidP="00043D00">
      <w:pPr>
        <w:pStyle w:val="ae"/>
        <w:pBdr>
          <w:top w:val="single" w:sz="4" w:space="1" w:color="auto"/>
          <w:left w:val="single" w:sz="4" w:space="4" w:color="auto"/>
          <w:bottom w:val="single" w:sz="4" w:space="1" w:color="auto"/>
          <w:right w:val="single" w:sz="4" w:space="4" w:color="auto"/>
        </w:pBdr>
      </w:pPr>
      <w:r w:rsidRPr="00274D3E">
        <w:rPr>
          <w:rFonts w:hint="eastAsia"/>
        </w:rPr>
        <w:t>执行/etc/init.d/sshd restart命令</w:t>
      </w:r>
    </w:p>
    <w:p w:rsidR="00131DA8" w:rsidRPr="00274D3E" w:rsidRDefault="00131DA8" w:rsidP="009507B0">
      <w:pPr>
        <w:pStyle w:val="a2"/>
        <w:ind w:firstLineChars="400" w:firstLine="840"/>
      </w:pPr>
      <w:r w:rsidRPr="00274D3E">
        <w:rPr>
          <w:rFonts w:hint="eastAsia"/>
        </w:rPr>
        <w:t>2) 安装类库gcc、gcc-c++、ncurses-devel</w:t>
      </w:r>
    </w:p>
    <w:p w:rsidR="00131DA8" w:rsidRPr="00274D3E" w:rsidRDefault="00131DA8" w:rsidP="00274D3E">
      <w:pPr>
        <w:pStyle w:val="af4"/>
      </w:pPr>
      <w:r w:rsidRPr="00274D3E">
        <w:rPr>
          <w:rFonts w:hint="eastAsia"/>
        </w:rPr>
        <w:tab/>
        <w:t>[*] 配置YAST仓库</w:t>
      </w:r>
    </w:p>
    <w:p w:rsidR="00131DA8" w:rsidRDefault="00131DA8" w:rsidP="00043D00">
      <w:pPr>
        <w:pStyle w:val="ae"/>
        <w:pBdr>
          <w:top w:val="single" w:sz="4" w:space="1" w:color="auto"/>
          <w:left w:val="single" w:sz="4" w:space="4" w:color="auto"/>
          <w:bottom w:val="single" w:sz="4" w:space="1" w:color="auto"/>
          <w:right w:val="single" w:sz="4" w:space="4" w:color="auto"/>
        </w:pBdr>
      </w:pPr>
      <w:r w:rsidRPr="00274D3E">
        <w:t>vi /etc/zypp/repos.d/SUSE-Linux-Enterprise-Server-11-SP2_11.2.2-1.234.repo</w:t>
      </w:r>
    </w:p>
    <w:p w:rsidR="003A488F" w:rsidRDefault="003A488F" w:rsidP="00043D00">
      <w:pPr>
        <w:pStyle w:val="ae"/>
        <w:pBdr>
          <w:top w:val="single" w:sz="4" w:space="1" w:color="auto"/>
          <w:left w:val="single" w:sz="4" w:space="4" w:color="auto"/>
          <w:bottom w:val="single" w:sz="4" w:space="1" w:color="auto"/>
          <w:right w:val="single" w:sz="4" w:space="4" w:color="auto"/>
        </w:pBdr>
      </w:pPr>
    </w:p>
    <w:p w:rsidR="003A488F" w:rsidRPr="00274D3E" w:rsidRDefault="003A488F" w:rsidP="00043D00">
      <w:pPr>
        <w:pStyle w:val="ae"/>
        <w:pBdr>
          <w:top w:val="single" w:sz="4" w:space="1" w:color="auto"/>
          <w:left w:val="single" w:sz="4" w:space="4" w:color="auto"/>
          <w:bottom w:val="single" w:sz="4" w:space="1" w:color="auto"/>
          <w:right w:val="single" w:sz="4" w:space="4" w:color="auto"/>
        </w:pBdr>
      </w:pPr>
      <w:r w:rsidRPr="00274D3E">
        <w:rPr>
          <w:rFonts w:hint="eastAsia"/>
        </w:rPr>
        <w:t>/** 修改成FTP资源仓库 **/</w:t>
      </w:r>
    </w:p>
    <w:p w:rsidR="00131DA8" w:rsidRDefault="00131DA8" w:rsidP="00043D00">
      <w:pPr>
        <w:pStyle w:val="ae"/>
        <w:pBdr>
          <w:top w:val="single" w:sz="4" w:space="1" w:color="auto"/>
          <w:left w:val="single" w:sz="4" w:space="4" w:color="auto"/>
          <w:bottom w:val="single" w:sz="4" w:space="1" w:color="auto"/>
          <w:right w:val="single" w:sz="4" w:space="4" w:color="auto"/>
        </w:pBdr>
      </w:pPr>
      <w:r w:rsidRPr="00274D3E">
        <w:rPr>
          <w:rFonts w:hint="eastAsia"/>
        </w:rPr>
        <w:t>baseurl=ftp://192.168.100.1/</w:t>
      </w:r>
    </w:p>
    <w:p w:rsidR="00131DA8" w:rsidRDefault="00131DA8" w:rsidP="00B36C0A">
      <w:pPr>
        <w:pStyle w:val="af5"/>
        <w:rPr>
          <w:rFonts w:hAnsi="宋体"/>
          <w:color w:val="008000"/>
          <w:sz w:val="18"/>
        </w:rPr>
      </w:pPr>
    </w:p>
    <w:p w:rsidR="008D4109" w:rsidRDefault="008D4109" w:rsidP="003A488F">
      <w:pPr>
        <w:pStyle w:val="af5"/>
        <w:ind w:left="420" w:firstLine="420"/>
        <w:rPr>
          <w:rFonts w:hAnsi="宋体"/>
          <w:color w:val="008000"/>
          <w:sz w:val="18"/>
        </w:rPr>
      </w:pPr>
      <w:r>
        <w:rPr>
          <w:rFonts w:hAnsi="宋体"/>
          <w:color w:val="008000"/>
          <w:sz w:val="18"/>
        </w:rPr>
        <w:t>如果当前没有yast仓库，可以配置成SUSE安装镜像；</w:t>
      </w:r>
    </w:p>
    <w:p w:rsidR="003A488F" w:rsidRDefault="003A488F" w:rsidP="003A488F">
      <w:pPr>
        <w:pStyle w:val="ae"/>
        <w:pBdr>
          <w:top w:val="single" w:sz="4" w:space="1" w:color="auto"/>
          <w:left w:val="single" w:sz="4" w:space="4" w:color="auto"/>
          <w:bottom w:val="single" w:sz="4" w:space="1" w:color="auto"/>
          <w:right w:val="single" w:sz="4" w:space="4" w:color="auto"/>
        </w:pBdr>
      </w:pPr>
      <w:r w:rsidRPr="003A488F">
        <w:t>vi /etc/zypp/repos.d/SUSE-Linux-Enterprise-Server-11-SP2_11.2.2-1.234.repo</w:t>
      </w:r>
    </w:p>
    <w:p w:rsidR="003A488F" w:rsidRDefault="003A488F" w:rsidP="003A488F">
      <w:pPr>
        <w:pStyle w:val="ae"/>
        <w:pBdr>
          <w:top w:val="single" w:sz="4" w:space="1" w:color="auto"/>
          <w:left w:val="single" w:sz="4" w:space="4" w:color="auto"/>
          <w:bottom w:val="single" w:sz="4" w:space="1" w:color="auto"/>
          <w:right w:val="single" w:sz="4" w:space="4" w:color="auto"/>
        </w:pBdr>
      </w:pPr>
    </w:p>
    <w:p w:rsidR="003A488F" w:rsidRDefault="003A488F" w:rsidP="003A488F">
      <w:pPr>
        <w:pStyle w:val="ae"/>
        <w:pBdr>
          <w:top w:val="single" w:sz="4" w:space="1" w:color="auto"/>
          <w:left w:val="single" w:sz="4" w:space="4" w:color="auto"/>
          <w:bottom w:val="single" w:sz="4" w:space="1" w:color="auto"/>
          <w:right w:val="single" w:sz="4" w:space="4" w:color="auto"/>
        </w:pBdr>
      </w:pPr>
      <w:r w:rsidRPr="00274D3E">
        <w:rPr>
          <w:rFonts w:hint="eastAsia"/>
        </w:rPr>
        <w:t xml:space="preserve">/** </w:t>
      </w:r>
      <w:r w:rsidR="00F3216E">
        <w:t>baseurl</w:t>
      </w:r>
      <w:r w:rsidRPr="00274D3E">
        <w:rPr>
          <w:rFonts w:hint="eastAsia"/>
        </w:rPr>
        <w:t>修改成</w:t>
      </w:r>
      <w:r>
        <w:rPr>
          <w:rFonts w:hint="eastAsia"/>
        </w:rPr>
        <w:t>SUSE安装镜像文件</w:t>
      </w:r>
      <w:r w:rsidRPr="00274D3E">
        <w:rPr>
          <w:rFonts w:hint="eastAsia"/>
        </w:rPr>
        <w:t xml:space="preserve"> **/</w:t>
      </w:r>
    </w:p>
    <w:p w:rsidR="003A488F" w:rsidRPr="003A488F" w:rsidRDefault="003A488F" w:rsidP="003A488F">
      <w:pPr>
        <w:pStyle w:val="ae"/>
        <w:pBdr>
          <w:top w:val="single" w:sz="4" w:space="1" w:color="auto"/>
          <w:left w:val="single" w:sz="4" w:space="4" w:color="auto"/>
          <w:bottom w:val="single" w:sz="4" w:space="1" w:color="auto"/>
          <w:right w:val="single" w:sz="4" w:space="4" w:color="auto"/>
        </w:pBdr>
      </w:pPr>
    </w:p>
    <w:p w:rsidR="003A488F" w:rsidRDefault="003A488F" w:rsidP="003A488F">
      <w:pPr>
        <w:pStyle w:val="ae"/>
        <w:pBdr>
          <w:top w:val="single" w:sz="4" w:space="1" w:color="auto"/>
          <w:left w:val="single" w:sz="4" w:space="4" w:color="auto"/>
          <w:bottom w:val="single" w:sz="4" w:space="1" w:color="auto"/>
          <w:right w:val="single" w:sz="4" w:space="4" w:color="auto"/>
        </w:pBdr>
      </w:pPr>
      <w:r>
        <w:t>[SUSE-Linux-Enterprise-Server-11-SP2_11.2.2-1.234]</w:t>
      </w:r>
    </w:p>
    <w:p w:rsidR="003A488F" w:rsidRDefault="003A488F" w:rsidP="003A488F">
      <w:pPr>
        <w:pStyle w:val="ae"/>
        <w:pBdr>
          <w:top w:val="single" w:sz="4" w:space="1" w:color="auto"/>
          <w:left w:val="single" w:sz="4" w:space="4" w:color="auto"/>
          <w:bottom w:val="single" w:sz="4" w:space="1" w:color="auto"/>
          <w:right w:val="single" w:sz="4" w:space="4" w:color="auto"/>
        </w:pBdr>
      </w:pPr>
      <w:r>
        <w:t>name=SUSE-Linux-Enterprise-Server-11-SP2 11.2.2-1.234</w:t>
      </w:r>
    </w:p>
    <w:p w:rsidR="003A488F" w:rsidRDefault="003A488F" w:rsidP="003A488F">
      <w:pPr>
        <w:pStyle w:val="ae"/>
        <w:pBdr>
          <w:top w:val="single" w:sz="4" w:space="1" w:color="auto"/>
          <w:left w:val="single" w:sz="4" w:space="4" w:color="auto"/>
          <w:bottom w:val="single" w:sz="4" w:space="1" w:color="auto"/>
          <w:right w:val="single" w:sz="4" w:space="4" w:color="auto"/>
        </w:pBdr>
      </w:pPr>
      <w:r>
        <w:t>enabled=1</w:t>
      </w:r>
    </w:p>
    <w:p w:rsidR="003A488F" w:rsidRDefault="003A488F" w:rsidP="003A488F">
      <w:pPr>
        <w:pStyle w:val="ae"/>
        <w:pBdr>
          <w:top w:val="single" w:sz="4" w:space="1" w:color="auto"/>
          <w:left w:val="single" w:sz="4" w:space="4" w:color="auto"/>
          <w:bottom w:val="single" w:sz="4" w:space="1" w:color="auto"/>
          <w:right w:val="single" w:sz="4" w:space="4" w:color="auto"/>
        </w:pBdr>
      </w:pPr>
      <w:r>
        <w:t>autorefresh=0</w:t>
      </w:r>
    </w:p>
    <w:p w:rsidR="003A488F" w:rsidRDefault="003A488F" w:rsidP="003A488F">
      <w:pPr>
        <w:pStyle w:val="ae"/>
        <w:pBdr>
          <w:top w:val="single" w:sz="4" w:space="1" w:color="auto"/>
          <w:left w:val="single" w:sz="4" w:space="4" w:color="auto"/>
          <w:bottom w:val="single" w:sz="4" w:space="1" w:color="auto"/>
          <w:right w:val="single" w:sz="4" w:space="4" w:color="auto"/>
        </w:pBdr>
      </w:pPr>
      <w:r>
        <w:t>baseurl=iso:///?iso=SLES-11-SP2-DVD-x86_64-GM-DVD1.iso&amp;url=file:///root/</w:t>
      </w:r>
    </w:p>
    <w:p w:rsidR="003A488F" w:rsidRDefault="003A488F" w:rsidP="003A488F">
      <w:pPr>
        <w:pStyle w:val="ae"/>
        <w:pBdr>
          <w:top w:val="single" w:sz="4" w:space="1" w:color="auto"/>
          <w:left w:val="single" w:sz="4" w:space="4" w:color="auto"/>
          <w:bottom w:val="single" w:sz="4" w:space="1" w:color="auto"/>
          <w:right w:val="single" w:sz="4" w:space="4" w:color="auto"/>
        </w:pBdr>
      </w:pPr>
      <w:r>
        <w:t>path=/</w:t>
      </w:r>
    </w:p>
    <w:p w:rsidR="003A488F" w:rsidRDefault="003A488F" w:rsidP="003A488F">
      <w:pPr>
        <w:pStyle w:val="ae"/>
        <w:pBdr>
          <w:top w:val="single" w:sz="4" w:space="1" w:color="auto"/>
          <w:left w:val="single" w:sz="4" w:space="4" w:color="auto"/>
          <w:bottom w:val="single" w:sz="4" w:space="1" w:color="auto"/>
          <w:right w:val="single" w:sz="4" w:space="4" w:color="auto"/>
        </w:pBdr>
      </w:pPr>
      <w:r>
        <w:t>type=yast2</w:t>
      </w:r>
    </w:p>
    <w:p w:rsidR="003A488F" w:rsidRDefault="003A488F" w:rsidP="003A488F">
      <w:pPr>
        <w:pStyle w:val="ae"/>
        <w:pBdr>
          <w:top w:val="single" w:sz="4" w:space="1" w:color="auto"/>
          <w:left w:val="single" w:sz="4" w:space="4" w:color="auto"/>
          <w:bottom w:val="single" w:sz="4" w:space="1" w:color="auto"/>
          <w:right w:val="single" w:sz="4" w:space="4" w:color="auto"/>
        </w:pBdr>
      </w:pPr>
      <w:r>
        <w:t>keeppackages=0</w:t>
      </w:r>
    </w:p>
    <w:p w:rsidR="008D4109" w:rsidRDefault="008D4109" w:rsidP="00B36C0A">
      <w:pPr>
        <w:pStyle w:val="af5"/>
        <w:rPr>
          <w:rFonts w:hAnsi="宋体"/>
          <w:color w:val="008000"/>
          <w:sz w:val="18"/>
        </w:rPr>
      </w:pPr>
    </w:p>
    <w:p w:rsidR="002D2A4A" w:rsidRPr="002D2A4A" w:rsidRDefault="00CB0DC9" w:rsidP="002D2A4A">
      <w:pPr>
        <w:pStyle w:val="af5"/>
      </w:pPr>
      <w:r>
        <w:rPr>
          <w:rFonts w:hAnsi="宋体"/>
          <w:color w:val="008000"/>
          <w:sz w:val="18"/>
        </w:rPr>
        <w:tab/>
        <w:t>还可以运行yast命令，运行配置向导来配置仓库，在终端输入</w:t>
      </w:r>
      <w:r>
        <w:rPr>
          <w:rFonts w:hAnsi="宋体" w:hint="eastAsia"/>
          <w:color w:val="008000"/>
          <w:sz w:val="18"/>
        </w:rPr>
        <w:t>yast,选择Software</w:t>
      </w:r>
      <w:r>
        <w:rPr>
          <w:rFonts w:hAnsi="宋体"/>
          <w:color w:val="008000"/>
          <w:sz w:val="18"/>
        </w:rPr>
        <w:t xml:space="preserve"> – Software Repository，如下图所示：</w:t>
      </w:r>
    </w:p>
    <w:p w:rsidR="002D2A4A" w:rsidRPr="002D2A4A" w:rsidRDefault="002D2A4A" w:rsidP="002D2A4A">
      <w:pPr>
        <w:pStyle w:val="a2"/>
        <w:ind w:firstLineChars="0" w:firstLine="0"/>
        <w:jc w:val="center"/>
      </w:pPr>
      <w:r>
        <w:rPr>
          <w:noProof/>
        </w:rPr>
        <w:lastRenderedPageBreak/>
        <w:drawing>
          <wp:inline distT="0" distB="0" distL="0" distR="0" wp14:anchorId="33C230ED" wp14:editId="3BDBD2BC">
            <wp:extent cx="5459730" cy="432562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9730" cy="4325620"/>
                    </a:xfrm>
                    <a:prstGeom prst="rect">
                      <a:avLst/>
                    </a:prstGeom>
                  </pic:spPr>
                </pic:pic>
              </a:graphicData>
            </a:graphic>
          </wp:inline>
        </w:drawing>
      </w:r>
    </w:p>
    <w:p w:rsidR="002D2A4A" w:rsidRPr="002D2A4A" w:rsidRDefault="002D2A4A" w:rsidP="002D2A4A">
      <w:pPr>
        <w:pStyle w:val="a2"/>
      </w:pPr>
    </w:p>
    <w:p w:rsidR="002D2A4A" w:rsidRPr="002D2A4A" w:rsidRDefault="002D2A4A" w:rsidP="005D7B6D">
      <w:pPr>
        <w:pStyle w:val="af5"/>
      </w:pPr>
      <w:r>
        <w:rPr>
          <w:rFonts w:hAnsi="宋体"/>
          <w:color w:val="008000"/>
          <w:sz w:val="18"/>
        </w:rPr>
        <w:tab/>
        <w:t>F3新建一个仓库，选择</w:t>
      </w:r>
      <w:r w:rsidR="005D7B6D">
        <w:rPr>
          <w:rFonts w:hAnsi="宋体" w:hint="eastAsia"/>
          <w:color w:val="008000"/>
          <w:sz w:val="18"/>
        </w:rPr>
        <w:t xml:space="preserve"> Local</w:t>
      </w:r>
      <w:r w:rsidR="005D7B6D">
        <w:rPr>
          <w:rFonts w:hAnsi="宋体"/>
          <w:color w:val="008000"/>
          <w:sz w:val="18"/>
        </w:rPr>
        <w:t xml:space="preserve"> ISO Image ...，</w:t>
      </w:r>
      <w:r w:rsidR="005D7B6D">
        <w:rPr>
          <w:rFonts w:hAnsi="宋体" w:hint="eastAsia"/>
          <w:color w:val="008000"/>
          <w:sz w:val="18"/>
        </w:rPr>
        <w:t xml:space="preserve"> 如下图所示：</w:t>
      </w:r>
    </w:p>
    <w:p w:rsidR="002D2A4A" w:rsidRPr="002D2A4A" w:rsidRDefault="002D2A4A" w:rsidP="002D2A4A">
      <w:pPr>
        <w:pStyle w:val="a2"/>
        <w:ind w:firstLineChars="0" w:firstLine="0"/>
        <w:jc w:val="center"/>
      </w:pPr>
      <w:r>
        <w:rPr>
          <w:noProof/>
        </w:rPr>
        <w:lastRenderedPageBreak/>
        <w:drawing>
          <wp:inline distT="0" distB="0" distL="0" distR="0" wp14:anchorId="7B303994" wp14:editId="041DE751">
            <wp:extent cx="5459730" cy="432562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9730" cy="4325620"/>
                    </a:xfrm>
                    <a:prstGeom prst="rect">
                      <a:avLst/>
                    </a:prstGeom>
                  </pic:spPr>
                </pic:pic>
              </a:graphicData>
            </a:graphic>
          </wp:inline>
        </w:drawing>
      </w:r>
    </w:p>
    <w:p w:rsidR="002D2A4A" w:rsidRPr="002D2A4A" w:rsidRDefault="002D2A4A" w:rsidP="002D2A4A">
      <w:pPr>
        <w:pStyle w:val="a2"/>
      </w:pPr>
    </w:p>
    <w:p w:rsidR="00BD2646" w:rsidRDefault="00BD2646" w:rsidP="00B36C0A">
      <w:pPr>
        <w:pStyle w:val="af5"/>
        <w:rPr>
          <w:rFonts w:hAnsi="宋体"/>
          <w:color w:val="008000"/>
          <w:sz w:val="18"/>
        </w:rPr>
      </w:pPr>
      <w:r>
        <w:rPr>
          <w:rFonts w:hAnsi="宋体"/>
          <w:color w:val="008000"/>
          <w:sz w:val="18"/>
        </w:rPr>
        <w:tab/>
        <w:t>F10进入下一步，如下图所示：</w:t>
      </w:r>
    </w:p>
    <w:p w:rsidR="00BD2646" w:rsidRPr="00BD2646" w:rsidRDefault="009C0B6F" w:rsidP="009C0B6F">
      <w:pPr>
        <w:pStyle w:val="a2"/>
        <w:ind w:firstLineChars="0" w:firstLine="0"/>
        <w:jc w:val="center"/>
      </w:pPr>
      <w:r>
        <w:rPr>
          <w:noProof/>
        </w:rPr>
        <w:lastRenderedPageBreak/>
        <w:drawing>
          <wp:inline distT="0" distB="0" distL="0" distR="0" wp14:anchorId="0A3FCE58" wp14:editId="4CDBB71F">
            <wp:extent cx="5459730" cy="432562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9730" cy="4325620"/>
                    </a:xfrm>
                    <a:prstGeom prst="rect">
                      <a:avLst/>
                    </a:prstGeom>
                  </pic:spPr>
                </pic:pic>
              </a:graphicData>
            </a:graphic>
          </wp:inline>
        </w:drawing>
      </w:r>
    </w:p>
    <w:p w:rsidR="00BD2646" w:rsidRPr="00BD2646" w:rsidRDefault="00BD2646" w:rsidP="00BD2646">
      <w:pPr>
        <w:pStyle w:val="a2"/>
      </w:pPr>
    </w:p>
    <w:p w:rsidR="00BD2646" w:rsidRDefault="00BD2646" w:rsidP="00B36C0A">
      <w:pPr>
        <w:pStyle w:val="af5"/>
        <w:rPr>
          <w:rFonts w:hAnsi="宋体"/>
          <w:color w:val="008000"/>
          <w:sz w:val="18"/>
        </w:rPr>
      </w:pPr>
      <w:r>
        <w:rPr>
          <w:rFonts w:hAnsi="宋体"/>
          <w:color w:val="008000"/>
          <w:sz w:val="18"/>
        </w:rPr>
        <w:tab/>
        <w:t>选择浏览镜像路径或直接输入镜像路径，选择Browse...，如下图所示：</w:t>
      </w:r>
    </w:p>
    <w:p w:rsidR="00BD2646" w:rsidRDefault="00BD2646" w:rsidP="00B36C0A">
      <w:pPr>
        <w:pStyle w:val="af5"/>
        <w:rPr>
          <w:rFonts w:hAnsi="宋体"/>
          <w:color w:val="008000"/>
          <w:sz w:val="18"/>
        </w:rPr>
      </w:pPr>
    </w:p>
    <w:p w:rsidR="00BD2646" w:rsidRPr="00BD2646" w:rsidRDefault="009613BE" w:rsidP="009613BE">
      <w:pPr>
        <w:pStyle w:val="a2"/>
        <w:ind w:firstLineChars="0" w:firstLine="0"/>
        <w:jc w:val="center"/>
      </w:pPr>
      <w:r>
        <w:rPr>
          <w:noProof/>
        </w:rPr>
        <w:lastRenderedPageBreak/>
        <w:drawing>
          <wp:inline distT="0" distB="0" distL="0" distR="0" wp14:anchorId="240D0019" wp14:editId="21C97EC6">
            <wp:extent cx="5459730" cy="432562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9730" cy="4325620"/>
                    </a:xfrm>
                    <a:prstGeom prst="rect">
                      <a:avLst/>
                    </a:prstGeom>
                  </pic:spPr>
                </pic:pic>
              </a:graphicData>
            </a:graphic>
          </wp:inline>
        </w:drawing>
      </w:r>
    </w:p>
    <w:p w:rsidR="00BD2646" w:rsidRPr="00BD2646" w:rsidRDefault="00BD2646" w:rsidP="00BD2646">
      <w:pPr>
        <w:pStyle w:val="a2"/>
      </w:pPr>
    </w:p>
    <w:p w:rsidR="0008141F" w:rsidRDefault="0008141F" w:rsidP="00B36C0A">
      <w:pPr>
        <w:pStyle w:val="af5"/>
        <w:rPr>
          <w:rFonts w:hAnsi="宋体"/>
          <w:color w:val="008000"/>
          <w:sz w:val="18"/>
        </w:rPr>
      </w:pPr>
      <w:r>
        <w:rPr>
          <w:rFonts w:hAnsi="宋体" w:hint="eastAsia"/>
          <w:color w:val="008000"/>
          <w:sz w:val="18"/>
        </w:rPr>
        <w:t>选择SUSE镜像，并选择OK，F10进入下一步，如下图所示：</w:t>
      </w:r>
    </w:p>
    <w:p w:rsidR="00BD2646" w:rsidRPr="0008141F" w:rsidRDefault="0008141F" w:rsidP="0008141F">
      <w:pPr>
        <w:pStyle w:val="a2"/>
        <w:ind w:firstLineChars="0" w:firstLine="0"/>
        <w:jc w:val="center"/>
      </w:pPr>
      <w:r>
        <w:rPr>
          <w:noProof/>
        </w:rPr>
        <w:lastRenderedPageBreak/>
        <w:drawing>
          <wp:inline distT="0" distB="0" distL="0" distR="0" wp14:anchorId="4A11348A" wp14:editId="11197E55">
            <wp:extent cx="5459730" cy="432562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9730" cy="4325620"/>
                    </a:xfrm>
                    <a:prstGeom prst="rect">
                      <a:avLst/>
                    </a:prstGeom>
                  </pic:spPr>
                </pic:pic>
              </a:graphicData>
            </a:graphic>
          </wp:inline>
        </w:drawing>
      </w:r>
    </w:p>
    <w:p w:rsidR="00BD2646" w:rsidRPr="0008141F" w:rsidRDefault="00BD2646" w:rsidP="0008141F">
      <w:pPr>
        <w:pStyle w:val="a2"/>
      </w:pPr>
    </w:p>
    <w:p w:rsidR="00CB0DC9" w:rsidRPr="008D4109" w:rsidRDefault="0008141F" w:rsidP="00B36C0A">
      <w:pPr>
        <w:pStyle w:val="af5"/>
        <w:rPr>
          <w:rFonts w:hAnsi="宋体"/>
          <w:color w:val="008000"/>
          <w:sz w:val="18"/>
        </w:rPr>
      </w:pPr>
      <w:r>
        <w:rPr>
          <w:rFonts w:hAnsi="宋体"/>
          <w:color w:val="008000"/>
          <w:sz w:val="18"/>
        </w:rPr>
        <w:tab/>
        <w:t>同意协议确定，选择Next，选择OK即可。</w:t>
      </w:r>
      <w:r w:rsidR="0065338E">
        <w:rPr>
          <w:rFonts w:hAnsi="宋体"/>
          <w:color w:val="008000"/>
          <w:sz w:val="18"/>
        </w:rPr>
        <w:t>（可以先</w:t>
      </w:r>
      <w:r w:rsidR="00062AEE">
        <w:rPr>
          <w:rFonts w:hAnsi="宋体"/>
          <w:color w:val="008000"/>
          <w:sz w:val="18"/>
        </w:rPr>
        <w:t>使用F5</w:t>
      </w:r>
      <w:r w:rsidR="0065338E">
        <w:rPr>
          <w:rFonts w:hAnsi="宋体"/>
          <w:color w:val="008000"/>
          <w:sz w:val="18"/>
        </w:rPr>
        <w:t>删除无效的仓库）</w:t>
      </w:r>
    </w:p>
    <w:p w:rsidR="008D4109" w:rsidRPr="008D4109" w:rsidRDefault="008D4109" w:rsidP="00B36C0A">
      <w:pPr>
        <w:pStyle w:val="af5"/>
        <w:rPr>
          <w:rFonts w:hAnsi="宋体"/>
          <w:color w:val="008000"/>
          <w:sz w:val="18"/>
        </w:rPr>
      </w:pPr>
    </w:p>
    <w:p w:rsidR="00131DA8" w:rsidRDefault="00131DA8" w:rsidP="009272F6">
      <w:pPr>
        <w:pStyle w:val="af4"/>
        <w:ind w:leftChars="0"/>
      </w:pPr>
      <w:r w:rsidRPr="00274D3E">
        <w:rPr>
          <w:rFonts w:hint="eastAsia"/>
        </w:rPr>
        <w:t xml:space="preserve">[*] 安装类库  </w:t>
      </w:r>
    </w:p>
    <w:p w:rsidR="009272F6" w:rsidRPr="00274D3E" w:rsidRDefault="009272F6" w:rsidP="009272F6">
      <w:pPr>
        <w:pStyle w:val="af4"/>
        <w:ind w:leftChars="0"/>
      </w:pPr>
    </w:p>
    <w:p w:rsidR="00131DA8" w:rsidRDefault="00131DA8" w:rsidP="00B21460">
      <w:pPr>
        <w:pStyle w:val="ae"/>
        <w:pBdr>
          <w:top w:val="single" w:sz="4" w:space="1" w:color="auto"/>
          <w:left w:val="single" w:sz="4" w:space="4" w:color="auto"/>
          <w:bottom w:val="single" w:sz="4" w:space="1" w:color="auto"/>
          <w:right w:val="single" w:sz="4" w:space="4" w:color="auto"/>
        </w:pBdr>
      </w:pPr>
      <w:r w:rsidRPr="00274D3E">
        <w:t>zypper search gcc</w:t>
      </w:r>
    </w:p>
    <w:p w:rsidR="009272F6" w:rsidRPr="00274D3E" w:rsidRDefault="009272F6" w:rsidP="00B21460">
      <w:pPr>
        <w:pStyle w:val="ae"/>
        <w:pBdr>
          <w:top w:val="single" w:sz="4" w:space="1" w:color="auto"/>
          <w:left w:val="single" w:sz="4" w:space="4" w:color="auto"/>
          <w:bottom w:val="single" w:sz="4" w:space="1" w:color="auto"/>
          <w:right w:val="single" w:sz="4" w:space="4" w:color="auto"/>
        </w:pBdr>
      </w:pPr>
    </w:p>
    <w:p w:rsidR="00131DA8" w:rsidRPr="00274D3E" w:rsidRDefault="00131DA8" w:rsidP="00B21460">
      <w:pPr>
        <w:pStyle w:val="ae"/>
        <w:pBdr>
          <w:top w:val="single" w:sz="4" w:space="1" w:color="auto"/>
          <w:left w:val="single" w:sz="4" w:space="4" w:color="auto"/>
          <w:bottom w:val="single" w:sz="4" w:space="1" w:color="auto"/>
          <w:right w:val="single" w:sz="4" w:space="4" w:color="auto"/>
        </w:pBdr>
      </w:pPr>
      <w:r w:rsidRPr="00274D3E">
        <w:t>zypper install gcc</w:t>
      </w:r>
    </w:p>
    <w:p w:rsidR="00131DA8" w:rsidRPr="00274D3E" w:rsidRDefault="00131DA8" w:rsidP="00B21460">
      <w:pPr>
        <w:pStyle w:val="ae"/>
        <w:pBdr>
          <w:top w:val="single" w:sz="4" w:space="1" w:color="auto"/>
          <w:left w:val="single" w:sz="4" w:space="4" w:color="auto"/>
          <w:bottom w:val="single" w:sz="4" w:space="1" w:color="auto"/>
          <w:right w:val="single" w:sz="4" w:space="4" w:color="auto"/>
        </w:pBdr>
      </w:pPr>
      <w:r w:rsidRPr="00274D3E">
        <w:t>zypper install gcc-c++</w:t>
      </w:r>
    </w:p>
    <w:p w:rsidR="00131DA8" w:rsidRPr="00274D3E" w:rsidRDefault="00131DA8" w:rsidP="00B21460">
      <w:pPr>
        <w:pStyle w:val="ae"/>
        <w:pBdr>
          <w:top w:val="single" w:sz="4" w:space="1" w:color="auto"/>
          <w:left w:val="single" w:sz="4" w:space="4" w:color="auto"/>
          <w:bottom w:val="single" w:sz="4" w:space="1" w:color="auto"/>
          <w:right w:val="single" w:sz="4" w:space="4" w:color="auto"/>
        </w:pBdr>
      </w:pPr>
      <w:r w:rsidRPr="00274D3E">
        <w:t>zypper install ncurses-devel</w:t>
      </w:r>
    </w:p>
    <w:p w:rsidR="00421366" w:rsidRDefault="00421366" w:rsidP="008A15B6">
      <w:pPr>
        <w:pStyle w:val="af4"/>
      </w:pPr>
    </w:p>
    <w:p w:rsidR="00131DA8" w:rsidRDefault="00131DA8" w:rsidP="008A15B6">
      <w:pPr>
        <w:pStyle w:val="af4"/>
      </w:pPr>
      <w:r w:rsidRPr="00274D3E">
        <w:rPr>
          <w:rFonts w:hint="eastAsia"/>
        </w:rPr>
        <w:t>[*] 使用zypper search gcc查看安装结果</w:t>
      </w:r>
    </w:p>
    <w:p w:rsidR="000D62B8" w:rsidRDefault="000D62B8" w:rsidP="000D62B8">
      <w:pPr>
        <w:pStyle w:val="a2"/>
        <w:ind w:firstLineChars="400" w:firstLine="840"/>
      </w:pPr>
      <w:r>
        <w:rPr>
          <w:rFonts w:hint="eastAsia"/>
        </w:rPr>
        <w:t>3）永久关闭防火墙</w:t>
      </w:r>
    </w:p>
    <w:p w:rsidR="000D62B8" w:rsidRPr="00274D3E" w:rsidRDefault="000D62B8" w:rsidP="000D62B8">
      <w:pPr>
        <w:pStyle w:val="ae"/>
        <w:pBdr>
          <w:top w:val="single" w:sz="4" w:space="1" w:color="auto"/>
          <w:left w:val="single" w:sz="4" w:space="4" w:color="auto"/>
          <w:bottom w:val="single" w:sz="4" w:space="1" w:color="auto"/>
          <w:right w:val="single" w:sz="4" w:space="4" w:color="auto"/>
        </w:pBdr>
      </w:pPr>
      <w:r w:rsidRPr="00C24E41">
        <w:t>chkconfig iptables off</w:t>
      </w:r>
    </w:p>
    <w:p w:rsidR="000D62B8" w:rsidRPr="001354EA" w:rsidRDefault="000D62B8" w:rsidP="000D62B8">
      <w:pPr>
        <w:pStyle w:val="af4"/>
      </w:pPr>
    </w:p>
    <w:p w:rsidR="000D62B8" w:rsidRPr="00274D3E" w:rsidRDefault="000D62B8" w:rsidP="008A15B6">
      <w:pPr>
        <w:pStyle w:val="af4"/>
      </w:pPr>
    </w:p>
    <w:p w:rsidR="005365AC" w:rsidRDefault="00131DA8" w:rsidP="002C10B6">
      <w:pPr>
        <w:pStyle w:val="1"/>
      </w:pPr>
      <w:bookmarkStart w:id="57" w:name="_Toc424740851"/>
      <w:bookmarkEnd w:id="56"/>
      <w:r>
        <w:rPr>
          <w:rFonts w:hint="eastAsia"/>
        </w:rPr>
        <w:t>平台基础软件安装</w:t>
      </w:r>
      <w:bookmarkEnd w:id="57"/>
    </w:p>
    <w:p w:rsidR="00471F04" w:rsidRPr="00471F04" w:rsidRDefault="00471F04" w:rsidP="00471F04">
      <w:pPr>
        <w:ind w:left="420" w:firstLine="420"/>
      </w:pPr>
      <w:r>
        <w:t>如果有充足的硬件设备，建议这个部分的服务安装在物理机上。</w:t>
      </w:r>
    </w:p>
    <w:p w:rsidR="00C71637" w:rsidRDefault="0090326B" w:rsidP="00C71637">
      <w:pPr>
        <w:pStyle w:val="20"/>
      </w:pPr>
      <w:bookmarkStart w:id="58" w:name="_Toc424740852"/>
      <w:r>
        <w:rPr>
          <w:rFonts w:hint="eastAsia"/>
        </w:rPr>
        <w:t>安装</w:t>
      </w:r>
      <w:r w:rsidR="00BD3E4E">
        <w:rPr>
          <w:rFonts w:hint="eastAsia"/>
        </w:rPr>
        <w:t>平台</w:t>
      </w:r>
      <w:r w:rsidR="00525DAF">
        <w:rPr>
          <w:rFonts w:hint="eastAsia"/>
        </w:rPr>
        <w:t>基础</w:t>
      </w:r>
      <w:r w:rsidR="00492E58">
        <w:rPr>
          <w:rFonts w:hint="eastAsia"/>
        </w:rPr>
        <w:t>软件</w:t>
      </w:r>
      <w:bookmarkEnd w:id="58"/>
    </w:p>
    <w:p w:rsidR="00B51A88" w:rsidRPr="00EB5F3D" w:rsidRDefault="00B51A88" w:rsidP="00EB5F3D">
      <w:pPr>
        <w:pStyle w:val="a2"/>
      </w:pPr>
      <w:r w:rsidRPr="00EB5F3D">
        <w:rPr>
          <w:rFonts w:hint="eastAsia"/>
        </w:rPr>
        <w:t>安装介质：</w:t>
      </w:r>
    </w:p>
    <w:p w:rsidR="00111AB3" w:rsidRDefault="00197084" w:rsidP="00197084">
      <w:pPr>
        <w:pStyle w:val="ae"/>
        <w:numPr>
          <w:ilvl w:val="0"/>
          <w:numId w:val="8"/>
        </w:numPr>
        <w:pBdr>
          <w:top w:val="single" w:sz="4" w:space="1" w:color="auto"/>
          <w:left w:val="single" w:sz="4" w:space="4" w:color="auto"/>
          <w:bottom w:val="single" w:sz="4" w:space="1" w:color="auto"/>
          <w:right w:val="single" w:sz="4" w:space="4" w:color="auto"/>
        </w:pBdr>
        <w:ind w:leftChars="0"/>
      </w:pPr>
      <w:r>
        <w:rPr>
          <w:rFonts w:hint="eastAsia"/>
        </w:rPr>
        <w:lastRenderedPageBreak/>
        <w:t>Zookeeper</w:t>
      </w:r>
      <w:r>
        <w:t>.zip</w:t>
      </w:r>
    </w:p>
    <w:p w:rsidR="00197084" w:rsidRDefault="00197084" w:rsidP="00197084">
      <w:pPr>
        <w:pStyle w:val="ae"/>
        <w:numPr>
          <w:ilvl w:val="0"/>
          <w:numId w:val="8"/>
        </w:numPr>
        <w:pBdr>
          <w:top w:val="single" w:sz="4" w:space="1" w:color="auto"/>
          <w:left w:val="single" w:sz="4" w:space="4" w:color="auto"/>
          <w:bottom w:val="single" w:sz="4" w:space="1" w:color="auto"/>
          <w:right w:val="single" w:sz="4" w:space="4" w:color="auto"/>
        </w:pBdr>
        <w:ind w:leftChars="0"/>
      </w:pPr>
      <w:r>
        <w:t>Rabbitmq.zip</w:t>
      </w:r>
    </w:p>
    <w:p w:rsidR="00197084" w:rsidRDefault="00197084" w:rsidP="00197084">
      <w:pPr>
        <w:pStyle w:val="ae"/>
        <w:numPr>
          <w:ilvl w:val="0"/>
          <w:numId w:val="8"/>
        </w:numPr>
        <w:pBdr>
          <w:top w:val="single" w:sz="4" w:space="1" w:color="auto"/>
          <w:left w:val="single" w:sz="4" w:space="4" w:color="auto"/>
          <w:bottom w:val="single" w:sz="4" w:space="1" w:color="auto"/>
          <w:right w:val="single" w:sz="4" w:space="4" w:color="auto"/>
        </w:pBdr>
        <w:ind w:leftChars="0"/>
      </w:pPr>
      <w:r>
        <w:t>PhpMyAdmin.zip</w:t>
      </w:r>
    </w:p>
    <w:p w:rsidR="00197084" w:rsidRDefault="00C75F17" w:rsidP="00197084">
      <w:pPr>
        <w:pStyle w:val="ae"/>
        <w:numPr>
          <w:ilvl w:val="0"/>
          <w:numId w:val="8"/>
        </w:numPr>
        <w:pBdr>
          <w:top w:val="single" w:sz="4" w:space="1" w:color="auto"/>
          <w:left w:val="single" w:sz="4" w:space="4" w:color="auto"/>
          <w:bottom w:val="single" w:sz="4" w:space="1" w:color="auto"/>
          <w:right w:val="single" w:sz="4" w:space="4" w:color="auto"/>
        </w:pBdr>
        <w:ind w:leftChars="0"/>
      </w:pPr>
      <w:r>
        <w:t>MySQL.zip</w:t>
      </w:r>
    </w:p>
    <w:p w:rsidR="004F21D1" w:rsidRDefault="004F21D1" w:rsidP="00197084">
      <w:pPr>
        <w:pStyle w:val="ae"/>
        <w:numPr>
          <w:ilvl w:val="0"/>
          <w:numId w:val="8"/>
        </w:numPr>
        <w:pBdr>
          <w:top w:val="single" w:sz="4" w:space="1" w:color="auto"/>
          <w:left w:val="single" w:sz="4" w:space="4" w:color="auto"/>
          <w:bottom w:val="single" w:sz="4" w:space="1" w:color="auto"/>
          <w:right w:val="single" w:sz="4" w:space="4" w:color="auto"/>
        </w:pBdr>
        <w:ind w:leftChars="0"/>
      </w:pPr>
      <w:r>
        <w:t>Repository.zip</w:t>
      </w:r>
    </w:p>
    <w:p w:rsidR="00735745" w:rsidRDefault="00735745" w:rsidP="00197084">
      <w:pPr>
        <w:pStyle w:val="ae"/>
        <w:numPr>
          <w:ilvl w:val="0"/>
          <w:numId w:val="8"/>
        </w:numPr>
        <w:pBdr>
          <w:top w:val="single" w:sz="4" w:space="1" w:color="auto"/>
          <w:left w:val="single" w:sz="4" w:space="4" w:color="auto"/>
          <w:bottom w:val="single" w:sz="4" w:space="1" w:color="auto"/>
          <w:right w:val="single" w:sz="4" w:space="4" w:color="auto"/>
        </w:pBdr>
        <w:ind w:leftChars="0"/>
      </w:pPr>
      <w:r>
        <w:t>dbscripts.zip</w:t>
      </w:r>
    </w:p>
    <w:p w:rsidR="00111AB3" w:rsidRPr="00111AB3" w:rsidRDefault="005620F9" w:rsidP="00111AB3">
      <w:pPr>
        <w:pStyle w:val="ae"/>
        <w:numPr>
          <w:ilvl w:val="0"/>
          <w:numId w:val="8"/>
        </w:numPr>
        <w:pBdr>
          <w:top w:val="single" w:sz="4" w:space="1" w:color="auto"/>
          <w:left w:val="single" w:sz="4" w:space="4" w:color="auto"/>
          <w:bottom w:val="single" w:sz="4" w:space="1" w:color="auto"/>
          <w:right w:val="single" w:sz="4" w:space="4" w:color="auto"/>
        </w:pBdr>
        <w:ind w:leftChars="0"/>
      </w:pPr>
      <w:r>
        <w:t>Console.zip</w:t>
      </w:r>
    </w:p>
    <w:p w:rsidR="00663B9F" w:rsidRDefault="003B43FF" w:rsidP="00D520A2">
      <w:pPr>
        <w:pStyle w:val="3"/>
      </w:pPr>
      <w:bookmarkStart w:id="59" w:name="_Toc424740853"/>
      <w:r>
        <w:rPr>
          <w:rFonts w:hint="eastAsia"/>
        </w:rPr>
        <w:t>MySQL</w:t>
      </w:r>
      <w:bookmarkEnd w:id="59"/>
    </w:p>
    <w:p w:rsidR="00D520A2" w:rsidRDefault="006C1117" w:rsidP="006C1117">
      <w:pPr>
        <w:ind w:firstLine="420"/>
      </w:pPr>
      <w:r>
        <w:rPr>
          <w:rFonts w:hint="eastAsia"/>
        </w:rPr>
        <w:t>1、安装</w:t>
      </w:r>
      <w:r w:rsidR="00540171">
        <w:rPr>
          <w:rFonts w:hint="eastAsia"/>
        </w:rPr>
        <w:t>步骤参考以下命令：</w:t>
      </w:r>
      <w:r w:rsidR="00157489">
        <w:rPr>
          <w:rFonts w:hint="eastAsia"/>
        </w:rPr>
        <w:t>（根据实际上线环境，如果企业内部已经有MySQL数据库，建议使用企业现有的数据，新建一个</w:t>
      </w:r>
      <w:r w:rsidR="00BC5E73">
        <w:rPr>
          <w:rFonts w:hint="eastAsia"/>
        </w:rPr>
        <w:t>MySQL</w:t>
      </w:r>
      <w:r w:rsidR="00BC5E73">
        <w:t xml:space="preserve"> </w:t>
      </w:r>
      <w:r w:rsidR="00157489">
        <w:rPr>
          <w:rFonts w:hint="eastAsia"/>
        </w:rPr>
        <w:t>schema给PAAS</w:t>
      </w:r>
      <w:r w:rsidR="00157489">
        <w:t>门户使用。</w:t>
      </w:r>
      <w:r w:rsidR="00157489">
        <w:rPr>
          <w:rFonts w:hint="eastAsia"/>
        </w:rPr>
        <w:t>）</w:t>
      </w:r>
    </w:p>
    <w:p w:rsidR="00512306" w:rsidRDefault="00512306" w:rsidP="00512306">
      <w:pPr>
        <w:pStyle w:val="ae"/>
        <w:pBdr>
          <w:top w:val="single" w:sz="4" w:space="0" w:color="auto"/>
          <w:left w:val="single" w:sz="4" w:space="4" w:color="auto"/>
          <w:bottom w:val="single" w:sz="4" w:space="0" w:color="auto"/>
          <w:right w:val="single" w:sz="4" w:space="4" w:color="auto"/>
        </w:pBdr>
      </w:pPr>
      <w:r>
        <w:t>unzip MySQL.zip -d /primeton/paas/bin</w:t>
      </w:r>
    </w:p>
    <w:p w:rsidR="00512306" w:rsidRDefault="00512306" w:rsidP="00512306">
      <w:pPr>
        <w:pStyle w:val="ae"/>
        <w:pBdr>
          <w:top w:val="single" w:sz="4" w:space="0" w:color="auto"/>
          <w:left w:val="single" w:sz="4" w:space="4" w:color="auto"/>
          <w:bottom w:val="single" w:sz="4" w:space="0" w:color="auto"/>
          <w:right w:val="single" w:sz="4" w:space="4" w:color="auto"/>
        </w:pBdr>
      </w:pPr>
      <w:r>
        <w:t>cd /primeton/paas/bin/MySQL/bin</w:t>
      </w:r>
    </w:p>
    <w:p w:rsidR="00512306" w:rsidRDefault="00512306" w:rsidP="00512306">
      <w:pPr>
        <w:pStyle w:val="ae"/>
        <w:pBdr>
          <w:top w:val="single" w:sz="4" w:space="0" w:color="auto"/>
          <w:left w:val="single" w:sz="4" w:space="4" w:color="auto"/>
          <w:bottom w:val="single" w:sz="4" w:space="0" w:color="auto"/>
          <w:right w:val="single" w:sz="4" w:space="4" w:color="auto"/>
        </w:pBdr>
      </w:pPr>
      <w:r>
        <w:t>./install.sh –reqId 0</w:t>
      </w:r>
    </w:p>
    <w:p w:rsidR="00512306" w:rsidRDefault="00512306" w:rsidP="00512306">
      <w:pPr>
        <w:pStyle w:val="ae"/>
        <w:pBdr>
          <w:top w:val="single" w:sz="4" w:space="0" w:color="auto"/>
          <w:left w:val="single" w:sz="4" w:space="4" w:color="auto"/>
          <w:bottom w:val="single" w:sz="4" w:space="0" w:color="auto"/>
          <w:right w:val="single" w:sz="4" w:space="4" w:color="auto"/>
        </w:pBdr>
      </w:pPr>
      <w:r>
        <w:t>./</w:t>
      </w:r>
      <w:r w:rsidR="0034335F">
        <w:t xml:space="preserve">create.sh -reqId 1 </w:t>
      </w:r>
      <w:r w:rsidR="00CB2774" w:rsidRPr="00CB2774">
        <w:t>-user paas -password 000000 -schemaName paas -characterSet utf8</w:t>
      </w:r>
    </w:p>
    <w:p w:rsidR="001D7D58" w:rsidRDefault="001D7D58" w:rsidP="00D520A2"/>
    <w:p w:rsidR="00D520A2" w:rsidRDefault="00517D54" w:rsidP="00D520A2">
      <w:r>
        <w:rPr>
          <w:rFonts w:hint="eastAsia"/>
        </w:rPr>
        <w:tab/>
      </w:r>
      <w:r w:rsidR="001D7D58">
        <w:rPr>
          <w:rFonts w:hint="eastAsia"/>
        </w:rPr>
        <w:t>2、启停命令</w:t>
      </w:r>
    </w:p>
    <w:p w:rsidR="002C12FC" w:rsidRDefault="002C12FC" w:rsidP="001D7D58">
      <w:pPr>
        <w:pStyle w:val="ae"/>
        <w:pBdr>
          <w:top w:val="single" w:sz="4" w:space="0" w:color="auto"/>
          <w:left w:val="single" w:sz="4" w:space="4" w:color="auto"/>
          <w:bottom w:val="single" w:sz="4" w:space="0" w:color="auto"/>
          <w:right w:val="single" w:sz="4" w:space="4" w:color="auto"/>
        </w:pBdr>
      </w:pPr>
      <w:r>
        <w:rPr>
          <w:rFonts w:hint="eastAsia"/>
        </w:rPr>
        <w:t># 启动</w:t>
      </w:r>
    </w:p>
    <w:p w:rsidR="002C12FC" w:rsidRDefault="002C12FC" w:rsidP="001D7D58">
      <w:pPr>
        <w:pStyle w:val="ae"/>
        <w:pBdr>
          <w:top w:val="single" w:sz="4" w:space="0" w:color="auto"/>
          <w:left w:val="single" w:sz="4" w:space="4" w:color="auto"/>
          <w:bottom w:val="single" w:sz="4" w:space="0" w:color="auto"/>
          <w:right w:val="single" w:sz="4" w:space="4" w:color="auto"/>
        </w:pBdr>
      </w:pPr>
      <w:r>
        <w:t>service</w:t>
      </w:r>
      <w:r>
        <w:rPr>
          <w:rFonts w:hint="eastAsia"/>
        </w:rPr>
        <w:t xml:space="preserve"> </w:t>
      </w:r>
      <w:r>
        <w:t>mysql start</w:t>
      </w:r>
    </w:p>
    <w:p w:rsidR="002C12FC" w:rsidRDefault="002C12FC" w:rsidP="001D7D58">
      <w:pPr>
        <w:pStyle w:val="ae"/>
        <w:pBdr>
          <w:top w:val="single" w:sz="4" w:space="0" w:color="auto"/>
          <w:left w:val="single" w:sz="4" w:space="4" w:color="auto"/>
          <w:bottom w:val="single" w:sz="4" w:space="0" w:color="auto"/>
          <w:right w:val="single" w:sz="4" w:space="4" w:color="auto"/>
        </w:pBdr>
      </w:pPr>
    </w:p>
    <w:p w:rsidR="002C12FC" w:rsidRDefault="002C12FC" w:rsidP="001D7D58">
      <w:pPr>
        <w:pStyle w:val="ae"/>
        <w:pBdr>
          <w:top w:val="single" w:sz="4" w:space="0" w:color="auto"/>
          <w:left w:val="single" w:sz="4" w:space="4" w:color="auto"/>
          <w:bottom w:val="single" w:sz="4" w:space="0" w:color="auto"/>
          <w:right w:val="single" w:sz="4" w:space="4" w:color="auto"/>
        </w:pBdr>
      </w:pPr>
      <w:r>
        <w:rPr>
          <w:rFonts w:hint="eastAsia"/>
        </w:rPr>
        <w:t>#</w:t>
      </w:r>
      <w:r>
        <w:t xml:space="preserve"> 停止</w:t>
      </w:r>
    </w:p>
    <w:p w:rsidR="002C12FC" w:rsidRDefault="002C12FC" w:rsidP="002C12FC">
      <w:pPr>
        <w:pStyle w:val="ae"/>
        <w:pBdr>
          <w:top w:val="single" w:sz="4" w:space="0" w:color="auto"/>
          <w:left w:val="single" w:sz="4" w:space="4" w:color="auto"/>
          <w:bottom w:val="single" w:sz="4" w:space="0" w:color="auto"/>
          <w:right w:val="single" w:sz="4" w:space="4" w:color="auto"/>
        </w:pBdr>
      </w:pPr>
      <w:r>
        <w:t>service</w:t>
      </w:r>
      <w:r>
        <w:rPr>
          <w:rFonts w:hint="eastAsia"/>
        </w:rPr>
        <w:t xml:space="preserve"> </w:t>
      </w:r>
      <w:r>
        <w:t>mysql stop</w:t>
      </w:r>
    </w:p>
    <w:p w:rsidR="002C12FC" w:rsidRDefault="002C12FC" w:rsidP="001D7D58">
      <w:pPr>
        <w:pStyle w:val="ae"/>
        <w:pBdr>
          <w:top w:val="single" w:sz="4" w:space="0" w:color="auto"/>
          <w:left w:val="single" w:sz="4" w:space="4" w:color="auto"/>
          <w:bottom w:val="single" w:sz="4" w:space="0" w:color="auto"/>
          <w:right w:val="single" w:sz="4" w:space="4" w:color="auto"/>
        </w:pBdr>
      </w:pPr>
    </w:p>
    <w:p w:rsidR="001D7D58" w:rsidRDefault="001D7D58" w:rsidP="00D520A2"/>
    <w:p w:rsidR="00D520A2" w:rsidRDefault="00EE0873" w:rsidP="00EE0873">
      <w:pPr>
        <w:ind w:firstLine="420"/>
      </w:pPr>
      <w:r>
        <w:rPr>
          <w:rFonts w:hint="eastAsia"/>
        </w:rPr>
        <w:t>3</w:t>
      </w:r>
      <w:r w:rsidR="001D7D58">
        <w:rPr>
          <w:rFonts w:hint="eastAsia"/>
        </w:rPr>
        <w:t>、</w:t>
      </w:r>
      <w:r w:rsidR="00D520A2">
        <w:rPr>
          <w:rFonts w:hint="eastAsia"/>
        </w:rPr>
        <w:t>初始化数据库：</w:t>
      </w:r>
    </w:p>
    <w:p w:rsidR="00E4266E" w:rsidRDefault="00BC6B83" w:rsidP="00E4266E">
      <w:pPr>
        <w:ind w:left="420" w:firstLine="420"/>
      </w:pPr>
      <w:r>
        <w:rPr>
          <w:rFonts w:hint="eastAsia"/>
        </w:rPr>
        <w:t>先启动MySQL服务，</w:t>
      </w:r>
      <w:r w:rsidR="00D520A2">
        <w:rPr>
          <w:rFonts w:hint="eastAsia"/>
        </w:rPr>
        <w:t>解压</w:t>
      </w:r>
      <w:r w:rsidR="00CB2774">
        <w:t>db</w:t>
      </w:r>
      <w:r w:rsidR="00D520A2">
        <w:rPr>
          <w:rFonts w:hint="eastAsia"/>
        </w:rPr>
        <w:t>scripts.zip，先按照当前环境修改数据库初始化脚本再按顺序执行数据库初始化脚本：</w:t>
      </w:r>
    </w:p>
    <w:p w:rsidR="00F36063" w:rsidRDefault="008C129B" w:rsidP="008C129B">
      <w:pPr>
        <w:pStyle w:val="af4"/>
        <w:ind w:firstLineChars="250" w:firstLine="450"/>
      </w:pPr>
      <w:r>
        <w:rPr>
          <w:rFonts w:hint="eastAsia"/>
        </w:rPr>
        <w:t>[*] 注意：请根据实际环境修改</w:t>
      </w:r>
      <w:r w:rsidR="000F6924">
        <w:rPr>
          <w:rFonts w:hint="eastAsia"/>
        </w:rPr>
        <w:t>cesium</w:t>
      </w:r>
      <w:r w:rsidR="000F6924">
        <w:t>-init</w:t>
      </w:r>
      <w:r w:rsidR="000E0C75">
        <w:rPr>
          <w:rFonts w:hint="eastAsia"/>
        </w:rPr>
        <w:t>,</w:t>
      </w:r>
      <w:r w:rsidR="005E350E">
        <w:rPr>
          <w:rFonts w:hint="eastAsia"/>
        </w:rPr>
        <w:t>paas-</w:t>
      </w:r>
      <w:r>
        <w:rPr>
          <w:rFonts w:hint="eastAsia"/>
        </w:rPr>
        <w:t>init.sql。</w:t>
      </w:r>
      <w:r w:rsidR="00C02B39">
        <w:rPr>
          <w:rFonts w:hint="eastAsia"/>
        </w:rPr>
        <w:t>一般涉及</w:t>
      </w:r>
      <w:r w:rsidR="0036652F">
        <w:rPr>
          <w:rFonts w:hint="eastAsia"/>
        </w:rPr>
        <w:t>IP地址等参数需要根据实际安装环境进行修改。</w:t>
      </w:r>
    </w:p>
    <w:p w:rsidR="00253D51" w:rsidRDefault="00253D51" w:rsidP="008C129B">
      <w:pPr>
        <w:pStyle w:val="af4"/>
        <w:ind w:firstLineChars="250" w:firstLine="450"/>
      </w:pPr>
    </w:p>
    <w:p w:rsidR="00E4266E" w:rsidRDefault="00E4266E" w:rsidP="00AF4462">
      <w:pPr>
        <w:pStyle w:val="ae"/>
        <w:pBdr>
          <w:top w:val="single" w:sz="4" w:space="0" w:color="auto"/>
          <w:left w:val="single" w:sz="4" w:space="4" w:color="auto"/>
          <w:bottom w:val="single" w:sz="4" w:space="1" w:color="auto"/>
          <w:right w:val="single" w:sz="4" w:space="4" w:color="auto"/>
        </w:pBdr>
      </w:pPr>
      <w:r>
        <w:t>cesium-createTables.sql</w:t>
      </w:r>
    </w:p>
    <w:p w:rsidR="00E4266E" w:rsidRDefault="00E4266E" w:rsidP="00AF4462">
      <w:pPr>
        <w:pStyle w:val="ae"/>
        <w:pBdr>
          <w:top w:val="single" w:sz="4" w:space="0" w:color="auto"/>
          <w:left w:val="single" w:sz="4" w:space="4" w:color="auto"/>
          <w:bottom w:val="single" w:sz="4" w:space="1" w:color="auto"/>
          <w:right w:val="single" w:sz="4" w:space="4" w:color="auto"/>
        </w:pBdr>
      </w:pPr>
      <w:r>
        <w:t>cesium-init.sql</w:t>
      </w:r>
      <w:r w:rsidR="00394D2D">
        <w:t xml:space="preserve"> （需要配置）</w:t>
      </w:r>
    </w:p>
    <w:p w:rsidR="00E4266E" w:rsidRDefault="00E4266E" w:rsidP="00AF4462">
      <w:pPr>
        <w:pStyle w:val="ae"/>
        <w:pBdr>
          <w:top w:val="single" w:sz="4" w:space="0" w:color="auto"/>
          <w:left w:val="single" w:sz="4" w:space="4" w:color="auto"/>
          <w:bottom w:val="single" w:sz="4" w:space="1" w:color="auto"/>
          <w:right w:val="single" w:sz="4" w:space="4" w:color="auto"/>
        </w:pBdr>
      </w:pPr>
      <w:r>
        <w:t>paas-createTables.sql</w:t>
      </w:r>
    </w:p>
    <w:p w:rsidR="00E4266E" w:rsidRDefault="00883FC8" w:rsidP="00883FC8">
      <w:pPr>
        <w:pStyle w:val="ae"/>
        <w:pBdr>
          <w:top w:val="single" w:sz="4" w:space="0" w:color="auto"/>
          <w:left w:val="single" w:sz="4" w:space="4" w:color="auto"/>
          <w:bottom w:val="single" w:sz="4" w:space="1" w:color="auto"/>
          <w:right w:val="single" w:sz="4" w:space="4" w:color="auto"/>
        </w:pBdr>
      </w:pPr>
      <w:r>
        <w:t>paas</w:t>
      </w:r>
      <w:r w:rsidR="00E4266E">
        <w:t>-init.sql</w:t>
      </w:r>
      <w:r w:rsidR="00394D2D">
        <w:t xml:space="preserve"> （需要配置）</w:t>
      </w:r>
    </w:p>
    <w:p w:rsidR="00DB7098" w:rsidRDefault="00DC4200" w:rsidP="00DB7098">
      <w:pPr>
        <w:pStyle w:val="ae"/>
        <w:pBdr>
          <w:top w:val="single" w:sz="4" w:space="0" w:color="auto"/>
          <w:left w:val="single" w:sz="4" w:space="4" w:color="auto"/>
          <w:bottom w:val="single" w:sz="4" w:space="1" w:color="auto"/>
          <w:right w:val="single" w:sz="4" w:space="4" w:color="auto"/>
        </w:pBdr>
      </w:pPr>
      <w:r>
        <w:t>paas-</w:t>
      </w:r>
      <w:r w:rsidR="00DB7098" w:rsidRPr="00DB7098">
        <w:t>cap_sql.sql</w:t>
      </w:r>
    </w:p>
    <w:p w:rsidR="00DB7098" w:rsidRPr="000E0C75" w:rsidRDefault="000F266A" w:rsidP="00DB7098">
      <w:pPr>
        <w:pStyle w:val="ae"/>
        <w:pBdr>
          <w:top w:val="single" w:sz="4" w:space="0" w:color="auto"/>
          <w:left w:val="single" w:sz="4" w:space="4" w:color="auto"/>
          <w:bottom w:val="single" w:sz="4" w:space="1" w:color="auto"/>
          <w:right w:val="single" w:sz="4" w:space="4" w:color="auto"/>
        </w:pBdr>
      </w:pPr>
      <w:r w:rsidRPr="000F266A">
        <w:t>cep-createTables.sql</w:t>
      </w:r>
    </w:p>
    <w:p w:rsidR="00F903A0" w:rsidRDefault="004007E2" w:rsidP="00F903A0">
      <w:pPr>
        <w:pStyle w:val="af4"/>
      </w:pPr>
      <w:r>
        <w:rPr>
          <w:rFonts w:hint="eastAsia"/>
        </w:rPr>
        <w:tab/>
      </w:r>
    </w:p>
    <w:p w:rsidR="00432DEE" w:rsidRDefault="00432DEE" w:rsidP="00432DEE">
      <w:pPr>
        <w:ind w:left="420"/>
      </w:pPr>
      <w:r>
        <w:t>(</w:t>
      </w:r>
      <w:r>
        <w:rPr>
          <w:rFonts w:hint="eastAsia"/>
        </w:rPr>
        <w:t>1</w:t>
      </w:r>
      <w:r>
        <w:t>)</w:t>
      </w:r>
      <w:r>
        <w:rPr>
          <w:rFonts w:hint="eastAsia"/>
        </w:rPr>
        <w:t>表pas_system_config</w:t>
      </w:r>
    </w:p>
    <w:p w:rsidR="00432DEE" w:rsidRDefault="00432DEE" w:rsidP="00432DEE">
      <w:pPr>
        <w:ind w:left="420"/>
      </w:pPr>
      <w:r>
        <w:rPr>
          <w:rFonts w:hint="eastAsia"/>
        </w:rPr>
        <w:tab/>
      </w:r>
      <w:r w:rsidRPr="0094571A">
        <w:rPr>
          <w:rFonts w:hint="eastAsia"/>
        </w:rPr>
        <w:t>http_repos_url</w:t>
      </w:r>
      <w:r>
        <w:rPr>
          <w:rFonts w:hint="eastAsia"/>
        </w:rPr>
        <w:t>：</w:t>
      </w:r>
      <w:r w:rsidRPr="0094571A">
        <w:rPr>
          <w:rFonts w:hint="eastAsia"/>
        </w:rPr>
        <w:t>HTTP软件仓库地址</w:t>
      </w:r>
      <w:r>
        <w:rPr>
          <w:rFonts w:hint="eastAsia"/>
        </w:rPr>
        <w:t xml:space="preserve"> </w:t>
      </w:r>
      <w:r>
        <w:rPr>
          <w:rFonts w:hint="eastAsia"/>
        </w:rPr>
        <w:tab/>
      </w:r>
      <w:r w:rsidRPr="00762CFA">
        <w:rPr>
          <w:rFonts w:hAnsi="宋体" w:hint="eastAsia"/>
          <w:color w:val="008000"/>
          <w:sz w:val="18"/>
        </w:rPr>
        <w:t>更改为实际安装软件仓库的地址</w:t>
      </w:r>
    </w:p>
    <w:p w:rsidR="00432DEE" w:rsidRDefault="00432DEE" w:rsidP="00432DEE">
      <w:pPr>
        <w:ind w:left="420" w:firstLine="420"/>
      </w:pPr>
      <w:r w:rsidRPr="00376492">
        <w:t>phpmyadmin_url</w:t>
      </w:r>
      <w:r>
        <w:rPr>
          <w:rFonts w:hint="eastAsia"/>
        </w:rPr>
        <w:t>：</w:t>
      </w:r>
      <w:r w:rsidRPr="00376492">
        <w:t>phpMyAdmin URL</w:t>
      </w:r>
      <w:r>
        <w:rPr>
          <w:rFonts w:hint="eastAsia"/>
        </w:rPr>
        <w:tab/>
      </w:r>
      <w:r>
        <w:rPr>
          <w:rFonts w:hint="eastAsia"/>
        </w:rPr>
        <w:tab/>
      </w:r>
      <w:r w:rsidRPr="00762CFA">
        <w:rPr>
          <w:rFonts w:hAnsi="宋体" w:hint="eastAsia"/>
          <w:color w:val="008000"/>
          <w:sz w:val="18"/>
        </w:rPr>
        <w:t>更改为实际安装phpmyadmin的地址</w:t>
      </w:r>
    </w:p>
    <w:p w:rsidR="00432DEE" w:rsidRDefault="00432DEE" w:rsidP="00432DEE">
      <w:pPr>
        <w:ind w:left="420" w:firstLine="420"/>
      </w:pPr>
      <w:r>
        <w:rPr>
          <w:rFonts w:hint="eastAsia"/>
        </w:rPr>
        <w:t>每种服务及每种机型上允许创建的最大实例数 需根据实际情况更改配置</w:t>
      </w:r>
    </w:p>
    <w:p w:rsidR="00432DEE" w:rsidRPr="008D2169" w:rsidRDefault="00432DEE" w:rsidP="00432DEE">
      <w:pPr>
        <w:ind w:left="420" w:firstLine="420"/>
      </w:pPr>
      <w:r>
        <w:rPr>
          <w:rFonts w:hint="eastAsia"/>
        </w:rPr>
        <w:t>如：</w:t>
      </w:r>
      <w:r w:rsidRPr="002434BC">
        <w:t>max_CardBin_20130517J001_inst</w:t>
      </w:r>
      <w:r>
        <w:t>…</w:t>
      </w:r>
      <w:r>
        <w:rPr>
          <w:rFonts w:hint="eastAsia"/>
        </w:rPr>
        <w:t xml:space="preserve"> 等 （格式max</w:t>
      </w:r>
      <w:r>
        <w:t>_${ServiceType}_${套餐标识}_inst</w:t>
      </w:r>
      <w:r>
        <w:rPr>
          <w:rFonts w:hint="eastAsia"/>
        </w:rPr>
        <w:t>）</w:t>
      </w:r>
    </w:p>
    <w:p w:rsidR="00432DEE" w:rsidRDefault="00432DEE" w:rsidP="00432DEE">
      <w:r>
        <w:rPr>
          <w:rFonts w:hint="eastAsia"/>
        </w:rPr>
        <w:tab/>
      </w:r>
      <w:r>
        <w:t>(</w:t>
      </w:r>
      <w:r>
        <w:rPr>
          <w:rFonts w:hint="eastAsia"/>
        </w:rPr>
        <w:t>2</w:t>
      </w:r>
      <w:r>
        <w:t>)</w:t>
      </w:r>
      <w:r>
        <w:rPr>
          <w:rFonts w:hint="eastAsia"/>
        </w:rPr>
        <w:t>表cld_variable</w:t>
      </w:r>
    </w:p>
    <w:p w:rsidR="00432DEE" w:rsidRDefault="00432DEE" w:rsidP="00432DEE">
      <w:pPr>
        <w:ind w:left="420" w:firstLine="420"/>
      </w:pPr>
      <w:r>
        <w:rPr>
          <w:rFonts w:hint="eastAsia"/>
        </w:rPr>
        <w:t>VARIABLE_NAME为：</w:t>
      </w:r>
      <w:r>
        <w:t>mqServer</w:t>
      </w:r>
      <w:r>
        <w:rPr>
          <w:rFonts w:hint="eastAsia"/>
        </w:rPr>
        <w:t>、</w:t>
      </w:r>
      <w:r>
        <w:t>UPAAS.LOG.MQServer</w:t>
      </w:r>
      <w:r>
        <w:rPr>
          <w:rFonts w:hint="eastAsia"/>
        </w:rPr>
        <w:t>、</w:t>
      </w:r>
      <w:r>
        <w:t>UPAAS.MAIL.MQServer</w:t>
      </w:r>
      <w:r>
        <w:rPr>
          <w:rFonts w:hint="eastAsia"/>
        </w:rPr>
        <w:t>、</w:t>
      </w:r>
    </w:p>
    <w:p w:rsidR="00432DEE" w:rsidRDefault="00432DEE" w:rsidP="00432DEE">
      <w:pPr>
        <w:ind w:left="420" w:firstLine="420"/>
      </w:pPr>
      <w:r>
        <w:t>UPAAS.MONITOR.MQServer</w:t>
      </w:r>
      <w:r>
        <w:rPr>
          <w:rFonts w:hint="eastAsia"/>
        </w:rPr>
        <w:t>中rabbitmq消息服务器的地址</w:t>
      </w:r>
      <w:r w:rsidRPr="00762CFA">
        <w:rPr>
          <w:rFonts w:hAnsi="宋体" w:hint="eastAsia"/>
          <w:color w:val="008000"/>
          <w:sz w:val="18"/>
        </w:rPr>
        <w:t>按实际</w:t>
      </w:r>
      <w:r>
        <w:rPr>
          <w:rFonts w:hAnsi="宋体" w:hint="eastAsia"/>
          <w:color w:val="008000"/>
          <w:sz w:val="18"/>
        </w:rPr>
        <w:t>安装</w:t>
      </w:r>
      <w:r w:rsidRPr="00762CFA">
        <w:rPr>
          <w:rFonts w:hAnsi="宋体" w:hint="eastAsia"/>
          <w:color w:val="008000"/>
          <w:sz w:val="18"/>
        </w:rPr>
        <w:t>情况更改</w:t>
      </w:r>
    </w:p>
    <w:p w:rsidR="00432DEE" w:rsidRDefault="00432DEE" w:rsidP="00F903A0">
      <w:pPr>
        <w:pStyle w:val="af4"/>
      </w:pPr>
    </w:p>
    <w:p w:rsidR="00663B9F" w:rsidRDefault="00F061F3" w:rsidP="00D520A2">
      <w:pPr>
        <w:pStyle w:val="3"/>
      </w:pPr>
      <w:bookmarkStart w:id="60" w:name="_Toc424740854"/>
      <w:r>
        <w:rPr>
          <w:rFonts w:hint="eastAsia"/>
        </w:rPr>
        <w:t>Z</w:t>
      </w:r>
      <w:r w:rsidR="00663B9F">
        <w:rPr>
          <w:rFonts w:hint="eastAsia"/>
        </w:rPr>
        <w:t xml:space="preserve">ookeeper </w:t>
      </w:r>
      <w:r>
        <w:rPr>
          <w:rFonts w:hint="eastAsia"/>
        </w:rPr>
        <w:t>S</w:t>
      </w:r>
      <w:r w:rsidR="00663B9F">
        <w:rPr>
          <w:rFonts w:hint="eastAsia"/>
        </w:rPr>
        <w:t>erver</w:t>
      </w:r>
      <w:bookmarkEnd w:id="60"/>
    </w:p>
    <w:p w:rsidR="004364E2" w:rsidRDefault="00103302" w:rsidP="00C17B8B">
      <w:pPr>
        <w:pStyle w:val="a2"/>
        <w:numPr>
          <w:ilvl w:val="0"/>
          <w:numId w:val="10"/>
        </w:numPr>
        <w:ind w:firstLineChars="0"/>
      </w:pPr>
      <w:r>
        <w:rPr>
          <w:rFonts w:hint="eastAsia"/>
        </w:rPr>
        <w:t>安装</w:t>
      </w:r>
      <w:r w:rsidR="00C028AB">
        <w:rPr>
          <w:rFonts w:hint="eastAsia"/>
        </w:rPr>
        <w:t>步骤参考下面命令</w:t>
      </w:r>
      <w:r w:rsidR="003706E5">
        <w:rPr>
          <w:rFonts w:hint="eastAsia"/>
        </w:rPr>
        <w:t>：</w:t>
      </w:r>
      <w:r w:rsidR="00C17B8B">
        <w:rPr>
          <w:rFonts w:hint="eastAsia"/>
        </w:rPr>
        <w:t>（如果是安装集群，则在规划的目标机器上都安装一遍）</w:t>
      </w:r>
    </w:p>
    <w:tbl>
      <w:tblPr>
        <w:tblStyle w:val="af3"/>
        <w:tblW w:w="0" w:type="auto"/>
        <w:tblInd w:w="780" w:type="dxa"/>
        <w:tblLook w:val="04A0" w:firstRow="1" w:lastRow="0" w:firstColumn="1" w:lastColumn="0" w:noHBand="0" w:noVBand="1"/>
      </w:tblPr>
      <w:tblGrid>
        <w:gridCol w:w="7808"/>
      </w:tblGrid>
      <w:tr w:rsidR="004364E2" w:rsidTr="004364E2">
        <w:tc>
          <w:tcPr>
            <w:tcW w:w="8588" w:type="dxa"/>
          </w:tcPr>
          <w:p w:rsidR="004364E2" w:rsidRDefault="004364E2" w:rsidP="004364E2">
            <w:pPr>
              <w:pStyle w:val="ae"/>
              <w:ind w:leftChars="0" w:left="0"/>
            </w:pPr>
          </w:p>
          <w:p w:rsidR="004364E2" w:rsidRDefault="004364E2" w:rsidP="004364E2">
            <w:pPr>
              <w:pStyle w:val="ae"/>
              <w:ind w:leftChars="0" w:left="0"/>
            </w:pPr>
            <w:r>
              <w:t>unzip Zookeeper.zip -d /primeton/paas/bin</w:t>
            </w:r>
          </w:p>
          <w:p w:rsidR="00CD493D" w:rsidRPr="00B02BEB" w:rsidRDefault="004364E2" w:rsidP="004364E2">
            <w:pPr>
              <w:pStyle w:val="ae"/>
              <w:ind w:leftChars="0" w:left="0"/>
            </w:pPr>
            <w:r>
              <w:t>/primeton/paas/bin/Zookeeper/bin/install.sh</w:t>
            </w:r>
          </w:p>
          <w:p w:rsidR="004364E2" w:rsidRDefault="004364E2" w:rsidP="004364E2">
            <w:pPr>
              <w:pStyle w:val="ae"/>
              <w:ind w:leftChars="0" w:left="0"/>
            </w:pPr>
          </w:p>
        </w:tc>
      </w:tr>
    </w:tbl>
    <w:p w:rsidR="003706E5" w:rsidRDefault="00BA42DB" w:rsidP="00C028AB">
      <w:pPr>
        <w:pStyle w:val="a2"/>
        <w:ind w:firstLineChars="0"/>
      </w:pPr>
      <w:r>
        <w:rPr>
          <w:rFonts w:hint="eastAsia"/>
        </w:rPr>
        <w:t>2、集群配置</w:t>
      </w:r>
      <w:r w:rsidR="008F6191">
        <w:t>:(如果只安装一个实例，则不需要配置)</w:t>
      </w:r>
    </w:p>
    <w:p w:rsidR="003706E5" w:rsidRDefault="00103302" w:rsidP="003706E5">
      <w:pPr>
        <w:pStyle w:val="af5"/>
      </w:pPr>
      <w:r>
        <w:rPr>
          <w:rFonts w:hint="eastAsia"/>
        </w:rPr>
        <w:tab/>
      </w:r>
    </w:p>
    <w:p w:rsidR="003706E5" w:rsidRDefault="003706E5" w:rsidP="000665AD">
      <w:pPr>
        <w:ind w:left="420" w:firstLine="420"/>
      </w:pPr>
      <w:r>
        <w:rPr>
          <w:rFonts w:hint="eastAsia"/>
        </w:rPr>
        <w:t>1) 规划zookeeper集群大小(size = 2n + 1)</w:t>
      </w:r>
    </w:p>
    <w:p w:rsidR="003706E5" w:rsidRDefault="003706E5" w:rsidP="003706E5">
      <w:pPr>
        <w:pStyle w:val="af4"/>
      </w:pPr>
      <w:r>
        <w:rPr>
          <w:rFonts w:hint="eastAsia"/>
        </w:rPr>
        <w:tab/>
        <w:t xml:space="preserve"> [*] 注意：一个主机上可以启动多个zookeeper实例</w:t>
      </w:r>
      <w:r w:rsidR="008316A9">
        <w:rPr>
          <w:rFonts w:hint="eastAsia"/>
        </w:rPr>
        <w:t>，建议只安装一个实例</w:t>
      </w:r>
      <w:r w:rsidR="00B853BF">
        <w:rPr>
          <w:rFonts w:hint="eastAsia"/>
        </w:rPr>
        <w:t>，在</w:t>
      </w:r>
      <w:r>
        <w:rPr>
          <w:rFonts w:hint="eastAsia"/>
        </w:rPr>
        <w:t>不同的机器上</w:t>
      </w:r>
      <w:r w:rsidR="00B853BF">
        <w:rPr>
          <w:rFonts w:hint="eastAsia"/>
        </w:rPr>
        <w:t>安装zookeeper配置成集群模式</w:t>
      </w:r>
      <w:r>
        <w:rPr>
          <w:rFonts w:hint="eastAsia"/>
        </w:rPr>
        <w:t>，以便提高zookeeper高可用性。</w:t>
      </w:r>
    </w:p>
    <w:p w:rsidR="003706E5" w:rsidRDefault="00BA42DB" w:rsidP="000665AD">
      <w:pPr>
        <w:pStyle w:val="a2"/>
        <w:ind w:left="420"/>
      </w:pPr>
      <w:r>
        <w:rPr>
          <w:rFonts w:hint="eastAsia"/>
        </w:rPr>
        <w:t>2</w:t>
      </w:r>
      <w:r w:rsidR="003706E5">
        <w:rPr>
          <w:rFonts w:hint="eastAsia"/>
        </w:rPr>
        <w:t>) 配置zookeeper：以3个实例安装在3个主机上为例</w:t>
      </w:r>
    </w:p>
    <w:p w:rsidR="003706E5" w:rsidRDefault="003706E5" w:rsidP="00C17B8B">
      <w:pPr>
        <w:pStyle w:val="ae"/>
        <w:pBdr>
          <w:top w:val="single" w:sz="4" w:space="1" w:color="auto"/>
          <w:left w:val="single" w:sz="4" w:space="4" w:color="auto"/>
          <w:bottom w:val="single" w:sz="4" w:space="1" w:color="auto"/>
          <w:right w:val="single" w:sz="4" w:space="4" w:color="auto"/>
        </w:pBdr>
      </w:pPr>
      <w:r w:rsidRPr="00A00811">
        <w:t xml:space="preserve">cd </w:t>
      </w:r>
      <w:r>
        <w:t>/</w:t>
      </w:r>
      <w:r w:rsidR="00C17B8B">
        <w:t>primeton/</w:t>
      </w:r>
      <w:r w:rsidRPr="00A00811">
        <w:t>paas/programs/</w:t>
      </w:r>
      <w:r w:rsidR="00E80083" w:rsidRPr="00E80083">
        <w:t>ZooKeeper</w:t>
      </w:r>
      <w:r w:rsidR="00E80083">
        <w:rPr>
          <w:rFonts w:hint="eastAsia"/>
        </w:rPr>
        <w:t>/</w:t>
      </w:r>
      <w:r w:rsidR="00E80083" w:rsidRPr="00E80083">
        <w:t>zookeeper-3.4.</w:t>
      </w:r>
      <w:r w:rsidR="00891950">
        <w:t>6</w:t>
      </w:r>
    </w:p>
    <w:p w:rsidR="000C763F" w:rsidRDefault="000C763F" w:rsidP="00C17B8B">
      <w:pPr>
        <w:pStyle w:val="ae"/>
        <w:pBdr>
          <w:top w:val="single" w:sz="4" w:space="1" w:color="auto"/>
          <w:left w:val="single" w:sz="4" w:space="4" w:color="auto"/>
          <w:bottom w:val="single" w:sz="4" w:space="1" w:color="auto"/>
          <w:right w:val="single" w:sz="4" w:space="4" w:color="auto"/>
        </w:pBdr>
      </w:pPr>
      <w:r w:rsidRPr="001F39CC">
        <w:t>mkdir {data,logs}</w:t>
      </w:r>
    </w:p>
    <w:p w:rsidR="000C763F" w:rsidRDefault="00DF17C7" w:rsidP="00C17B8B">
      <w:pPr>
        <w:pStyle w:val="ae"/>
        <w:pBdr>
          <w:top w:val="single" w:sz="4" w:space="1" w:color="auto"/>
          <w:left w:val="single" w:sz="4" w:space="4" w:color="auto"/>
          <w:bottom w:val="single" w:sz="4" w:space="1" w:color="auto"/>
          <w:right w:val="single" w:sz="4" w:space="4" w:color="auto"/>
        </w:pBdr>
      </w:pPr>
      <w:r>
        <w:t>cd /primeton/</w:t>
      </w:r>
      <w:r w:rsidR="000C763F">
        <w:t>paas/programs/ZooKeeper/zookeeper-3.4.</w:t>
      </w:r>
      <w:r w:rsidR="00891950">
        <w:t>6</w:t>
      </w:r>
      <w:r w:rsidR="000C763F">
        <w:t>/conf</w:t>
      </w:r>
    </w:p>
    <w:p w:rsidR="000C763F" w:rsidRDefault="000C763F" w:rsidP="00C17B8B">
      <w:pPr>
        <w:pStyle w:val="ae"/>
        <w:pBdr>
          <w:top w:val="single" w:sz="4" w:space="1" w:color="auto"/>
          <w:left w:val="single" w:sz="4" w:space="4" w:color="auto"/>
          <w:bottom w:val="single" w:sz="4" w:space="1" w:color="auto"/>
          <w:right w:val="single" w:sz="4" w:space="4" w:color="auto"/>
        </w:pBdr>
      </w:pPr>
      <w:r>
        <w:t>vi zoo.cfg</w:t>
      </w:r>
    </w:p>
    <w:p w:rsidR="003706E5" w:rsidRPr="00A00811" w:rsidRDefault="003706E5" w:rsidP="000665AD">
      <w:pPr>
        <w:pStyle w:val="ae"/>
        <w:pBdr>
          <w:top w:val="single" w:sz="4" w:space="1" w:color="auto"/>
          <w:left w:val="single" w:sz="4" w:space="4" w:color="auto"/>
          <w:bottom w:val="single" w:sz="4" w:space="1" w:color="auto"/>
          <w:right w:val="single" w:sz="4" w:space="4" w:color="auto"/>
        </w:pBdr>
        <w:ind w:firstLine="420"/>
      </w:pPr>
    </w:p>
    <w:p w:rsidR="003706E5" w:rsidRPr="00A00811" w:rsidRDefault="003706E5" w:rsidP="00C17B8B">
      <w:pPr>
        <w:pStyle w:val="ae"/>
        <w:pBdr>
          <w:top w:val="single" w:sz="4" w:space="1" w:color="auto"/>
          <w:left w:val="single" w:sz="4" w:space="4" w:color="auto"/>
          <w:bottom w:val="single" w:sz="4" w:space="1" w:color="auto"/>
          <w:right w:val="single" w:sz="4" w:space="4" w:color="auto"/>
        </w:pBdr>
      </w:pPr>
      <w:r w:rsidRPr="00A00811">
        <w:t>#------------------- Begin ---------------</w:t>
      </w:r>
    </w:p>
    <w:p w:rsidR="003706E5" w:rsidRPr="00A00811" w:rsidRDefault="003706E5" w:rsidP="00830026">
      <w:pPr>
        <w:pStyle w:val="ae"/>
        <w:pBdr>
          <w:top w:val="single" w:sz="4" w:space="1" w:color="auto"/>
          <w:left w:val="single" w:sz="4" w:space="4" w:color="auto"/>
          <w:bottom w:val="single" w:sz="4" w:space="1" w:color="auto"/>
          <w:right w:val="single" w:sz="4" w:space="4" w:color="auto"/>
        </w:pBdr>
      </w:pPr>
      <w:r w:rsidRPr="00A00811">
        <w:t>tickTime=2000</w:t>
      </w:r>
    </w:p>
    <w:p w:rsidR="003706E5" w:rsidRPr="00A00811" w:rsidRDefault="003706E5" w:rsidP="00830026">
      <w:pPr>
        <w:pStyle w:val="ae"/>
        <w:pBdr>
          <w:top w:val="single" w:sz="4" w:space="1" w:color="auto"/>
          <w:left w:val="single" w:sz="4" w:space="4" w:color="auto"/>
          <w:bottom w:val="single" w:sz="4" w:space="1" w:color="auto"/>
          <w:right w:val="single" w:sz="4" w:space="4" w:color="auto"/>
        </w:pBdr>
      </w:pPr>
      <w:r w:rsidRPr="00A00811">
        <w:t>initLimit=10</w:t>
      </w:r>
    </w:p>
    <w:p w:rsidR="003706E5" w:rsidRPr="00A00811" w:rsidRDefault="003706E5" w:rsidP="00830026">
      <w:pPr>
        <w:pStyle w:val="ae"/>
        <w:pBdr>
          <w:top w:val="single" w:sz="4" w:space="1" w:color="auto"/>
          <w:left w:val="single" w:sz="4" w:space="4" w:color="auto"/>
          <w:bottom w:val="single" w:sz="4" w:space="1" w:color="auto"/>
          <w:right w:val="single" w:sz="4" w:space="4" w:color="auto"/>
        </w:pBdr>
      </w:pPr>
      <w:r w:rsidRPr="00A00811">
        <w:t>syncLimit=5</w:t>
      </w:r>
    </w:p>
    <w:p w:rsidR="003706E5" w:rsidRPr="00A00811" w:rsidRDefault="003706E5" w:rsidP="00830026">
      <w:pPr>
        <w:pStyle w:val="ae"/>
        <w:pBdr>
          <w:top w:val="single" w:sz="4" w:space="1" w:color="auto"/>
          <w:left w:val="single" w:sz="4" w:space="4" w:color="auto"/>
          <w:bottom w:val="single" w:sz="4" w:space="1" w:color="auto"/>
          <w:right w:val="single" w:sz="4" w:space="4" w:color="auto"/>
        </w:pBdr>
      </w:pPr>
      <w:r w:rsidRPr="00A00811">
        <w:t>dataDir=</w:t>
      </w:r>
      <w:r w:rsidR="00BB6E30">
        <w:t>/primeton/</w:t>
      </w:r>
      <w:r w:rsidR="005B220B" w:rsidRPr="005B220B">
        <w:t>paas/programs/ZooKeeper/zookeeper-3.4.</w:t>
      </w:r>
      <w:r w:rsidR="00BB6E30">
        <w:t>6</w:t>
      </w:r>
      <w:r w:rsidRPr="00A00811">
        <w:t>/data</w:t>
      </w:r>
    </w:p>
    <w:p w:rsidR="003706E5" w:rsidRPr="00A00811" w:rsidRDefault="003706E5" w:rsidP="00830026">
      <w:pPr>
        <w:pStyle w:val="ae"/>
        <w:pBdr>
          <w:top w:val="single" w:sz="4" w:space="1" w:color="auto"/>
          <w:left w:val="single" w:sz="4" w:space="4" w:color="auto"/>
          <w:bottom w:val="single" w:sz="4" w:space="1" w:color="auto"/>
          <w:right w:val="single" w:sz="4" w:space="4" w:color="auto"/>
        </w:pBdr>
      </w:pPr>
      <w:r w:rsidRPr="00A00811">
        <w:t>dataLogDir=</w:t>
      </w:r>
      <w:r w:rsidR="00BB6E30">
        <w:t>/primeton/</w:t>
      </w:r>
      <w:r w:rsidR="005B220B" w:rsidRPr="005B220B">
        <w:t>paas/programs/ZooKeeper/zookeeper-3.4.</w:t>
      </w:r>
      <w:r w:rsidR="00BB6E30">
        <w:t>6</w:t>
      </w:r>
      <w:r w:rsidRPr="00A00811">
        <w:t>/logs</w:t>
      </w:r>
    </w:p>
    <w:p w:rsidR="003706E5" w:rsidRPr="00A00811" w:rsidRDefault="003706E5" w:rsidP="00830026">
      <w:pPr>
        <w:pStyle w:val="ae"/>
        <w:pBdr>
          <w:top w:val="single" w:sz="4" w:space="1" w:color="auto"/>
          <w:left w:val="single" w:sz="4" w:space="4" w:color="auto"/>
          <w:bottom w:val="single" w:sz="4" w:space="1" w:color="auto"/>
          <w:right w:val="single" w:sz="4" w:space="4" w:color="auto"/>
        </w:pBdr>
      </w:pPr>
      <w:r w:rsidRPr="00A00811">
        <w:t>clientPort=2181</w:t>
      </w:r>
    </w:p>
    <w:p w:rsidR="003706E5" w:rsidRPr="00A00811" w:rsidRDefault="003706E5" w:rsidP="00830026">
      <w:pPr>
        <w:pStyle w:val="ae"/>
        <w:pBdr>
          <w:top w:val="single" w:sz="4" w:space="1" w:color="auto"/>
          <w:left w:val="single" w:sz="4" w:space="4" w:color="auto"/>
          <w:bottom w:val="single" w:sz="4" w:space="1" w:color="auto"/>
          <w:right w:val="single" w:sz="4" w:space="4" w:color="auto"/>
        </w:pBdr>
      </w:pPr>
      <w:r w:rsidRPr="00A00811">
        <w:t>server.1=192.168.</w:t>
      </w:r>
      <w:r w:rsidR="000C763F">
        <w:t>10</w:t>
      </w:r>
      <w:r w:rsidRPr="00A00811">
        <w:t>0.</w:t>
      </w:r>
      <w:r w:rsidR="000C763F">
        <w:t>221</w:t>
      </w:r>
      <w:r w:rsidRPr="00A00811">
        <w:t>:2881:3881</w:t>
      </w:r>
    </w:p>
    <w:p w:rsidR="003706E5" w:rsidRPr="00A00811" w:rsidRDefault="000C763F" w:rsidP="00830026">
      <w:pPr>
        <w:pStyle w:val="ae"/>
        <w:pBdr>
          <w:top w:val="single" w:sz="4" w:space="1" w:color="auto"/>
          <w:left w:val="single" w:sz="4" w:space="4" w:color="auto"/>
          <w:bottom w:val="single" w:sz="4" w:space="1" w:color="auto"/>
          <w:right w:val="single" w:sz="4" w:space="4" w:color="auto"/>
        </w:pBdr>
      </w:pPr>
      <w:r>
        <w:t>server.2=192.168.100.222:2881:3881</w:t>
      </w:r>
    </w:p>
    <w:p w:rsidR="003706E5" w:rsidRPr="00A00811" w:rsidRDefault="000C763F" w:rsidP="00830026">
      <w:pPr>
        <w:pStyle w:val="ae"/>
        <w:pBdr>
          <w:top w:val="single" w:sz="4" w:space="1" w:color="auto"/>
          <w:left w:val="single" w:sz="4" w:space="4" w:color="auto"/>
          <w:bottom w:val="single" w:sz="4" w:space="1" w:color="auto"/>
          <w:right w:val="single" w:sz="4" w:space="4" w:color="auto"/>
        </w:pBdr>
      </w:pPr>
      <w:r>
        <w:t>server.3=192.168.100.223:2881:3881</w:t>
      </w:r>
    </w:p>
    <w:p w:rsidR="003706E5" w:rsidRPr="00A00811" w:rsidRDefault="003706E5" w:rsidP="00C17B8B">
      <w:pPr>
        <w:pStyle w:val="ae"/>
        <w:pBdr>
          <w:top w:val="single" w:sz="4" w:space="1" w:color="auto"/>
          <w:left w:val="single" w:sz="4" w:space="4" w:color="auto"/>
          <w:bottom w:val="single" w:sz="4" w:space="1" w:color="auto"/>
          <w:right w:val="single" w:sz="4" w:space="4" w:color="auto"/>
        </w:pBdr>
      </w:pPr>
      <w:r w:rsidRPr="00A00811">
        <w:t>#------------------- End -----------------</w:t>
      </w:r>
    </w:p>
    <w:p w:rsidR="00C17B8B" w:rsidRDefault="00C17B8B" w:rsidP="00C17B8B">
      <w:pPr>
        <w:pStyle w:val="ae"/>
        <w:pBdr>
          <w:top w:val="single" w:sz="4" w:space="1" w:color="auto"/>
          <w:left w:val="single" w:sz="4" w:space="4" w:color="auto"/>
          <w:bottom w:val="single" w:sz="4" w:space="1" w:color="auto"/>
          <w:right w:val="single" w:sz="4" w:space="4" w:color="auto"/>
        </w:pBdr>
        <w:rPr>
          <w:color w:val="008000"/>
        </w:rPr>
      </w:pPr>
    </w:p>
    <w:p w:rsidR="003706E5" w:rsidRDefault="003706E5" w:rsidP="00C17B8B">
      <w:pPr>
        <w:pStyle w:val="ae"/>
        <w:pBdr>
          <w:top w:val="single" w:sz="4" w:space="1" w:color="auto"/>
          <w:left w:val="single" w:sz="4" w:space="4" w:color="auto"/>
          <w:bottom w:val="single" w:sz="4" w:space="1" w:color="auto"/>
          <w:right w:val="single" w:sz="4" w:space="4" w:color="auto"/>
        </w:pBdr>
        <w:rPr>
          <w:color w:val="008000"/>
        </w:rPr>
      </w:pPr>
      <w:r w:rsidRPr="00FF2F4B">
        <w:rPr>
          <w:rFonts w:hint="eastAsia"/>
          <w:color w:val="008000"/>
        </w:rPr>
        <w:t># 新建zk实例标识文件</w:t>
      </w:r>
    </w:p>
    <w:p w:rsidR="00C17B8B" w:rsidRDefault="00C17B8B" w:rsidP="00C17B8B">
      <w:pPr>
        <w:pStyle w:val="ae"/>
        <w:pBdr>
          <w:top w:val="single" w:sz="4" w:space="1" w:color="auto"/>
          <w:left w:val="single" w:sz="4" w:space="4" w:color="auto"/>
          <w:bottom w:val="single" w:sz="4" w:space="1" w:color="auto"/>
          <w:right w:val="single" w:sz="4" w:space="4" w:color="auto"/>
        </w:pBdr>
        <w:rPr>
          <w:color w:val="008000"/>
        </w:rPr>
      </w:pPr>
    </w:p>
    <w:p w:rsidR="003706E5" w:rsidRPr="00FF2F4B" w:rsidRDefault="00947A70" w:rsidP="00830026">
      <w:pPr>
        <w:pStyle w:val="ae"/>
        <w:pBdr>
          <w:top w:val="single" w:sz="4" w:space="1" w:color="auto"/>
          <w:left w:val="single" w:sz="4" w:space="4" w:color="auto"/>
          <w:bottom w:val="single" w:sz="4" w:space="1" w:color="auto"/>
          <w:right w:val="single" w:sz="4" w:space="4" w:color="auto"/>
        </w:pBdr>
        <w:rPr>
          <w:color w:val="00B050"/>
        </w:rPr>
      </w:pPr>
      <w:r>
        <w:t># server [192.168.100.221</w:t>
      </w:r>
      <w:r w:rsidR="003706E5" w:rsidRPr="00A00811">
        <w:t>]</w:t>
      </w:r>
    </w:p>
    <w:p w:rsidR="003706E5" w:rsidRPr="00A00811" w:rsidRDefault="003706E5" w:rsidP="00830026">
      <w:pPr>
        <w:pStyle w:val="ae"/>
        <w:pBdr>
          <w:top w:val="single" w:sz="4" w:space="1" w:color="auto"/>
          <w:left w:val="single" w:sz="4" w:space="4" w:color="auto"/>
          <w:bottom w:val="single" w:sz="4" w:space="1" w:color="auto"/>
          <w:right w:val="single" w:sz="4" w:space="4" w:color="auto"/>
        </w:pBdr>
      </w:pPr>
      <w:r w:rsidRPr="00A00811">
        <w:t xml:space="preserve">echo -n 1 &gt; </w:t>
      </w:r>
      <w:r w:rsidR="001F4D00">
        <w:t>/primeton/</w:t>
      </w:r>
      <w:r w:rsidR="007C2517" w:rsidRPr="007C2517">
        <w:t>paas/pr</w:t>
      </w:r>
      <w:r w:rsidR="002F1053">
        <w:t>ograms/ZooKeeper/zookeeper-3.4.6</w:t>
      </w:r>
      <w:r w:rsidRPr="00A00811">
        <w:t>/data/myid</w:t>
      </w:r>
    </w:p>
    <w:p w:rsidR="003706E5" w:rsidRPr="00A00811" w:rsidRDefault="00947A70" w:rsidP="00830026">
      <w:pPr>
        <w:pStyle w:val="ae"/>
        <w:pBdr>
          <w:top w:val="single" w:sz="4" w:space="1" w:color="auto"/>
          <w:left w:val="single" w:sz="4" w:space="4" w:color="auto"/>
          <w:bottom w:val="single" w:sz="4" w:space="1" w:color="auto"/>
          <w:right w:val="single" w:sz="4" w:space="4" w:color="auto"/>
        </w:pBdr>
      </w:pPr>
      <w:r>
        <w:t># server [192.168.100.222</w:t>
      </w:r>
      <w:r w:rsidR="003706E5" w:rsidRPr="00A00811">
        <w:t>]</w:t>
      </w:r>
    </w:p>
    <w:p w:rsidR="003706E5" w:rsidRPr="00A00811" w:rsidRDefault="003706E5" w:rsidP="00830026">
      <w:pPr>
        <w:pStyle w:val="ae"/>
        <w:pBdr>
          <w:top w:val="single" w:sz="4" w:space="1" w:color="auto"/>
          <w:left w:val="single" w:sz="4" w:space="4" w:color="auto"/>
          <w:bottom w:val="single" w:sz="4" w:space="1" w:color="auto"/>
          <w:right w:val="single" w:sz="4" w:space="4" w:color="auto"/>
        </w:pBdr>
      </w:pPr>
      <w:r w:rsidRPr="00A00811">
        <w:t xml:space="preserve">echo -n 2 &gt; </w:t>
      </w:r>
      <w:r w:rsidR="00B14B20">
        <w:t>/primeton/</w:t>
      </w:r>
      <w:r w:rsidR="007C2517" w:rsidRPr="007C2517">
        <w:t>paas/pr</w:t>
      </w:r>
      <w:r w:rsidR="00B14B20">
        <w:t>ograms/ZooKeeper/zookeeper-3.4.6</w:t>
      </w:r>
      <w:r w:rsidRPr="00A00811">
        <w:t>/data/myid</w:t>
      </w:r>
    </w:p>
    <w:p w:rsidR="003706E5" w:rsidRPr="00A00811" w:rsidRDefault="00947A70" w:rsidP="00830026">
      <w:pPr>
        <w:pStyle w:val="ae"/>
        <w:pBdr>
          <w:top w:val="single" w:sz="4" w:space="1" w:color="auto"/>
          <w:left w:val="single" w:sz="4" w:space="4" w:color="auto"/>
          <w:bottom w:val="single" w:sz="4" w:space="1" w:color="auto"/>
          <w:right w:val="single" w:sz="4" w:space="4" w:color="auto"/>
        </w:pBdr>
      </w:pPr>
      <w:r>
        <w:t># server [192.168.100.223</w:t>
      </w:r>
      <w:r w:rsidR="003706E5" w:rsidRPr="00A00811">
        <w:t>]</w:t>
      </w:r>
      <w:r w:rsidR="003706E5" w:rsidRPr="00A00811">
        <w:tab/>
        <w:t xml:space="preserve">     </w:t>
      </w:r>
    </w:p>
    <w:p w:rsidR="003706E5" w:rsidRPr="00A00811" w:rsidRDefault="003706E5" w:rsidP="00830026">
      <w:pPr>
        <w:pStyle w:val="ae"/>
        <w:pBdr>
          <w:top w:val="single" w:sz="4" w:space="1" w:color="auto"/>
          <w:left w:val="single" w:sz="4" w:space="4" w:color="auto"/>
          <w:bottom w:val="single" w:sz="4" w:space="1" w:color="auto"/>
          <w:right w:val="single" w:sz="4" w:space="4" w:color="auto"/>
        </w:pBdr>
      </w:pPr>
      <w:r w:rsidRPr="00A00811">
        <w:t xml:space="preserve">echo -n 3 &gt; </w:t>
      </w:r>
      <w:r w:rsidR="00B14B20">
        <w:t>/primeton/</w:t>
      </w:r>
      <w:r w:rsidR="007C2517" w:rsidRPr="007C2517">
        <w:t>paas/progra</w:t>
      </w:r>
      <w:r w:rsidR="0015732A">
        <w:t>ms/ZooKeeper/zookeeper-3.4.6</w:t>
      </w:r>
      <w:r w:rsidRPr="00A00811">
        <w:t>/data/myid</w:t>
      </w:r>
    </w:p>
    <w:p w:rsidR="003706E5" w:rsidRPr="00A00811" w:rsidRDefault="00BA42DB" w:rsidP="00D231CE">
      <w:pPr>
        <w:pStyle w:val="a2"/>
        <w:ind w:left="420"/>
      </w:pPr>
      <w:r>
        <w:rPr>
          <w:rFonts w:hint="eastAsia"/>
        </w:rPr>
        <w:t>3</w:t>
      </w:r>
      <w:r w:rsidR="003706E5">
        <w:rPr>
          <w:rFonts w:hint="eastAsia"/>
        </w:rPr>
        <w:t>) 启动zk服务集群，依次启动集群的各个服务实例</w:t>
      </w:r>
    </w:p>
    <w:p w:rsidR="003706E5" w:rsidRPr="00A00811" w:rsidRDefault="00605970" w:rsidP="00605970">
      <w:pPr>
        <w:pStyle w:val="ae"/>
        <w:pBdr>
          <w:top w:val="single" w:sz="4" w:space="1" w:color="auto"/>
          <w:left w:val="single" w:sz="4" w:space="4" w:color="auto"/>
          <w:bottom w:val="single" w:sz="4" w:space="1" w:color="auto"/>
          <w:right w:val="single" w:sz="4" w:space="4" w:color="auto"/>
        </w:pBdr>
      </w:pPr>
      <w:r>
        <w:t>[192.168.100.221</w:t>
      </w:r>
      <w:r w:rsidR="003706E5" w:rsidRPr="00A00811">
        <w:t xml:space="preserve">] </w:t>
      </w:r>
      <w:r>
        <w:t>/primeton/paas</w:t>
      </w:r>
      <w:r w:rsidR="00B00A33" w:rsidRPr="00B00A33">
        <w:t>/pr</w:t>
      </w:r>
      <w:r>
        <w:t>ograms/ZooKeeper/zookeeper-3.4.6</w:t>
      </w:r>
      <w:r w:rsidR="003706E5" w:rsidRPr="00A00811">
        <w:t xml:space="preserve">/bin/zkServer.sh start </w:t>
      </w:r>
    </w:p>
    <w:p w:rsidR="003706E5" w:rsidRPr="00A00811" w:rsidRDefault="00605970" w:rsidP="00605970">
      <w:pPr>
        <w:pStyle w:val="ae"/>
        <w:pBdr>
          <w:top w:val="single" w:sz="4" w:space="1" w:color="auto"/>
          <w:left w:val="single" w:sz="4" w:space="4" w:color="auto"/>
          <w:bottom w:val="single" w:sz="4" w:space="1" w:color="auto"/>
          <w:right w:val="single" w:sz="4" w:space="4" w:color="auto"/>
        </w:pBdr>
      </w:pPr>
      <w:r>
        <w:t>[192.168.100.222</w:t>
      </w:r>
      <w:r w:rsidR="003706E5" w:rsidRPr="00A00811">
        <w:t xml:space="preserve">] </w:t>
      </w:r>
      <w:r>
        <w:t>/primeton/</w:t>
      </w:r>
      <w:r w:rsidR="00B00A33" w:rsidRPr="00B00A33">
        <w:t>paas/programs/ZooKeeper/zookeeper-3.4.</w:t>
      </w:r>
      <w:r>
        <w:t>6</w:t>
      </w:r>
      <w:r w:rsidR="003706E5" w:rsidRPr="00A00811">
        <w:t xml:space="preserve">/bin/zkServer.sh start </w:t>
      </w:r>
    </w:p>
    <w:p w:rsidR="003706E5" w:rsidRDefault="00605970" w:rsidP="00605970">
      <w:pPr>
        <w:pStyle w:val="ae"/>
        <w:pBdr>
          <w:top w:val="single" w:sz="4" w:space="1" w:color="auto"/>
          <w:left w:val="single" w:sz="4" w:space="4" w:color="auto"/>
          <w:bottom w:val="single" w:sz="4" w:space="1" w:color="auto"/>
          <w:right w:val="single" w:sz="4" w:space="4" w:color="auto"/>
        </w:pBdr>
      </w:pPr>
      <w:r>
        <w:t>[192.168.100.223</w:t>
      </w:r>
      <w:r w:rsidR="003706E5" w:rsidRPr="00A00811">
        <w:t xml:space="preserve">] </w:t>
      </w:r>
      <w:r>
        <w:t>/primeton/</w:t>
      </w:r>
      <w:r w:rsidR="00B00A33" w:rsidRPr="00B00A33">
        <w:t>paas/programs/ZooKeeper/zookeeper-3.4.</w:t>
      </w:r>
      <w:r>
        <w:t>6</w:t>
      </w:r>
      <w:r w:rsidR="003706E5" w:rsidRPr="00A00811">
        <w:t xml:space="preserve">/bin/zkServer.sh start </w:t>
      </w:r>
    </w:p>
    <w:p w:rsidR="00605970" w:rsidRDefault="00605970" w:rsidP="00605970">
      <w:pPr>
        <w:pStyle w:val="ae"/>
        <w:pBdr>
          <w:top w:val="single" w:sz="4" w:space="1" w:color="auto"/>
          <w:left w:val="single" w:sz="4" w:space="4" w:color="auto"/>
          <w:bottom w:val="single" w:sz="4" w:space="1" w:color="auto"/>
          <w:right w:val="single" w:sz="4" w:space="4" w:color="auto"/>
        </w:pBdr>
      </w:pPr>
    </w:p>
    <w:p w:rsidR="00605970" w:rsidRDefault="00605970" w:rsidP="00605970">
      <w:pPr>
        <w:pStyle w:val="ae"/>
        <w:pBdr>
          <w:top w:val="single" w:sz="4" w:space="1" w:color="auto"/>
          <w:left w:val="single" w:sz="4" w:space="4" w:color="auto"/>
          <w:bottom w:val="single" w:sz="4" w:space="1" w:color="auto"/>
          <w:right w:val="single" w:sz="4" w:space="4" w:color="auto"/>
        </w:pBdr>
      </w:pPr>
      <w:r>
        <w:t># 或者使用</w:t>
      </w:r>
      <w:r>
        <w:rPr>
          <w:rFonts w:hint="eastAsia"/>
        </w:rPr>
        <w:t xml:space="preserve"> </w:t>
      </w:r>
    </w:p>
    <w:p w:rsidR="00605970" w:rsidRPr="00A00811" w:rsidRDefault="00605970" w:rsidP="00605970">
      <w:pPr>
        <w:pStyle w:val="ae"/>
        <w:pBdr>
          <w:top w:val="single" w:sz="4" w:space="1" w:color="auto"/>
          <w:left w:val="single" w:sz="4" w:space="4" w:color="auto"/>
          <w:bottom w:val="single" w:sz="4" w:space="1" w:color="auto"/>
          <w:right w:val="single" w:sz="4" w:space="4" w:color="auto"/>
        </w:pBdr>
      </w:pPr>
      <w:r>
        <w:t>/primeton/paas/bin/Zookeeper/bin/start.sh</w:t>
      </w:r>
    </w:p>
    <w:p w:rsidR="003706E5" w:rsidRDefault="00BA42DB" w:rsidP="00D231CE">
      <w:pPr>
        <w:pStyle w:val="a2"/>
        <w:ind w:left="420"/>
      </w:pPr>
      <w:r>
        <w:rPr>
          <w:rFonts w:hint="eastAsia"/>
        </w:rPr>
        <w:t>4</w:t>
      </w:r>
      <w:r w:rsidR="003706E5">
        <w:rPr>
          <w:rFonts w:hint="eastAsia"/>
        </w:rPr>
        <w:t>) 停止zk服务集群，依次停止集群的各个服务实例</w:t>
      </w:r>
    </w:p>
    <w:p w:rsidR="003706E5" w:rsidRDefault="003B3E8F" w:rsidP="00605970">
      <w:pPr>
        <w:pStyle w:val="ae"/>
        <w:pBdr>
          <w:top w:val="single" w:sz="4" w:space="1" w:color="auto"/>
          <w:left w:val="single" w:sz="4" w:space="4" w:color="auto"/>
          <w:bottom w:val="single" w:sz="4" w:space="1" w:color="auto"/>
          <w:right w:val="single" w:sz="4" w:space="4" w:color="auto"/>
        </w:pBdr>
      </w:pPr>
      <w:r>
        <w:t>[192.168.100.221</w:t>
      </w:r>
      <w:r w:rsidR="003706E5">
        <w:t xml:space="preserve">] </w:t>
      </w:r>
      <w:r w:rsidR="00996DB8">
        <w:t>/primeton/</w:t>
      </w:r>
      <w:r w:rsidR="00927319" w:rsidRPr="00927319">
        <w:t>paas/programs/ZooKeeper/zookeeper-3.4.</w:t>
      </w:r>
      <w:r w:rsidR="00996DB8">
        <w:t>6</w:t>
      </w:r>
      <w:r w:rsidR="003706E5">
        <w:t xml:space="preserve">/bin/zkServer.sh stop </w:t>
      </w:r>
    </w:p>
    <w:p w:rsidR="003706E5" w:rsidRDefault="003706E5" w:rsidP="00605970">
      <w:pPr>
        <w:pStyle w:val="ae"/>
        <w:pBdr>
          <w:top w:val="single" w:sz="4" w:space="1" w:color="auto"/>
          <w:left w:val="single" w:sz="4" w:space="4" w:color="auto"/>
          <w:bottom w:val="single" w:sz="4" w:space="1" w:color="auto"/>
          <w:right w:val="single" w:sz="4" w:space="4" w:color="auto"/>
        </w:pBdr>
      </w:pPr>
      <w:r>
        <w:lastRenderedPageBreak/>
        <w:t>[192.168.</w:t>
      </w:r>
      <w:r w:rsidR="003B3E8F">
        <w:t>100.222</w:t>
      </w:r>
      <w:r>
        <w:t xml:space="preserve">] </w:t>
      </w:r>
      <w:r w:rsidR="00996DB8">
        <w:t>/primeton/</w:t>
      </w:r>
      <w:r w:rsidR="00927319" w:rsidRPr="00927319">
        <w:t>paas/pr</w:t>
      </w:r>
      <w:r w:rsidR="00996DB8">
        <w:t>ograms/ZooKeeper/zookeeper-3.4.6</w:t>
      </w:r>
      <w:r>
        <w:t xml:space="preserve">/bin/zkServer.sh stop </w:t>
      </w:r>
    </w:p>
    <w:p w:rsidR="003706E5" w:rsidRDefault="003706E5" w:rsidP="00605970">
      <w:pPr>
        <w:pStyle w:val="ae"/>
        <w:pBdr>
          <w:top w:val="single" w:sz="4" w:space="1" w:color="auto"/>
          <w:left w:val="single" w:sz="4" w:space="4" w:color="auto"/>
          <w:bottom w:val="single" w:sz="4" w:space="1" w:color="auto"/>
          <w:right w:val="single" w:sz="4" w:space="4" w:color="auto"/>
        </w:pBdr>
      </w:pPr>
      <w:r>
        <w:t>[192.168.</w:t>
      </w:r>
      <w:r w:rsidR="003B3E8F">
        <w:t>100.223</w:t>
      </w:r>
      <w:r>
        <w:t xml:space="preserve">] </w:t>
      </w:r>
      <w:r w:rsidR="00996DB8">
        <w:t>/primeton/</w:t>
      </w:r>
      <w:r w:rsidR="00927319" w:rsidRPr="00927319">
        <w:t>paas/pr</w:t>
      </w:r>
      <w:r w:rsidR="00996DB8">
        <w:t>ograms/ZooKeeper/zookeeper-3.4.6</w:t>
      </w:r>
      <w:r>
        <w:t xml:space="preserve">/bin/zkServer.sh stop </w:t>
      </w:r>
    </w:p>
    <w:p w:rsidR="001046D8" w:rsidRDefault="001046D8" w:rsidP="00605970">
      <w:pPr>
        <w:pStyle w:val="ae"/>
        <w:pBdr>
          <w:top w:val="single" w:sz="4" w:space="1" w:color="auto"/>
          <w:left w:val="single" w:sz="4" w:space="4" w:color="auto"/>
          <w:bottom w:val="single" w:sz="4" w:space="1" w:color="auto"/>
          <w:right w:val="single" w:sz="4" w:space="4" w:color="auto"/>
        </w:pBdr>
      </w:pPr>
    </w:p>
    <w:p w:rsidR="001046D8" w:rsidRDefault="001046D8" w:rsidP="001046D8">
      <w:pPr>
        <w:pStyle w:val="ae"/>
        <w:pBdr>
          <w:top w:val="single" w:sz="4" w:space="1" w:color="auto"/>
          <w:left w:val="single" w:sz="4" w:space="4" w:color="auto"/>
          <w:bottom w:val="single" w:sz="4" w:space="1" w:color="auto"/>
          <w:right w:val="single" w:sz="4" w:space="4" w:color="auto"/>
        </w:pBdr>
      </w:pPr>
      <w:r>
        <w:t># 或者使用</w:t>
      </w:r>
      <w:r>
        <w:rPr>
          <w:rFonts w:hint="eastAsia"/>
        </w:rPr>
        <w:t xml:space="preserve"> </w:t>
      </w:r>
    </w:p>
    <w:p w:rsidR="001046D8" w:rsidRPr="001046D8" w:rsidRDefault="001046D8" w:rsidP="001046D8">
      <w:pPr>
        <w:pStyle w:val="ae"/>
        <w:pBdr>
          <w:top w:val="single" w:sz="4" w:space="1" w:color="auto"/>
          <w:left w:val="single" w:sz="4" w:space="4" w:color="auto"/>
          <w:bottom w:val="single" w:sz="4" w:space="1" w:color="auto"/>
          <w:right w:val="single" w:sz="4" w:space="4" w:color="auto"/>
        </w:pBdr>
      </w:pPr>
      <w:r>
        <w:t>/primeton/paas/bin/Zookeeper/bin/stop.sh</w:t>
      </w:r>
    </w:p>
    <w:p w:rsidR="0090326B" w:rsidRPr="008120D9" w:rsidRDefault="003706E5" w:rsidP="001046D8">
      <w:pPr>
        <w:pStyle w:val="af4"/>
      </w:pPr>
      <w:r>
        <w:rPr>
          <w:rFonts w:hint="eastAsia"/>
        </w:rPr>
        <w:tab/>
        <w:t xml:space="preserve">  [*] 注意：在一个主机上配置并启动多个实例端口和工作目录不能冲突；如果配置文件不是conf/zoo.cfg文件则启停zk是要指定配置文件的路径；</w:t>
      </w:r>
    </w:p>
    <w:p w:rsidR="00663B9F" w:rsidRDefault="005175D6" w:rsidP="00D520A2">
      <w:pPr>
        <w:pStyle w:val="3"/>
      </w:pPr>
      <w:bookmarkStart w:id="61" w:name="_Toc424740855"/>
      <w:r>
        <w:rPr>
          <w:rFonts w:hint="eastAsia"/>
        </w:rPr>
        <w:t>R</w:t>
      </w:r>
      <w:r w:rsidR="00663B9F">
        <w:rPr>
          <w:rFonts w:hint="eastAsia"/>
        </w:rPr>
        <w:t>abbit</w:t>
      </w:r>
      <w:r w:rsidR="00885C36">
        <w:rPr>
          <w:rFonts w:hint="eastAsia"/>
        </w:rPr>
        <w:t>mq</w:t>
      </w:r>
      <w:r w:rsidR="00663B9F">
        <w:rPr>
          <w:rFonts w:hint="eastAsia"/>
        </w:rPr>
        <w:t xml:space="preserve"> </w:t>
      </w:r>
      <w:r>
        <w:rPr>
          <w:rFonts w:hint="eastAsia"/>
        </w:rPr>
        <w:t>S</w:t>
      </w:r>
      <w:r w:rsidR="00663B9F">
        <w:rPr>
          <w:rFonts w:hint="eastAsia"/>
        </w:rPr>
        <w:t>erver</w:t>
      </w:r>
      <w:bookmarkEnd w:id="61"/>
    </w:p>
    <w:p w:rsidR="005F1EB4" w:rsidRDefault="007770CE" w:rsidP="003706E5">
      <w:pPr>
        <w:pStyle w:val="a2"/>
      </w:pPr>
      <w:r>
        <w:rPr>
          <w:rFonts w:hint="eastAsia"/>
        </w:rPr>
        <w:t>1、</w:t>
      </w:r>
      <w:r w:rsidR="005F1EB4" w:rsidRPr="00C33DB5">
        <w:rPr>
          <w:rFonts w:hint="eastAsia"/>
        </w:rPr>
        <w:t>检查/etc/hosts文件，如果hosts配置文件不正确则</w:t>
      </w:r>
      <w:r w:rsidR="005F1EB4">
        <w:rPr>
          <w:rFonts w:hint="eastAsia"/>
        </w:rPr>
        <w:t>需要</w:t>
      </w:r>
      <w:r w:rsidR="005F1EB4" w:rsidRPr="00C33DB5">
        <w:rPr>
          <w:rFonts w:hint="eastAsia"/>
        </w:rPr>
        <w:t>修改</w:t>
      </w:r>
    </w:p>
    <w:p w:rsidR="003706E5" w:rsidRPr="00C33DB5" w:rsidRDefault="007770CE" w:rsidP="003706E5">
      <w:pPr>
        <w:pStyle w:val="a2"/>
      </w:pPr>
      <w:r>
        <w:t>2</w:t>
      </w:r>
      <w:r w:rsidR="00AE198F">
        <w:rPr>
          <w:rFonts w:hint="eastAsia"/>
        </w:rPr>
        <w:t>、</w:t>
      </w:r>
      <w:r w:rsidR="003706E5" w:rsidRPr="00C33DB5">
        <w:rPr>
          <w:rFonts w:hint="eastAsia"/>
        </w:rPr>
        <w:t>安装</w:t>
      </w:r>
      <w:r w:rsidR="00060713">
        <w:rPr>
          <w:rFonts w:hint="eastAsia"/>
        </w:rPr>
        <w:t>步骤参考如下命令：</w:t>
      </w:r>
    </w:p>
    <w:p w:rsidR="00060713" w:rsidRDefault="00060713" w:rsidP="00AE198F">
      <w:pPr>
        <w:pStyle w:val="ae"/>
        <w:pBdr>
          <w:top w:val="single" w:sz="4" w:space="1" w:color="auto"/>
          <w:left w:val="single" w:sz="4" w:space="4" w:color="auto"/>
          <w:bottom w:val="single" w:sz="4" w:space="1" w:color="auto"/>
          <w:right w:val="single" w:sz="4" w:space="4" w:color="auto"/>
        </w:pBdr>
      </w:pPr>
      <w:r>
        <w:t>unzip Rabbitmq.zip -d /primeton/paas/bin</w:t>
      </w:r>
    </w:p>
    <w:p w:rsidR="00060713" w:rsidRDefault="00060713" w:rsidP="00AE198F">
      <w:pPr>
        <w:pStyle w:val="ae"/>
        <w:pBdr>
          <w:top w:val="single" w:sz="4" w:space="1" w:color="auto"/>
          <w:left w:val="single" w:sz="4" w:space="4" w:color="auto"/>
          <w:bottom w:val="single" w:sz="4" w:space="1" w:color="auto"/>
          <w:right w:val="single" w:sz="4" w:space="4" w:color="auto"/>
        </w:pBdr>
      </w:pPr>
      <w:r>
        <w:t>/primeton/paas/bin/Rabbitmq/bin/install.sh</w:t>
      </w:r>
    </w:p>
    <w:p w:rsidR="000F247C" w:rsidRDefault="00060713" w:rsidP="000F247C">
      <w:pPr>
        <w:pStyle w:val="ae"/>
        <w:pBdr>
          <w:top w:val="single" w:sz="4" w:space="1" w:color="auto"/>
          <w:left w:val="single" w:sz="4" w:space="4" w:color="auto"/>
          <w:bottom w:val="single" w:sz="4" w:space="1" w:color="auto"/>
          <w:right w:val="single" w:sz="4" w:space="4" w:color="auto"/>
        </w:pBdr>
      </w:pPr>
      <w:r>
        <w:t>/primeton/paas/bin/Rabbitmq/bin/start.sh</w:t>
      </w:r>
    </w:p>
    <w:p w:rsidR="00060713" w:rsidRDefault="00060713" w:rsidP="00AE198F">
      <w:pPr>
        <w:pStyle w:val="ae"/>
        <w:pBdr>
          <w:top w:val="single" w:sz="4" w:space="1" w:color="auto"/>
          <w:left w:val="single" w:sz="4" w:space="4" w:color="auto"/>
          <w:bottom w:val="single" w:sz="4" w:space="1" w:color="auto"/>
          <w:right w:val="single" w:sz="4" w:space="4" w:color="auto"/>
        </w:pBdr>
      </w:pPr>
      <w:r>
        <w:t>/primeton/paas/bin/Rabbitmq/bin/init.sh</w:t>
      </w:r>
    </w:p>
    <w:p w:rsidR="00060713" w:rsidRDefault="00060713" w:rsidP="00AE198F">
      <w:pPr>
        <w:pStyle w:val="ae"/>
        <w:pBdr>
          <w:top w:val="single" w:sz="4" w:space="1" w:color="auto"/>
          <w:left w:val="single" w:sz="4" w:space="4" w:color="auto"/>
          <w:bottom w:val="single" w:sz="4" w:space="1" w:color="auto"/>
          <w:right w:val="single" w:sz="4" w:space="4" w:color="auto"/>
        </w:pBdr>
      </w:pPr>
      <w:r>
        <w:t>/primeton/paas/bin/Rabbitmq/bin/stop.sh</w:t>
      </w:r>
    </w:p>
    <w:p w:rsidR="00060713" w:rsidRDefault="00060713" w:rsidP="00AE198F">
      <w:pPr>
        <w:pStyle w:val="ae"/>
        <w:pBdr>
          <w:top w:val="single" w:sz="4" w:space="1" w:color="auto"/>
          <w:left w:val="single" w:sz="4" w:space="4" w:color="auto"/>
          <w:bottom w:val="single" w:sz="4" w:space="1" w:color="auto"/>
          <w:right w:val="single" w:sz="4" w:space="4" w:color="auto"/>
        </w:pBdr>
      </w:pPr>
      <w:r>
        <w:t>/primeton/paas/bin/Rabbitmq/bin/start.sh</w:t>
      </w:r>
    </w:p>
    <w:p w:rsidR="00060713" w:rsidRDefault="00060713" w:rsidP="00AE198F">
      <w:pPr>
        <w:pStyle w:val="ae"/>
        <w:pBdr>
          <w:top w:val="single" w:sz="4" w:space="1" w:color="auto"/>
          <w:left w:val="single" w:sz="4" w:space="4" w:color="auto"/>
          <w:bottom w:val="single" w:sz="4" w:space="1" w:color="auto"/>
          <w:right w:val="single" w:sz="4" w:space="4" w:color="auto"/>
        </w:pBdr>
      </w:pPr>
    </w:p>
    <w:p w:rsidR="00843DD0" w:rsidRDefault="007770CE" w:rsidP="004B0327">
      <w:pPr>
        <w:pStyle w:val="a2"/>
        <w:ind w:firstLineChars="0"/>
      </w:pPr>
      <w:r>
        <w:t>3</w:t>
      </w:r>
      <w:r w:rsidR="004B0327">
        <w:rPr>
          <w:rFonts w:hint="eastAsia"/>
        </w:rPr>
        <w:t>、</w:t>
      </w:r>
      <w:r w:rsidR="00843DD0">
        <w:rPr>
          <w:rFonts w:hint="eastAsia"/>
        </w:rPr>
        <w:t>如需</w:t>
      </w:r>
      <w:r w:rsidR="003706E5">
        <w:rPr>
          <w:rFonts w:hint="eastAsia"/>
        </w:rPr>
        <w:t>搭建rabbitmq_server集群</w:t>
      </w:r>
    </w:p>
    <w:p w:rsidR="00843DD0" w:rsidRDefault="003706E5" w:rsidP="00843DD0">
      <w:pPr>
        <w:pStyle w:val="a2"/>
        <w:ind w:left="420" w:firstLineChars="0"/>
      </w:pPr>
      <w:r>
        <w:rPr>
          <w:rFonts w:hint="eastAsia"/>
        </w:rPr>
        <w:t>第一步：规划集群大小（如3个节点）并选择安装rabbitmq_server</w:t>
      </w:r>
      <w:r w:rsidR="00A72845">
        <w:rPr>
          <w:rFonts w:hint="eastAsia"/>
        </w:rPr>
        <w:t>，</w:t>
      </w:r>
      <w:r>
        <w:rPr>
          <w:rFonts w:hint="eastAsia"/>
        </w:rPr>
        <w:t>（在3个主机上使用相同的方式安装）；</w:t>
      </w:r>
      <w:r w:rsidR="007C6B22">
        <w:rPr>
          <w:rFonts w:hint="eastAsia"/>
        </w:rPr>
        <w:t>参考下面命令：</w:t>
      </w:r>
    </w:p>
    <w:p w:rsidR="00221229" w:rsidRDefault="00221229" w:rsidP="00221229">
      <w:pPr>
        <w:pStyle w:val="ae"/>
        <w:pBdr>
          <w:top w:val="single" w:sz="4" w:space="1" w:color="auto"/>
          <w:left w:val="single" w:sz="4" w:space="4" w:color="auto"/>
          <w:bottom w:val="single" w:sz="4" w:space="1" w:color="auto"/>
          <w:right w:val="single" w:sz="4" w:space="4" w:color="auto"/>
        </w:pBdr>
      </w:pPr>
      <w:r>
        <w:t>unzip Rabbitmq.zip -d /primeton/paas/bin</w:t>
      </w:r>
    </w:p>
    <w:p w:rsidR="00221229" w:rsidRDefault="00221229" w:rsidP="00221229">
      <w:pPr>
        <w:pStyle w:val="ae"/>
        <w:pBdr>
          <w:top w:val="single" w:sz="4" w:space="1" w:color="auto"/>
          <w:left w:val="single" w:sz="4" w:space="4" w:color="auto"/>
          <w:bottom w:val="single" w:sz="4" w:space="1" w:color="auto"/>
          <w:right w:val="single" w:sz="4" w:space="4" w:color="auto"/>
        </w:pBdr>
      </w:pPr>
      <w:r>
        <w:t>/primeton/paas/bin/Rabbitmq/bin/install.sh</w:t>
      </w:r>
    </w:p>
    <w:p w:rsidR="00221229" w:rsidRDefault="00221229" w:rsidP="00221229">
      <w:pPr>
        <w:pStyle w:val="ae"/>
        <w:pBdr>
          <w:top w:val="single" w:sz="4" w:space="1" w:color="auto"/>
          <w:left w:val="single" w:sz="4" w:space="4" w:color="auto"/>
          <w:bottom w:val="single" w:sz="4" w:space="1" w:color="auto"/>
          <w:right w:val="single" w:sz="4" w:space="4" w:color="auto"/>
        </w:pBdr>
      </w:pPr>
      <w:r>
        <w:t>/primeton/paas/bin/Rabbitmq/bin/start.sh</w:t>
      </w:r>
    </w:p>
    <w:p w:rsidR="00221229" w:rsidRPr="00221229" w:rsidRDefault="00221229" w:rsidP="00843DD0">
      <w:pPr>
        <w:pStyle w:val="a2"/>
        <w:ind w:left="420" w:firstLineChars="0"/>
      </w:pPr>
    </w:p>
    <w:p w:rsidR="00843DD0" w:rsidRDefault="003706E5" w:rsidP="00843DD0">
      <w:pPr>
        <w:pStyle w:val="a2"/>
        <w:ind w:left="420" w:firstLineChars="0"/>
      </w:pPr>
      <w:r>
        <w:rPr>
          <w:rFonts w:hint="eastAsia"/>
        </w:rPr>
        <w:t>第二步：建立集群，配置/etc/hosts文件，使得可以通过主机名称来访问彼此；</w:t>
      </w:r>
    </w:p>
    <w:p w:rsidR="003706E5" w:rsidRDefault="00843DD0" w:rsidP="00843DD0">
      <w:pPr>
        <w:pStyle w:val="a2"/>
        <w:ind w:left="420" w:firstLineChars="0"/>
      </w:pPr>
      <w:r>
        <w:rPr>
          <w:rFonts w:hint="eastAsia"/>
        </w:rPr>
        <w:t>1）</w:t>
      </w:r>
      <w:r w:rsidR="003706E5">
        <w:rPr>
          <w:rFonts w:hint="eastAsia"/>
        </w:rPr>
        <w:t>参考下面hosts配置：</w:t>
      </w:r>
    </w:p>
    <w:p w:rsidR="003706E5" w:rsidRDefault="003706E5" w:rsidP="003706E5">
      <w:pPr>
        <w:pStyle w:val="ae"/>
        <w:pBdr>
          <w:top w:val="single" w:sz="4" w:space="1" w:color="auto"/>
          <w:left w:val="single" w:sz="4" w:space="4" w:color="auto"/>
          <w:bottom w:val="single" w:sz="4" w:space="1" w:color="auto"/>
          <w:right w:val="single" w:sz="4" w:space="4" w:color="auto"/>
        </w:pBdr>
      </w:pPr>
    </w:p>
    <w:p w:rsidR="003706E5" w:rsidRDefault="003706E5" w:rsidP="003706E5">
      <w:pPr>
        <w:pStyle w:val="ae"/>
        <w:pBdr>
          <w:top w:val="single" w:sz="4" w:space="1" w:color="auto"/>
          <w:left w:val="single" w:sz="4" w:space="4" w:color="auto"/>
          <w:bottom w:val="single" w:sz="4" w:space="1" w:color="auto"/>
          <w:right w:val="single" w:sz="4" w:space="4" w:color="auto"/>
        </w:pBdr>
      </w:pPr>
      <w:r>
        <w:t>127.0.0.1</w:t>
      </w:r>
      <w:r>
        <w:tab/>
        <w:t>localhost</w:t>
      </w:r>
    </w:p>
    <w:p w:rsidR="003706E5" w:rsidRDefault="003706E5" w:rsidP="003706E5">
      <w:pPr>
        <w:pStyle w:val="ae"/>
        <w:pBdr>
          <w:top w:val="single" w:sz="4" w:space="1" w:color="auto"/>
          <w:left w:val="single" w:sz="4" w:space="4" w:color="auto"/>
          <w:bottom w:val="single" w:sz="4" w:space="1" w:color="auto"/>
          <w:right w:val="single" w:sz="4" w:space="4" w:color="auto"/>
        </w:pBdr>
      </w:pPr>
      <w:r>
        <w:t>127.0.0.1</w:t>
      </w:r>
      <w:r>
        <w:tab/>
        <w:t>userver1</w:t>
      </w:r>
    </w:p>
    <w:p w:rsidR="003706E5" w:rsidRDefault="003706E5" w:rsidP="003706E5">
      <w:pPr>
        <w:pStyle w:val="ae"/>
        <w:pBdr>
          <w:top w:val="single" w:sz="4" w:space="1" w:color="auto"/>
          <w:left w:val="single" w:sz="4" w:space="4" w:color="auto"/>
          <w:bottom w:val="single" w:sz="4" w:space="1" w:color="auto"/>
          <w:right w:val="single" w:sz="4" w:space="4" w:color="auto"/>
        </w:pBdr>
      </w:pPr>
    </w:p>
    <w:p w:rsidR="003706E5" w:rsidRDefault="003706E5" w:rsidP="003706E5">
      <w:pPr>
        <w:pStyle w:val="ae"/>
        <w:pBdr>
          <w:top w:val="single" w:sz="4" w:space="1" w:color="auto"/>
          <w:left w:val="single" w:sz="4" w:space="4" w:color="auto"/>
          <w:bottom w:val="single" w:sz="4" w:space="1" w:color="auto"/>
          <w:right w:val="single" w:sz="4" w:space="4" w:color="auto"/>
        </w:pBdr>
      </w:pPr>
      <w:r>
        <w:t># The following lines are desirable for IPv6 capable hosts</w:t>
      </w:r>
    </w:p>
    <w:p w:rsidR="003706E5" w:rsidRDefault="003706E5" w:rsidP="003706E5">
      <w:pPr>
        <w:pStyle w:val="ae"/>
        <w:pBdr>
          <w:top w:val="single" w:sz="4" w:space="1" w:color="auto"/>
          <w:left w:val="single" w:sz="4" w:space="4" w:color="auto"/>
          <w:bottom w:val="single" w:sz="4" w:space="1" w:color="auto"/>
          <w:right w:val="single" w:sz="4" w:space="4" w:color="auto"/>
        </w:pBdr>
      </w:pPr>
      <w:r>
        <w:t>::1     ip6-localhost ip6-loopback</w:t>
      </w:r>
    </w:p>
    <w:p w:rsidR="003706E5" w:rsidRDefault="003706E5" w:rsidP="003706E5">
      <w:pPr>
        <w:pStyle w:val="ae"/>
        <w:pBdr>
          <w:top w:val="single" w:sz="4" w:space="1" w:color="auto"/>
          <w:left w:val="single" w:sz="4" w:space="4" w:color="auto"/>
          <w:bottom w:val="single" w:sz="4" w:space="1" w:color="auto"/>
          <w:right w:val="single" w:sz="4" w:space="4" w:color="auto"/>
        </w:pBdr>
      </w:pPr>
      <w:r>
        <w:t>fe00::0 ip6-localnet</w:t>
      </w:r>
    </w:p>
    <w:p w:rsidR="003706E5" w:rsidRDefault="003706E5" w:rsidP="003706E5">
      <w:pPr>
        <w:pStyle w:val="ae"/>
        <w:pBdr>
          <w:top w:val="single" w:sz="4" w:space="1" w:color="auto"/>
          <w:left w:val="single" w:sz="4" w:space="4" w:color="auto"/>
          <w:bottom w:val="single" w:sz="4" w:space="1" w:color="auto"/>
          <w:right w:val="single" w:sz="4" w:space="4" w:color="auto"/>
        </w:pBdr>
      </w:pPr>
      <w:r>
        <w:t>ff00::0 ip6-mcastprefix</w:t>
      </w:r>
    </w:p>
    <w:p w:rsidR="003706E5" w:rsidRDefault="003706E5" w:rsidP="003706E5">
      <w:pPr>
        <w:pStyle w:val="ae"/>
        <w:pBdr>
          <w:top w:val="single" w:sz="4" w:space="1" w:color="auto"/>
          <w:left w:val="single" w:sz="4" w:space="4" w:color="auto"/>
          <w:bottom w:val="single" w:sz="4" w:space="1" w:color="auto"/>
          <w:right w:val="single" w:sz="4" w:space="4" w:color="auto"/>
        </w:pBdr>
      </w:pPr>
      <w:r>
        <w:t>ff02::1 ip6-allnodes</w:t>
      </w:r>
    </w:p>
    <w:p w:rsidR="003706E5" w:rsidRDefault="003706E5" w:rsidP="003706E5">
      <w:pPr>
        <w:pStyle w:val="ae"/>
        <w:pBdr>
          <w:top w:val="single" w:sz="4" w:space="1" w:color="auto"/>
          <w:left w:val="single" w:sz="4" w:space="4" w:color="auto"/>
          <w:bottom w:val="single" w:sz="4" w:space="1" w:color="auto"/>
          <w:right w:val="single" w:sz="4" w:space="4" w:color="auto"/>
        </w:pBdr>
      </w:pPr>
      <w:r>
        <w:t>ff02::2 ip6-allrouters</w:t>
      </w:r>
    </w:p>
    <w:p w:rsidR="003706E5" w:rsidRDefault="003706E5" w:rsidP="003706E5">
      <w:pPr>
        <w:pStyle w:val="ae"/>
        <w:pBdr>
          <w:top w:val="single" w:sz="4" w:space="1" w:color="auto"/>
          <w:left w:val="single" w:sz="4" w:space="4" w:color="auto"/>
          <w:bottom w:val="single" w:sz="4" w:space="1" w:color="auto"/>
          <w:right w:val="single" w:sz="4" w:space="4" w:color="auto"/>
        </w:pBdr>
      </w:pPr>
    </w:p>
    <w:p w:rsidR="003706E5" w:rsidRDefault="003706E5" w:rsidP="003706E5">
      <w:pPr>
        <w:pStyle w:val="ae"/>
        <w:pBdr>
          <w:top w:val="single" w:sz="4" w:space="1" w:color="auto"/>
          <w:left w:val="single" w:sz="4" w:space="4" w:color="auto"/>
          <w:bottom w:val="single" w:sz="4" w:space="1" w:color="auto"/>
          <w:right w:val="single" w:sz="4" w:space="4" w:color="auto"/>
        </w:pBdr>
      </w:pPr>
      <w:r>
        <w:t>192.168.17.133</w:t>
      </w:r>
      <w:r>
        <w:tab/>
        <w:t>userver1</w:t>
      </w:r>
    </w:p>
    <w:p w:rsidR="003706E5" w:rsidRDefault="003706E5" w:rsidP="003706E5">
      <w:pPr>
        <w:pStyle w:val="ae"/>
        <w:pBdr>
          <w:top w:val="single" w:sz="4" w:space="1" w:color="auto"/>
          <w:left w:val="single" w:sz="4" w:space="4" w:color="auto"/>
          <w:bottom w:val="single" w:sz="4" w:space="1" w:color="auto"/>
          <w:right w:val="single" w:sz="4" w:space="4" w:color="auto"/>
        </w:pBdr>
      </w:pPr>
      <w:r>
        <w:t>192.168.17.134</w:t>
      </w:r>
      <w:r>
        <w:tab/>
        <w:t>userver2</w:t>
      </w:r>
    </w:p>
    <w:p w:rsidR="003706E5" w:rsidRDefault="003706E5" w:rsidP="003706E5">
      <w:pPr>
        <w:pStyle w:val="ae"/>
        <w:pBdr>
          <w:top w:val="single" w:sz="4" w:space="1" w:color="auto"/>
          <w:left w:val="single" w:sz="4" w:space="4" w:color="auto"/>
          <w:bottom w:val="single" w:sz="4" w:space="1" w:color="auto"/>
          <w:right w:val="single" w:sz="4" w:space="4" w:color="auto"/>
        </w:pBdr>
      </w:pPr>
      <w:r>
        <w:t>192.168.17.135</w:t>
      </w:r>
      <w:r>
        <w:tab/>
        <w:t>userver3</w:t>
      </w:r>
    </w:p>
    <w:p w:rsidR="003706E5" w:rsidRDefault="003706E5" w:rsidP="003706E5">
      <w:pPr>
        <w:pStyle w:val="ae"/>
        <w:pBdr>
          <w:top w:val="single" w:sz="4" w:space="1" w:color="auto"/>
          <w:left w:val="single" w:sz="4" w:space="4" w:color="auto"/>
          <w:bottom w:val="single" w:sz="4" w:space="1" w:color="auto"/>
          <w:right w:val="single" w:sz="4" w:space="4" w:color="auto"/>
        </w:pBdr>
      </w:pPr>
    </w:p>
    <w:p w:rsidR="003706E5" w:rsidRPr="00CF6974" w:rsidRDefault="00843DD0" w:rsidP="00843DD0">
      <w:pPr>
        <w:pStyle w:val="a2"/>
        <w:ind w:left="420" w:firstLineChars="202" w:firstLine="424"/>
      </w:pPr>
      <w:r>
        <w:rPr>
          <w:rFonts w:hint="eastAsia"/>
        </w:rPr>
        <w:t>2）</w:t>
      </w:r>
      <w:r w:rsidR="003706E5">
        <w:rPr>
          <w:rFonts w:hint="eastAsia"/>
        </w:rPr>
        <w:t>配置.erlang.cookie值，执行查找命令</w:t>
      </w:r>
      <w:r w:rsidR="003706E5">
        <w:t>find /</w:t>
      </w:r>
      <w:r w:rsidR="003706E5" w:rsidRPr="00B56F62">
        <w:t xml:space="preserve"> -name .erlang.cookie</w:t>
      </w:r>
      <w:r w:rsidR="003706E5">
        <w:rPr>
          <w:rFonts w:hint="eastAsia"/>
        </w:rPr>
        <w:t>，把三台机</w:t>
      </w:r>
      <w:r w:rsidR="003706E5">
        <w:rPr>
          <w:rFonts w:hint="eastAsia"/>
        </w:rPr>
        <w:lastRenderedPageBreak/>
        <w:t>器上的.erlang.cookie文件中的内容配置成同样的值。(修改rabbitmq-server和rabbitmqctl脚本也可以)</w:t>
      </w:r>
    </w:p>
    <w:p w:rsidR="003706E5"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r>
        <w:t>ssh root@userver1</w:t>
      </w:r>
    </w:p>
    <w:p w:rsidR="003706E5"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r>
        <w:t>root@userver1</w:t>
      </w:r>
      <w:r>
        <w:rPr>
          <w:rFonts w:hint="eastAsia"/>
        </w:rPr>
        <w:t>#</w:t>
      </w:r>
      <w:r>
        <w:t xml:space="preserve">: find / -name .erlang.cookie </w:t>
      </w:r>
    </w:p>
    <w:p w:rsidR="003706E5"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r>
        <w:t>root@userver1</w:t>
      </w:r>
      <w:r>
        <w:rPr>
          <w:rFonts w:hint="eastAsia"/>
        </w:rPr>
        <w:t>#</w:t>
      </w:r>
      <w:r>
        <w:t xml:space="preserve">: /root/.erlang.cookie </w:t>
      </w:r>
    </w:p>
    <w:p w:rsidR="003706E5"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r>
        <w:t>root@userver1</w:t>
      </w:r>
      <w:r>
        <w:rPr>
          <w:rFonts w:hint="eastAsia"/>
        </w:rPr>
        <w:t>#</w:t>
      </w:r>
      <w:r>
        <w:t xml:space="preserve">: more /root/.erlang.cookie </w:t>
      </w:r>
    </w:p>
    <w:p w:rsidR="003706E5"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r>
        <w:t>root@userver1</w:t>
      </w:r>
      <w:r>
        <w:rPr>
          <w:rFonts w:hint="eastAsia"/>
        </w:rPr>
        <w:t>#</w:t>
      </w:r>
      <w:r>
        <w:t>: GCIBOIRLQQSTHEMODTSI</w:t>
      </w:r>
    </w:p>
    <w:p w:rsidR="003706E5"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p>
    <w:p w:rsidR="003706E5"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r>
        <w:t>ssh root@userver</w:t>
      </w:r>
      <w:r>
        <w:rPr>
          <w:rFonts w:hint="eastAsia"/>
        </w:rPr>
        <w:t>2</w:t>
      </w:r>
    </w:p>
    <w:p w:rsidR="003706E5"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r>
        <w:t>root@userver2</w:t>
      </w:r>
      <w:r>
        <w:rPr>
          <w:rFonts w:hint="eastAsia"/>
        </w:rPr>
        <w:t>#</w:t>
      </w:r>
      <w:r>
        <w:t>: echo -n GCIBOIRLQQSTHEMODTSI &gt; /root/.erlang.cookie</w:t>
      </w:r>
    </w:p>
    <w:p w:rsidR="003706E5"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p>
    <w:p w:rsidR="003706E5"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r>
        <w:t>ssh root@userver</w:t>
      </w:r>
      <w:r>
        <w:rPr>
          <w:rFonts w:hint="eastAsia"/>
        </w:rPr>
        <w:t>3</w:t>
      </w:r>
    </w:p>
    <w:p w:rsidR="003706E5"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r>
        <w:t>root@userver3</w:t>
      </w:r>
      <w:r>
        <w:rPr>
          <w:rFonts w:hint="eastAsia"/>
        </w:rPr>
        <w:t>#</w:t>
      </w:r>
      <w:r>
        <w:t>: echo -n GCIBOIRLQQSTHEMODTSI &gt; /root/.erlang.cookie</w:t>
      </w:r>
    </w:p>
    <w:p w:rsidR="003706E5" w:rsidRPr="00980E7B"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p>
    <w:p w:rsidR="003706E5" w:rsidRPr="00CF6974" w:rsidRDefault="00843DD0" w:rsidP="00843DD0">
      <w:pPr>
        <w:pStyle w:val="a2"/>
        <w:ind w:leftChars="67" w:left="141" w:firstLineChars="430" w:firstLine="903"/>
      </w:pPr>
      <w:r>
        <w:rPr>
          <w:rFonts w:hint="eastAsia"/>
        </w:rPr>
        <w:t>3）</w:t>
      </w:r>
      <w:r w:rsidR="003706E5">
        <w:rPr>
          <w:rFonts w:hint="eastAsia"/>
        </w:rPr>
        <w:t>执行下面命令创建集群：(先启动所有的rabbitmq_server，命令：rabbitmq-server -detached)</w:t>
      </w:r>
    </w:p>
    <w:p w:rsidR="0098053C" w:rsidRDefault="00744D11" w:rsidP="003706E5">
      <w:pPr>
        <w:pStyle w:val="ae"/>
        <w:pBdr>
          <w:top w:val="single" w:sz="4" w:space="1" w:color="auto"/>
          <w:left w:val="single" w:sz="4" w:space="4" w:color="auto"/>
          <w:bottom w:val="single" w:sz="4" w:space="1" w:color="auto"/>
          <w:right w:val="single" w:sz="4" w:space="4" w:color="auto"/>
        </w:pBdr>
        <w:ind w:left="1320" w:hangingChars="500" w:hanging="900"/>
      </w:pPr>
      <w:r>
        <w:rPr>
          <w:rFonts w:hint="eastAsia"/>
        </w:rPr>
        <w:t xml:space="preserve">root@userver2#:cd </w:t>
      </w:r>
      <w:r w:rsidR="00D4529C" w:rsidRPr="00D4529C">
        <w:t>/primeton/paas/programs/Rabbitmq/rabbitmq_server-3.5.2/sbin</w:t>
      </w:r>
    </w:p>
    <w:p w:rsidR="003706E5"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r>
        <w:rPr>
          <w:rFonts w:hint="eastAsia"/>
        </w:rPr>
        <w:t>root@userver2#:./</w:t>
      </w:r>
      <w:r w:rsidRPr="006349C0">
        <w:t>rabbitmqctl stop_app</w:t>
      </w:r>
    </w:p>
    <w:p w:rsidR="003706E5"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r>
        <w:rPr>
          <w:rFonts w:hint="eastAsia"/>
        </w:rPr>
        <w:t>root@userver2#:./</w:t>
      </w:r>
      <w:r w:rsidRPr="006349C0">
        <w:t>rabbitmqctl reset</w:t>
      </w:r>
    </w:p>
    <w:p w:rsidR="003706E5" w:rsidRPr="006349C0"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r>
        <w:rPr>
          <w:rFonts w:hint="eastAsia"/>
        </w:rPr>
        <w:t>root@userver2#:./</w:t>
      </w:r>
      <w:r w:rsidR="00A0705B">
        <w:t xml:space="preserve">rabbitmqctl </w:t>
      </w:r>
      <w:r w:rsidR="00A0705B" w:rsidRPr="00A0705B">
        <w:t>join_cluster</w:t>
      </w:r>
      <w:r w:rsidRPr="006349C0">
        <w:t xml:space="preserve"> rabbit@</w:t>
      </w:r>
      <w:r>
        <w:rPr>
          <w:rFonts w:hint="eastAsia"/>
        </w:rPr>
        <w:t>userver1</w:t>
      </w:r>
      <w:r w:rsidR="00A0705B">
        <w:t xml:space="preserve"> --ram</w:t>
      </w:r>
    </w:p>
    <w:p w:rsidR="003706E5"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r>
        <w:rPr>
          <w:rFonts w:hint="eastAsia"/>
        </w:rPr>
        <w:t>root@userver2#:./</w:t>
      </w:r>
      <w:r w:rsidRPr="006349C0">
        <w:t>rabbitmqctl start_app</w:t>
      </w:r>
    </w:p>
    <w:p w:rsidR="003706E5"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r>
        <w:rPr>
          <w:rFonts w:hint="eastAsia"/>
        </w:rPr>
        <w:t>root@userver2#:./</w:t>
      </w:r>
      <w:r w:rsidRPr="006349C0">
        <w:t>rabbitmqctl cluster_status</w:t>
      </w:r>
    </w:p>
    <w:p w:rsidR="003706E5" w:rsidRPr="00B87C10"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p>
    <w:p w:rsidR="003706E5"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r>
        <w:rPr>
          <w:rFonts w:hint="eastAsia"/>
        </w:rPr>
        <w:t xml:space="preserve">root@userver3#:cd </w:t>
      </w:r>
      <w:r w:rsidR="009C22FD" w:rsidRPr="009C22FD">
        <w:t>/primeton/paas/programs/Rabbitmq/rabbitmq_server-3.5.2/sbin</w:t>
      </w:r>
    </w:p>
    <w:p w:rsidR="003706E5"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r>
        <w:rPr>
          <w:rFonts w:hint="eastAsia"/>
        </w:rPr>
        <w:t>root@userver3#:./</w:t>
      </w:r>
      <w:r w:rsidRPr="006349C0">
        <w:t>rabbitmqctl stop_app</w:t>
      </w:r>
    </w:p>
    <w:p w:rsidR="003706E5"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r>
        <w:rPr>
          <w:rFonts w:hint="eastAsia"/>
        </w:rPr>
        <w:t>root@userver3#:./</w:t>
      </w:r>
      <w:r w:rsidRPr="006349C0">
        <w:t>rabbitmqctl reset</w:t>
      </w:r>
    </w:p>
    <w:p w:rsidR="003706E5" w:rsidRPr="006349C0"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r>
        <w:rPr>
          <w:rFonts w:hint="eastAsia"/>
        </w:rPr>
        <w:t>root@userver3#:./</w:t>
      </w:r>
      <w:r w:rsidRPr="006349C0">
        <w:t xml:space="preserve">rabbitmqctl </w:t>
      </w:r>
      <w:r w:rsidR="007111AD" w:rsidRPr="00A0705B">
        <w:t>join</w:t>
      </w:r>
      <w:r w:rsidR="007111AD">
        <w:t>_</w:t>
      </w:r>
      <w:r w:rsidRPr="006349C0">
        <w:t>cluster rabbit@</w:t>
      </w:r>
      <w:r>
        <w:rPr>
          <w:rFonts w:hint="eastAsia"/>
        </w:rPr>
        <w:t>userver1</w:t>
      </w:r>
      <w:r w:rsidR="007111AD">
        <w:t xml:space="preserve"> --ram</w:t>
      </w:r>
    </w:p>
    <w:p w:rsidR="003706E5"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r>
        <w:rPr>
          <w:rFonts w:hint="eastAsia"/>
        </w:rPr>
        <w:t>root@userver3#:./</w:t>
      </w:r>
      <w:r w:rsidRPr="006349C0">
        <w:t>rabbitmqctl start_app</w:t>
      </w:r>
    </w:p>
    <w:p w:rsidR="003706E5"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r>
        <w:rPr>
          <w:rFonts w:hint="eastAsia"/>
        </w:rPr>
        <w:t>root@userver3#:./</w:t>
      </w:r>
      <w:r w:rsidRPr="006349C0">
        <w:t>rabbitmqctl cluster_status</w:t>
      </w:r>
    </w:p>
    <w:p w:rsidR="003706E5" w:rsidRPr="00DE4988"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p>
    <w:p w:rsidR="006E13BC" w:rsidRDefault="006E13BC" w:rsidP="003706E5">
      <w:pPr>
        <w:pStyle w:val="ae"/>
        <w:pBdr>
          <w:top w:val="single" w:sz="4" w:space="1" w:color="auto"/>
          <w:left w:val="single" w:sz="4" w:space="4" w:color="auto"/>
          <w:bottom w:val="single" w:sz="4" w:space="1" w:color="auto"/>
          <w:right w:val="single" w:sz="4" w:space="4" w:color="auto"/>
        </w:pBdr>
        <w:ind w:left="1320" w:hangingChars="500" w:hanging="900"/>
      </w:pPr>
      <w:r w:rsidRPr="006E13BC">
        <w:rPr>
          <w:rFonts w:hint="eastAsia"/>
        </w:rPr>
        <w:t>root@userver1#:cd</w:t>
      </w:r>
      <w:r w:rsidRPr="006E13BC">
        <w:t xml:space="preserve"> /primeton/paas/programs/Rabbitmq/rabbitmq_server-3.5.2/sbin</w:t>
      </w:r>
    </w:p>
    <w:p w:rsidR="003706E5" w:rsidRPr="006349C0"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r>
        <w:rPr>
          <w:rFonts w:hint="eastAsia"/>
        </w:rPr>
        <w:t>root@userver1#:./</w:t>
      </w:r>
      <w:r w:rsidRPr="006349C0">
        <w:t>rabbitmqctl cluster_status</w:t>
      </w:r>
    </w:p>
    <w:p w:rsidR="003706E5" w:rsidRPr="00F64FD2" w:rsidRDefault="003706E5" w:rsidP="003706E5">
      <w:pPr>
        <w:pStyle w:val="a2"/>
        <w:ind w:firstLineChars="0" w:firstLine="0"/>
      </w:pPr>
      <w:r>
        <w:rPr>
          <w:rFonts w:hint="eastAsia"/>
        </w:rPr>
        <w:tab/>
      </w:r>
      <w:r w:rsidR="00843DD0">
        <w:rPr>
          <w:rFonts w:hint="eastAsia"/>
        </w:rPr>
        <w:t xml:space="preserve"> 6. </w:t>
      </w:r>
      <w:r>
        <w:rPr>
          <w:rFonts w:hint="eastAsia"/>
        </w:rPr>
        <w:t>执行下面命令创建虚拟主机和用户(</w:t>
      </w:r>
      <w:r w:rsidR="00843DD0">
        <w:rPr>
          <w:rFonts w:hint="eastAsia"/>
        </w:rPr>
        <w:t>如果是集群安装，只需</w:t>
      </w:r>
      <w:r>
        <w:rPr>
          <w:rFonts w:hint="eastAsia"/>
        </w:rPr>
        <w:t>在userver1上执行下面命令)：</w:t>
      </w:r>
    </w:p>
    <w:p w:rsidR="003706E5" w:rsidRDefault="0034227C" w:rsidP="003706E5">
      <w:pPr>
        <w:pStyle w:val="ae"/>
        <w:pBdr>
          <w:top w:val="single" w:sz="4" w:space="1" w:color="auto"/>
          <w:left w:val="single" w:sz="4" w:space="4" w:color="auto"/>
          <w:bottom w:val="single" w:sz="4" w:space="1" w:color="auto"/>
          <w:right w:val="single" w:sz="4" w:space="4" w:color="auto"/>
        </w:pBdr>
        <w:ind w:left="1320" w:hangingChars="500" w:hanging="900"/>
      </w:pPr>
      <w:r>
        <w:rPr>
          <w:rFonts w:hint="eastAsia"/>
        </w:rPr>
        <w:t># server</w:t>
      </w:r>
    </w:p>
    <w:p w:rsidR="0034227C" w:rsidRDefault="0034227C" w:rsidP="003706E5">
      <w:pPr>
        <w:pStyle w:val="ae"/>
        <w:pBdr>
          <w:top w:val="single" w:sz="4" w:space="1" w:color="auto"/>
          <w:left w:val="single" w:sz="4" w:space="4" w:color="auto"/>
          <w:bottom w:val="single" w:sz="4" w:space="1" w:color="auto"/>
          <w:right w:val="single" w:sz="4" w:space="4" w:color="auto"/>
        </w:pBdr>
        <w:ind w:left="1320" w:hangingChars="500" w:hanging="900"/>
      </w:pPr>
      <w:r w:rsidRPr="0034227C">
        <w:t>/primeton/paas/</w:t>
      </w:r>
      <w:r>
        <w:t>bin</w:t>
      </w:r>
      <w:r w:rsidRPr="0034227C">
        <w:t>/Rabbitmq/</w:t>
      </w:r>
      <w:r>
        <w:t>bin/init.sh</w:t>
      </w:r>
    </w:p>
    <w:p w:rsidR="0090326B" w:rsidRPr="003706E5" w:rsidRDefault="0090326B" w:rsidP="0090326B"/>
    <w:p w:rsidR="00663B9F" w:rsidRDefault="00C31DBD" w:rsidP="00D520A2">
      <w:pPr>
        <w:pStyle w:val="3"/>
      </w:pPr>
      <w:bookmarkStart w:id="62" w:name="_Toc424740856"/>
      <w:r>
        <w:rPr>
          <w:rFonts w:hint="eastAsia"/>
        </w:rPr>
        <w:t>R</w:t>
      </w:r>
      <w:r w:rsidR="00663B9F" w:rsidRPr="00663B9F">
        <w:t>epository</w:t>
      </w:r>
      <w:r w:rsidR="005976DE">
        <w:rPr>
          <w:rFonts w:hint="eastAsia"/>
        </w:rPr>
        <w:t>软件仓库</w:t>
      </w:r>
      <w:bookmarkEnd w:id="62"/>
    </w:p>
    <w:p w:rsidR="00465CDD" w:rsidRDefault="00465CDD" w:rsidP="00D20667">
      <w:pPr>
        <w:spacing w:before="240"/>
        <w:ind w:firstLine="420"/>
      </w:pPr>
      <w:r>
        <w:rPr>
          <w:rFonts w:hint="eastAsia"/>
        </w:rPr>
        <w:t>1、安装</w:t>
      </w:r>
      <w:r w:rsidR="001D257D">
        <w:rPr>
          <w:rFonts w:hint="eastAsia"/>
        </w:rPr>
        <w:t>步骤，参考以下命令：</w:t>
      </w:r>
    </w:p>
    <w:p w:rsidR="00514D3D" w:rsidRDefault="00514D3D" w:rsidP="00514D3D">
      <w:pPr>
        <w:pStyle w:val="ae"/>
        <w:pBdr>
          <w:top w:val="single" w:sz="4" w:space="0" w:color="auto"/>
          <w:left w:val="single" w:sz="4" w:space="4" w:color="auto"/>
          <w:bottom w:val="single" w:sz="4" w:space="1" w:color="auto"/>
          <w:right w:val="single" w:sz="4" w:space="4" w:color="auto"/>
        </w:pBdr>
      </w:pPr>
      <w:r>
        <w:t>unzip Repository.zip -d /primeton/paas/bin/</w:t>
      </w:r>
    </w:p>
    <w:p w:rsidR="00514D3D" w:rsidRDefault="00E1363F" w:rsidP="00514D3D">
      <w:pPr>
        <w:pStyle w:val="ae"/>
        <w:pBdr>
          <w:top w:val="single" w:sz="4" w:space="0" w:color="auto"/>
          <w:left w:val="single" w:sz="4" w:space="4" w:color="auto"/>
          <w:bottom w:val="single" w:sz="4" w:space="1" w:color="auto"/>
          <w:right w:val="single" w:sz="4" w:space="4" w:color="auto"/>
        </w:pBdr>
      </w:pPr>
      <w:r w:rsidRPr="00E1363F">
        <w:t>/primeton/paas/bin/Repository/bin</w:t>
      </w:r>
      <w:r>
        <w:t>/install.sh</w:t>
      </w:r>
    </w:p>
    <w:p w:rsidR="00E1363F" w:rsidRDefault="00E1363F" w:rsidP="00514D3D">
      <w:pPr>
        <w:pStyle w:val="ae"/>
        <w:pBdr>
          <w:top w:val="single" w:sz="4" w:space="0" w:color="auto"/>
          <w:left w:val="single" w:sz="4" w:space="4" w:color="auto"/>
          <w:bottom w:val="single" w:sz="4" w:space="1" w:color="auto"/>
          <w:right w:val="single" w:sz="4" w:space="4" w:color="auto"/>
        </w:pBdr>
      </w:pPr>
    </w:p>
    <w:p w:rsidR="00E1363F" w:rsidRDefault="00E1363F" w:rsidP="00514D3D">
      <w:pPr>
        <w:pStyle w:val="ae"/>
        <w:pBdr>
          <w:top w:val="single" w:sz="4" w:space="0" w:color="auto"/>
          <w:left w:val="single" w:sz="4" w:space="4" w:color="auto"/>
          <w:bottom w:val="single" w:sz="4" w:space="1" w:color="auto"/>
          <w:right w:val="single" w:sz="4" w:space="4" w:color="auto"/>
        </w:pBdr>
      </w:pPr>
      <w:r>
        <w:t xml:space="preserve"># </w:t>
      </w:r>
      <w:r>
        <w:rPr>
          <w:rFonts w:hint="eastAsia"/>
        </w:rPr>
        <w:t>启动</w:t>
      </w:r>
      <w:r w:rsidR="00067FB8">
        <w:rPr>
          <w:rFonts w:hint="eastAsia"/>
        </w:rPr>
        <w:t xml:space="preserve"> （</w:t>
      </w:r>
      <w:r w:rsidR="00FF7985">
        <w:rPr>
          <w:rFonts w:hint="eastAsia"/>
        </w:rPr>
        <w:t>启动脚本中配置的</w:t>
      </w:r>
      <w:r w:rsidR="00067FB8">
        <w:rPr>
          <w:rFonts w:hint="eastAsia"/>
        </w:rPr>
        <w:t>默认端口7399）</w:t>
      </w:r>
    </w:p>
    <w:p w:rsidR="00E1363F" w:rsidRDefault="00E1363F" w:rsidP="00514D3D">
      <w:pPr>
        <w:pStyle w:val="ae"/>
        <w:pBdr>
          <w:top w:val="single" w:sz="4" w:space="0" w:color="auto"/>
          <w:left w:val="single" w:sz="4" w:space="4" w:color="auto"/>
          <w:bottom w:val="single" w:sz="4" w:space="1" w:color="auto"/>
          <w:right w:val="single" w:sz="4" w:space="4" w:color="auto"/>
        </w:pBdr>
      </w:pPr>
      <w:r w:rsidRPr="00E1363F">
        <w:t>/primeton/paas/bin/Repository/bin</w:t>
      </w:r>
      <w:r>
        <w:t>/start.sh</w:t>
      </w:r>
    </w:p>
    <w:p w:rsidR="007E30F7" w:rsidRPr="00514D3D" w:rsidRDefault="007E30F7" w:rsidP="00514D3D">
      <w:pPr>
        <w:pStyle w:val="ae"/>
        <w:pBdr>
          <w:top w:val="single" w:sz="4" w:space="0" w:color="auto"/>
          <w:left w:val="single" w:sz="4" w:space="4" w:color="auto"/>
          <w:bottom w:val="single" w:sz="4" w:space="1" w:color="auto"/>
          <w:right w:val="single" w:sz="4" w:space="4" w:color="auto"/>
        </w:pBdr>
      </w:pPr>
    </w:p>
    <w:p w:rsidR="00A75027" w:rsidRDefault="00A75027" w:rsidP="00D20667">
      <w:pPr>
        <w:spacing w:before="240"/>
        <w:ind w:left="420"/>
        <w:jc w:val="left"/>
      </w:pPr>
      <w:r>
        <w:rPr>
          <w:rFonts w:hint="eastAsia"/>
        </w:rPr>
        <w:t>2</w:t>
      </w:r>
      <w:r w:rsidR="00DB0328">
        <w:rPr>
          <w:rFonts w:hint="eastAsia"/>
        </w:rPr>
        <w:t>、把解压后的</w:t>
      </w:r>
      <w:r w:rsidR="0037203F">
        <w:rPr>
          <w:rFonts w:hint="eastAsia"/>
        </w:rPr>
        <w:t>服务</w:t>
      </w:r>
      <w:r>
        <w:rPr>
          <w:rFonts w:hint="eastAsia"/>
        </w:rPr>
        <w:t>安装介质放入</w:t>
      </w:r>
      <w:r w:rsidR="00DB0328">
        <w:rPr>
          <w:rFonts w:hint="eastAsia"/>
        </w:rPr>
        <w:t>仓库目录</w:t>
      </w:r>
      <w:r>
        <w:rPr>
          <w:rFonts w:hint="eastAsia"/>
        </w:rPr>
        <w:t xml:space="preserve">： </w:t>
      </w:r>
      <w:r w:rsidR="00DB0328">
        <w:rPr>
          <w:rFonts w:hint="eastAsia"/>
        </w:rPr>
        <w:t>（解压后的service</w:t>
      </w:r>
      <w:r w:rsidR="00DB0328">
        <w:t>s目录下的软件</w:t>
      </w:r>
      <w:r w:rsidR="00DB0328">
        <w:rPr>
          <w:rFonts w:hint="eastAsia"/>
        </w:rPr>
        <w:t>）</w:t>
      </w:r>
    </w:p>
    <w:p w:rsidR="00643843" w:rsidRDefault="00643843" w:rsidP="00643843">
      <w:pPr>
        <w:pStyle w:val="ae"/>
        <w:pBdr>
          <w:top w:val="single" w:sz="4" w:space="0" w:color="auto"/>
          <w:left w:val="single" w:sz="4" w:space="4" w:color="auto"/>
          <w:bottom w:val="single" w:sz="4" w:space="1" w:color="auto"/>
          <w:right w:val="single" w:sz="4" w:space="4" w:color="auto"/>
        </w:pBdr>
      </w:pPr>
    </w:p>
    <w:p w:rsidR="00643843" w:rsidRDefault="00DB0328" w:rsidP="00643843">
      <w:pPr>
        <w:pStyle w:val="ae"/>
        <w:pBdr>
          <w:top w:val="single" w:sz="4" w:space="0" w:color="auto"/>
          <w:left w:val="single" w:sz="4" w:space="4" w:color="auto"/>
          <w:bottom w:val="single" w:sz="4" w:space="1" w:color="auto"/>
          <w:right w:val="single" w:sz="4" w:space="4" w:color="auto"/>
        </w:pBdr>
      </w:pPr>
      <w:r>
        <w:t>mv services</w:t>
      </w:r>
      <w:r w:rsidR="003D6D5E">
        <w:t xml:space="preserve"> system jdk documents</w:t>
      </w:r>
      <w:r>
        <w:t xml:space="preserve"> </w:t>
      </w:r>
      <w:r w:rsidRPr="00DB0328">
        <w:t>/primeton/paas/programs/Repository/jetty/webapps/default</w:t>
      </w:r>
    </w:p>
    <w:p w:rsidR="00074260" w:rsidRDefault="00074260" w:rsidP="00643843">
      <w:pPr>
        <w:pStyle w:val="ae"/>
        <w:pBdr>
          <w:top w:val="single" w:sz="4" w:space="0" w:color="auto"/>
          <w:left w:val="single" w:sz="4" w:space="4" w:color="auto"/>
          <w:bottom w:val="single" w:sz="4" w:space="1" w:color="auto"/>
          <w:right w:val="single" w:sz="4" w:space="4" w:color="auto"/>
        </w:pBdr>
      </w:pPr>
    </w:p>
    <w:p w:rsidR="00074260" w:rsidRDefault="00074260" w:rsidP="00643843">
      <w:pPr>
        <w:pStyle w:val="ae"/>
        <w:pBdr>
          <w:top w:val="single" w:sz="4" w:space="0" w:color="auto"/>
          <w:left w:val="single" w:sz="4" w:space="4" w:color="auto"/>
          <w:bottom w:val="single" w:sz="4" w:space="1" w:color="auto"/>
          <w:right w:val="single" w:sz="4" w:space="4" w:color="auto"/>
        </w:pBdr>
      </w:pPr>
      <w:r>
        <w:t># 可以把所有的全部</w:t>
      </w:r>
      <w:r>
        <w:rPr>
          <w:rFonts w:hint="eastAsia"/>
        </w:rPr>
        <w:t>移动到仓库下</w:t>
      </w:r>
    </w:p>
    <w:p w:rsidR="00074260" w:rsidRPr="00074260" w:rsidRDefault="00074260" w:rsidP="00643843">
      <w:pPr>
        <w:pStyle w:val="ae"/>
        <w:pBdr>
          <w:top w:val="single" w:sz="4" w:space="0" w:color="auto"/>
          <w:left w:val="single" w:sz="4" w:space="4" w:color="auto"/>
          <w:bottom w:val="single" w:sz="4" w:space="1" w:color="auto"/>
          <w:right w:val="single" w:sz="4" w:space="4" w:color="auto"/>
        </w:pBdr>
      </w:pPr>
      <w:r>
        <w:t xml:space="preserve">mv * </w:t>
      </w:r>
      <w:r w:rsidRPr="00DB0328">
        <w:t>/primeton/paas/programs/Repository/jetty/webapps/default</w:t>
      </w:r>
    </w:p>
    <w:p w:rsidR="003D6D5E" w:rsidRPr="00DB0328" w:rsidRDefault="003D6D5E" w:rsidP="00643843">
      <w:pPr>
        <w:pStyle w:val="ae"/>
        <w:pBdr>
          <w:top w:val="single" w:sz="4" w:space="0" w:color="auto"/>
          <w:left w:val="single" w:sz="4" w:space="4" w:color="auto"/>
          <w:bottom w:val="single" w:sz="4" w:space="1" w:color="auto"/>
          <w:right w:val="single" w:sz="4" w:space="4" w:color="auto"/>
        </w:pBdr>
      </w:pPr>
    </w:p>
    <w:p w:rsidR="001D0FE0" w:rsidRDefault="001D0FE0" w:rsidP="003D6D5E">
      <w:pPr>
        <w:pStyle w:val="af4"/>
        <w:ind w:leftChars="0" w:left="0"/>
      </w:pPr>
    </w:p>
    <w:p w:rsidR="003D6D5E" w:rsidRDefault="0034289C" w:rsidP="0034289C">
      <w:pPr>
        <w:jc w:val="center"/>
      </w:pPr>
      <w:r>
        <w:rPr>
          <w:noProof/>
        </w:rPr>
        <w:drawing>
          <wp:inline distT="0" distB="0" distL="0" distR="0" wp14:anchorId="6AAAE2BD" wp14:editId="79E555B3">
            <wp:extent cx="5059680" cy="1992565"/>
            <wp:effectExtent l="0" t="0" r="762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0904" cy="1996985"/>
                    </a:xfrm>
                    <a:prstGeom prst="rect">
                      <a:avLst/>
                    </a:prstGeom>
                  </pic:spPr>
                </pic:pic>
              </a:graphicData>
            </a:graphic>
          </wp:inline>
        </w:drawing>
      </w:r>
    </w:p>
    <w:p w:rsidR="00D517B5" w:rsidRDefault="00D517B5" w:rsidP="00D517B5">
      <w:pPr>
        <w:ind w:firstLine="420"/>
      </w:pPr>
      <w:r>
        <w:rPr>
          <w:rFonts w:hint="eastAsia"/>
        </w:rPr>
        <w:t>3、启停：</w:t>
      </w:r>
    </w:p>
    <w:p w:rsidR="00F84003" w:rsidRDefault="00F84003" w:rsidP="00F84003">
      <w:pPr>
        <w:pStyle w:val="ae"/>
        <w:pBdr>
          <w:top w:val="single" w:sz="4" w:space="0" w:color="auto"/>
          <w:left w:val="single" w:sz="4" w:space="4" w:color="auto"/>
          <w:bottom w:val="single" w:sz="4" w:space="1" w:color="auto"/>
          <w:right w:val="single" w:sz="4" w:space="4" w:color="auto"/>
        </w:pBdr>
      </w:pPr>
    </w:p>
    <w:p w:rsidR="00F84003" w:rsidRDefault="00F84003" w:rsidP="00F84003">
      <w:pPr>
        <w:pStyle w:val="ae"/>
        <w:pBdr>
          <w:top w:val="single" w:sz="4" w:space="0" w:color="auto"/>
          <w:left w:val="single" w:sz="4" w:space="4" w:color="auto"/>
          <w:bottom w:val="single" w:sz="4" w:space="1" w:color="auto"/>
          <w:right w:val="single" w:sz="4" w:space="4" w:color="auto"/>
        </w:pBdr>
      </w:pPr>
      <w:r>
        <w:rPr>
          <w:rFonts w:hint="eastAsia"/>
        </w:rPr>
        <w:t>/primeton/paas/bin/Repository/bin/start.sh</w:t>
      </w:r>
    </w:p>
    <w:p w:rsidR="00887CBF" w:rsidRPr="00887CBF" w:rsidRDefault="00887CBF" w:rsidP="00887CBF">
      <w:pPr>
        <w:pStyle w:val="ae"/>
        <w:pBdr>
          <w:top w:val="single" w:sz="4" w:space="0" w:color="auto"/>
          <w:left w:val="single" w:sz="4" w:space="4" w:color="auto"/>
          <w:bottom w:val="single" w:sz="4" w:space="1" w:color="auto"/>
          <w:right w:val="single" w:sz="4" w:space="4" w:color="auto"/>
        </w:pBdr>
      </w:pPr>
      <w:r>
        <w:rPr>
          <w:rFonts w:hint="eastAsia"/>
        </w:rPr>
        <w:t>/primeton/paas/bin/Repository/bin/stop.sh</w:t>
      </w:r>
    </w:p>
    <w:p w:rsidR="00F84003" w:rsidRDefault="00F84003" w:rsidP="00F84003">
      <w:pPr>
        <w:pStyle w:val="ae"/>
        <w:pBdr>
          <w:top w:val="single" w:sz="4" w:space="0" w:color="auto"/>
          <w:left w:val="single" w:sz="4" w:space="4" w:color="auto"/>
          <w:bottom w:val="single" w:sz="4" w:space="1" w:color="auto"/>
          <w:right w:val="single" w:sz="4" w:space="4" w:color="auto"/>
        </w:pBdr>
      </w:pPr>
    </w:p>
    <w:p w:rsidR="00D517B5" w:rsidRPr="001D0FE0" w:rsidRDefault="00D517B5" w:rsidP="00611152">
      <w:pPr>
        <w:pStyle w:val="af4"/>
      </w:pPr>
    </w:p>
    <w:p w:rsidR="00663B9F" w:rsidRDefault="007C1A98" w:rsidP="009507B0">
      <w:pPr>
        <w:pStyle w:val="3"/>
      </w:pPr>
      <w:bookmarkStart w:id="63" w:name="_Toc424740857"/>
      <w:r>
        <w:t>PhpMyAdmin</w:t>
      </w:r>
      <w:bookmarkEnd w:id="63"/>
    </w:p>
    <w:p w:rsidR="00465CDD" w:rsidRDefault="00465CDD" w:rsidP="00465CDD">
      <w:pPr>
        <w:ind w:firstLine="420"/>
      </w:pPr>
      <w:r>
        <w:rPr>
          <w:rFonts w:hint="eastAsia"/>
        </w:rPr>
        <w:t>1、安装</w:t>
      </w:r>
      <w:r w:rsidR="00812981">
        <w:rPr>
          <w:rFonts w:hint="eastAsia"/>
        </w:rPr>
        <w:t>步骤，参考以下命令</w:t>
      </w:r>
      <w:r>
        <w:rPr>
          <w:rFonts w:hint="eastAsia"/>
        </w:rPr>
        <w:t>：</w:t>
      </w:r>
    </w:p>
    <w:p w:rsidR="00961816" w:rsidRDefault="00961816" w:rsidP="00961816">
      <w:pPr>
        <w:pStyle w:val="ae"/>
        <w:pBdr>
          <w:top w:val="single" w:sz="4" w:space="0" w:color="auto"/>
          <w:left w:val="single" w:sz="4" w:space="4" w:color="auto"/>
          <w:bottom w:val="single" w:sz="4" w:space="1" w:color="auto"/>
          <w:right w:val="single" w:sz="4" w:space="4" w:color="auto"/>
        </w:pBdr>
      </w:pPr>
    </w:p>
    <w:p w:rsidR="00961816" w:rsidRDefault="009559FD" w:rsidP="00961816">
      <w:pPr>
        <w:pStyle w:val="ae"/>
        <w:pBdr>
          <w:top w:val="single" w:sz="4" w:space="0" w:color="auto"/>
          <w:left w:val="single" w:sz="4" w:space="4" w:color="auto"/>
          <w:bottom w:val="single" w:sz="4" w:space="1" w:color="auto"/>
          <w:right w:val="single" w:sz="4" w:space="4" w:color="auto"/>
        </w:pBdr>
      </w:pPr>
      <w:r>
        <w:t>unzip</w:t>
      </w:r>
      <w:r>
        <w:rPr>
          <w:rFonts w:hint="eastAsia"/>
        </w:rPr>
        <w:t xml:space="preserve"> </w:t>
      </w:r>
      <w:r>
        <w:t>PhpMyAdmin.zip -d /primeton/paas/</w:t>
      </w:r>
      <w:r w:rsidR="008842EC">
        <w:t>bin</w:t>
      </w:r>
    </w:p>
    <w:p w:rsidR="00961816" w:rsidRPr="009559FD" w:rsidRDefault="008842EC" w:rsidP="00961816">
      <w:pPr>
        <w:pStyle w:val="ae"/>
        <w:pBdr>
          <w:top w:val="single" w:sz="4" w:space="0" w:color="auto"/>
          <w:left w:val="single" w:sz="4" w:space="4" w:color="auto"/>
          <w:bottom w:val="single" w:sz="4" w:space="1" w:color="auto"/>
          <w:right w:val="single" w:sz="4" w:space="4" w:color="auto"/>
        </w:pBdr>
      </w:pPr>
      <w:r>
        <w:t>/primeton/paas/bin/PhpMyAdmin/bin/install.sh</w:t>
      </w:r>
    </w:p>
    <w:p w:rsidR="00961816" w:rsidRDefault="00961816" w:rsidP="00961816">
      <w:pPr>
        <w:pStyle w:val="ae"/>
        <w:pBdr>
          <w:top w:val="single" w:sz="4" w:space="0" w:color="auto"/>
          <w:left w:val="single" w:sz="4" w:space="4" w:color="auto"/>
          <w:bottom w:val="single" w:sz="4" w:space="1" w:color="auto"/>
          <w:right w:val="single" w:sz="4" w:space="4" w:color="auto"/>
        </w:pBdr>
      </w:pPr>
    </w:p>
    <w:p w:rsidR="00062083" w:rsidRDefault="00062083" w:rsidP="00062083">
      <w:pPr>
        <w:ind w:firstLine="420"/>
      </w:pPr>
      <w:r>
        <w:rPr>
          <w:rFonts w:hint="eastAsia"/>
        </w:rPr>
        <w:t>2、启停：</w:t>
      </w:r>
    </w:p>
    <w:p w:rsidR="00062083" w:rsidRDefault="00062083" w:rsidP="002A67A3">
      <w:pPr>
        <w:pStyle w:val="ae"/>
        <w:pBdr>
          <w:top w:val="single" w:sz="4" w:space="0" w:color="auto"/>
          <w:left w:val="single" w:sz="4" w:space="4" w:color="auto"/>
          <w:bottom w:val="single" w:sz="4" w:space="1" w:color="auto"/>
          <w:right w:val="single" w:sz="4" w:space="4" w:color="auto"/>
        </w:pBdr>
      </w:pPr>
      <w:r>
        <w:rPr>
          <w:rFonts w:hint="eastAsia"/>
        </w:rPr>
        <w:t>service apache2 start</w:t>
      </w:r>
    </w:p>
    <w:p w:rsidR="002A67A3" w:rsidRDefault="002A67A3" w:rsidP="002A67A3">
      <w:pPr>
        <w:pStyle w:val="ae"/>
        <w:pBdr>
          <w:top w:val="single" w:sz="4" w:space="0" w:color="auto"/>
          <w:left w:val="single" w:sz="4" w:space="4" w:color="auto"/>
          <w:bottom w:val="single" w:sz="4" w:space="1" w:color="auto"/>
          <w:right w:val="single" w:sz="4" w:space="4" w:color="auto"/>
        </w:pBdr>
      </w:pPr>
      <w:r>
        <w:t># or</w:t>
      </w:r>
    </w:p>
    <w:p w:rsidR="002A67A3" w:rsidRDefault="002A67A3" w:rsidP="002A67A3">
      <w:pPr>
        <w:pStyle w:val="ae"/>
        <w:pBdr>
          <w:top w:val="single" w:sz="4" w:space="0" w:color="auto"/>
          <w:left w:val="single" w:sz="4" w:space="4" w:color="auto"/>
          <w:bottom w:val="single" w:sz="4" w:space="1" w:color="auto"/>
          <w:right w:val="single" w:sz="4" w:space="4" w:color="auto"/>
        </w:pBdr>
      </w:pPr>
      <w:r>
        <w:t>/primeton/paas/bin/PhpMyAdmin/bin/start.sh</w:t>
      </w:r>
    </w:p>
    <w:p w:rsidR="002A67A3" w:rsidRDefault="002A67A3" w:rsidP="002A67A3">
      <w:pPr>
        <w:pStyle w:val="ae"/>
        <w:pBdr>
          <w:top w:val="single" w:sz="4" w:space="0" w:color="auto"/>
          <w:left w:val="single" w:sz="4" w:space="4" w:color="auto"/>
          <w:bottom w:val="single" w:sz="4" w:space="1" w:color="auto"/>
          <w:right w:val="single" w:sz="4" w:space="4" w:color="auto"/>
        </w:pBdr>
      </w:pPr>
    </w:p>
    <w:p w:rsidR="00062083" w:rsidRDefault="00062083" w:rsidP="002A67A3">
      <w:pPr>
        <w:pStyle w:val="ae"/>
        <w:pBdr>
          <w:top w:val="single" w:sz="4" w:space="0" w:color="auto"/>
          <w:left w:val="single" w:sz="4" w:space="4" w:color="auto"/>
          <w:bottom w:val="single" w:sz="4" w:space="1" w:color="auto"/>
          <w:right w:val="single" w:sz="4" w:space="4" w:color="auto"/>
        </w:pBdr>
      </w:pPr>
      <w:r>
        <w:rPr>
          <w:rFonts w:hint="eastAsia"/>
        </w:rPr>
        <w:t>service apache2 stop</w:t>
      </w:r>
    </w:p>
    <w:p w:rsidR="002A67A3" w:rsidRDefault="002A67A3" w:rsidP="002A67A3">
      <w:pPr>
        <w:pStyle w:val="ae"/>
        <w:pBdr>
          <w:top w:val="single" w:sz="4" w:space="0" w:color="auto"/>
          <w:left w:val="single" w:sz="4" w:space="4" w:color="auto"/>
          <w:bottom w:val="single" w:sz="4" w:space="1" w:color="auto"/>
          <w:right w:val="single" w:sz="4" w:space="4" w:color="auto"/>
        </w:pBdr>
      </w:pPr>
      <w:r>
        <w:t># or</w:t>
      </w:r>
    </w:p>
    <w:p w:rsidR="002A67A3" w:rsidRDefault="002A67A3" w:rsidP="002A67A3">
      <w:pPr>
        <w:pStyle w:val="ae"/>
        <w:pBdr>
          <w:top w:val="single" w:sz="4" w:space="0" w:color="auto"/>
          <w:left w:val="single" w:sz="4" w:space="4" w:color="auto"/>
          <w:bottom w:val="single" w:sz="4" w:space="1" w:color="auto"/>
          <w:right w:val="single" w:sz="4" w:space="4" w:color="auto"/>
        </w:pBdr>
      </w:pPr>
      <w:r>
        <w:t>/primeton/paas/bin/PhpMyAdmin/bin/stop.sh</w:t>
      </w:r>
    </w:p>
    <w:p w:rsidR="00062083" w:rsidRDefault="00062083" w:rsidP="00784F3F">
      <w:pPr>
        <w:pStyle w:val="af4"/>
      </w:pPr>
    </w:p>
    <w:p w:rsidR="00AD6E6F" w:rsidRDefault="004E5261" w:rsidP="00A87CA7">
      <w:pPr>
        <w:pStyle w:val="3"/>
      </w:pPr>
      <w:bookmarkStart w:id="64" w:name="_Toc424740858"/>
      <w:r>
        <w:rPr>
          <w:rFonts w:hint="eastAsia"/>
        </w:rPr>
        <w:t>NTP</w:t>
      </w:r>
      <w:r w:rsidR="00C86845">
        <w:rPr>
          <w:rFonts w:hint="eastAsia"/>
        </w:rPr>
        <w:t>时间服务</w:t>
      </w:r>
      <w:r w:rsidR="00A87CA7" w:rsidRPr="00A87CA7">
        <w:rPr>
          <w:rFonts w:hint="eastAsia"/>
        </w:rPr>
        <w:t>配置</w:t>
      </w:r>
      <w:bookmarkEnd w:id="64"/>
    </w:p>
    <w:p w:rsidR="00701446" w:rsidRPr="007A1714" w:rsidRDefault="007028B7" w:rsidP="007A1714">
      <w:r>
        <w:rPr>
          <w:rFonts w:hint="eastAsia"/>
        </w:rPr>
        <w:t>1、ntp时间服务器配置</w:t>
      </w:r>
      <w:r w:rsidR="007A1714" w:rsidRPr="00905C83">
        <w:rPr>
          <w:rFonts w:hAnsi="宋体" w:hint="eastAsia"/>
          <w:color w:val="008000"/>
          <w:sz w:val="18"/>
        </w:rPr>
        <w:t>注：如有已知可用时间服务器则无需配置</w:t>
      </w:r>
      <w:r w:rsidR="007A1714">
        <w:rPr>
          <w:rFonts w:hAnsi="宋体" w:hint="eastAsia"/>
          <w:color w:val="008000"/>
          <w:sz w:val="18"/>
        </w:rPr>
        <w:t>该项</w:t>
      </w:r>
    </w:p>
    <w:p w:rsidR="009128B7" w:rsidRPr="00701446" w:rsidRDefault="009128B7" w:rsidP="007028B7">
      <w:pPr>
        <w:ind w:left="420"/>
      </w:pPr>
      <w:r>
        <w:rPr>
          <w:rFonts w:hint="eastAsia"/>
        </w:rPr>
        <w:t>可安装在基础框架所在机器的其中一台上。</w:t>
      </w:r>
    </w:p>
    <w:p w:rsidR="00701446" w:rsidRDefault="00701446" w:rsidP="00701446">
      <w:pPr>
        <w:pStyle w:val="ae"/>
        <w:pBdr>
          <w:top w:val="single" w:sz="4" w:space="1" w:color="auto"/>
          <w:left w:val="single" w:sz="4" w:space="4" w:color="auto"/>
          <w:bottom w:val="single" w:sz="4" w:space="1" w:color="auto"/>
          <w:right w:val="single" w:sz="4" w:space="4" w:color="auto"/>
        </w:pBdr>
      </w:pPr>
      <w:r>
        <w:rPr>
          <w:rFonts w:hint="eastAsia"/>
        </w:rPr>
        <w:t>#停止ntp服务</w:t>
      </w:r>
    </w:p>
    <w:p w:rsidR="00701446" w:rsidRDefault="00701446" w:rsidP="00701446">
      <w:pPr>
        <w:pStyle w:val="ae"/>
        <w:pBdr>
          <w:top w:val="single" w:sz="4" w:space="1" w:color="auto"/>
          <w:left w:val="single" w:sz="4" w:space="4" w:color="auto"/>
          <w:bottom w:val="single" w:sz="4" w:space="1" w:color="auto"/>
          <w:right w:val="single" w:sz="4" w:space="4" w:color="auto"/>
        </w:pBdr>
      </w:pPr>
      <w:r>
        <w:t>service ntp stop</w:t>
      </w:r>
    </w:p>
    <w:p w:rsidR="00701446" w:rsidRDefault="00701446" w:rsidP="00701446">
      <w:pPr>
        <w:pStyle w:val="ae"/>
        <w:pBdr>
          <w:top w:val="single" w:sz="4" w:space="1" w:color="auto"/>
          <w:left w:val="single" w:sz="4" w:space="4" w:color="auto"/>
          <w:bottom w:val="single" w:sz="4" w:space="1" w:color="auto"/>
          <w:right w:val="single" w:sz="4" w:space="4" w:color="auto"/>
        </w:pBdr>
      </w:pPr>
    </w:p>
    <w:p w:rsidR="00701446" w:rsidRDefault="00701446" w:rsidP="00701446">
      <w:pPr>
        <w:pStyle w:val="ae"/>
        <w:pBdr>
          <w:top w:val="single" w:sz="4" w:space="1" w:color="auto"/>
          <w:left w:val="single" w:sz="4" w:space="4" w:color="auto"/>
          <w:bottom w:val="single" w:sz="4" w:space="1" w:color="auto"/>
          <w:right w:val="single" w:sz="4" w:space="4" w:color="auto"/>
        </w:pBdr>
      </w:pPr>
      <w:r>
        <w:rPr>
          <w:rFonts w:hint="eastAsia"/>
        </w:rPr>
        <w:t>#修改ntp.conf</w:t>
      </w:r>
    </w:p>
    <w:p w:rsidR="00701446" w:rsidRDefault="005C6270" w:rsidP="00701446">
      <w:pPr>
        <w:pStyle w:val="ae"/>
        <w:pBdr>
          <w:top w:val="single" w:sz="4" w:space="1" w:color="auto"/>
          <w:left w:val="single" w:sz="4" w:space="4" w:color="auto"/>
          <w:bottom w:val="single" w:sz="4" w:space="1" w:color="auto"/>
          <w:right w:val="single" w:sz="4" w:space="4" w:color="auto"/>
        </w:pBdr>
      </w:pPr>
      <w:r>
        <w:t>vi /etc/nt</w:t>
      </w:r>
      <w:r>
        <w:rPr>
          <w:rFonts w:hint="eastAsia"/>
        </w:rPr>
        <w:t>p</w:t>
      </w:r>
      <w:r w:rsidR="00701446">
        <w:t>.conf</w:t>
      </w:r>
    </w:p>
    <w:p w:rsidR="00701446" w:rsidRDefault="00701446" w:rsidP="00701446">
      <w:pPr>
        <w:pStyle w:val="ae"/>
        <w:pBdr>
          <w:top w:val="single" w:sz="4" w:space="1" w:color="auto"/>
          <w:left w:val="single" w:sz="4" w:space="4" w:color="auto"/>
          <w:bottom w:val="single" w:sz="4" w:space="1" w:color="auto"/>
          <w:right w:val="single" w:sz="4" w:space="4" w:color="auto"/>
        </w:pBdr>
      </w:pPr>
      <w:r>
        <w:lastRenderedPageBreak/>
        <w:t>#------------------- Begin ---------------</w:t>
      </w:r>
    </w:p>
    <w:p w:rsidR="00701446" w:rsidRDefault="00701446" w:rsidP="00701446">
      <w:pPr>
        <w:pStyle w:val="ae"/>
        <w:pBdr>
          <w:top w:val="single" w:sz="4" w:space="1" w:color="auto"/>
          <w:left w:val="single" w:sz="4" w:space="4" w:color="auto"/>
          <w:bottom w:val="single" w:sz="4" w:space="1" w:color="auto"/>
          <w:right w:val="single" w:sz="4" w:space="4" w:color="auto"/>
        </w:pBdr>
      </w:pPr>
      <w:r>
        <w:t>server 127.127.1.0</w:t>
      </w:r>
      <w:r>
        <w:tab/>
      </w:r>
      <w:r>
        <w:tab/>
      </w:r>
    </w:p>
    <w:p w:rsidR="00701446" w:rsidRDefault="00701446" w:rsidP="00701446">
      <w:pPr>
        <w:pStyle w:val="ae"/>
        <w:pBdr>
          <w:top w:val="single" w:sz="4" w:space="1" w:color="auto"/>
          <w:left w:val="single" w:sz="4" w:space="4" w:color="auto"/>
          <w:bottom w:val="single" w:sz="4" w:space="1" w:color="auto"/>
          <w:right w:val="single" w:sz="4" w:space="4" w:color="auto"/>
        </w:pBdr>
      </w:pPr>
      <w:r>
        <w:t>fudge  127.127.1.0 stratum 2</w:t>
      </w:r>
    </w:p>
    <w:p w:rsidR="00701446" w:rsidRDefault="00701446" w:rsidP="00701446">
      <w:pPr>
        <w:pStyle w:val="ae"/>
        <w:pBdr>
          <w:top w:val="single" w:sz="4" w:space="1" w:color="auto"/>
          <w:left w:val="single" w:sz="4" w:space="4" w:color="auto"/>
          <w:bottom w:val="single" w:sz="4" w:space="1" w:color="auto"/>
          <w:right w:val="single" w:sz="4" w:space="4" w:color="auto"/>
        </w:pBdr>
      </w:pPr>
      <w:r>
        <w:t xml:space="preserve"> </w:t>
      </w:r>
    </w:p>
    <w:p w:rsidR="00701446" w:rsidRDefault="00701446" w:rsidP="00701446">
      <w:pPr>
        <w:pStyle w:val="ae"/>
        <w:pBdr>
          <w:top w:val="single" w:sz="4" w:space="1" w:color="auto"/>
          <w:left w:val="single" w:sz="4" w:space="4" w:color="auto"/>
          <w:bottom w:val="single" w:sz="4" w:space="1" w:color="auto"/>
          <w:right w:val="single" w:sz="4" w:space="4" w:color="auto"/>
        </w:pBdr>
      </w:pPr>
      <w:r>
        <w:rPr>
          <w:rFonts w:hint="eastAsia"/>
        </w:rPr>
        <w:t>restrict 127.0.0.1</w:t>
      </w:r>
      <w:r>
        <w:rPr>
          <w:rFonts w:hint="eastAsia"/>
        </w:rPr>
        <w:tab/>
      </w:r>
      <w:r>
        <w:rPr>
          <w:rFonts w:hint="eastAsia"/>
        </w:rPr>
        <w:tab/>
      </w:r>
      <w:r>
        <w:rPr>
          <w:rFonts w:hint="eastAsia"/>
        </w:rPr>
        <w:tab/>
      </w:r>
      <w:r>
        <w:rPr>
          <w:rFonts w:hint="eastAsia"/>
        </w:rPr>
        <w:tab/>
      </w:r>
      <w:r>
        <w:rPr>
          <w:rFonts w:hint="eastAsia"/>
        </w:rPr>
        <w:tab/>
        <w:t>#允许本机一切操作</w:t>
      </w:r>
    </w:p>
    <w:p w:rsidR="00701446" w:rsidRDefault="00701446" w:rsidP="00701446">
      <w:pPr>
        <w:pStyle w:val="ae"/>
        <w:pBdr>
          <w:top w:val="single" w:sz="4" w:space="1" w:color="auto"/>
          <w:left w:val="single" w:sz="4" w:space="4" w:color="auto"/>
          <w:bottom w:val="single" w:sz="4" w:space="1" w:color="auto"/>
          <w:right w:val="single" w:sz="4" w:space="4" w:color="auto"/>
        </w:pBdr>
      </w:pPr>
      <w:r>
        <w:t xml:space="preserve">restrict -6 ::1 </w:t>
      </w:r>
    </w:p>
    <w:p w:rsidR="00701446" w:rsidRDefault="000C4C10" w:rsidP="00701446">
      <w:pPr>
        <w:pStyle w:val="ae"/>
        <w:pBdr>
          <w:top w:val="single" w:sz="4" w:space="1" w:color="auto"/>
          <w:left w:val="single" w:sz="4" w:space="4" w:color="auto"/>
          <w:bottom w:val="single" w:sz="4" w:space="1" w:color="auto"/>
          <w:right w:val="single" w:sz="4" w:space="4" w:color="auto"/>
        </w:pBdr>
      </w:pPr>
      <w:r>
        <w:rPr>
          <w:rFonts w:hint="eastAsia"/>
        </w:rPr>
        <w:t>#</w:t>
      </w:r>
      <w:r w:rsidR="00701446">
        <w:rPr>
          <w:rFonts w:hint="eastAsia"/>
        </w:rPr>
        <w:t xml:space="preserve">restrict 192.168.100.0 mask 255.255.255.0 nomodify </w:t>
      </w:r>
      <w:r w:rsidR="00701446">
        <w:rPr>
          <w:rFonts w:hint="eastAsia"/>
        </w:rPr>
        <w:tab/>
        <w:t>#允许该网段连接到该server 但不能修改</w:t>
      </w:r>
    </w:p>
    <w:p w:rsidR="00701446" w:rsidRDefault="00701446" w:rsidP="00701446">
      <w:pPr>
        <w:pStyle w:val="ae"/>
        <w:pBdr>
          <w:top w:val="single" w:sz="4" w:space="1" w:color="auto"/>
          <w:left w:val="single" w:sz="4" w:space="4" w:color="auto"/>
          <w:bottom w:val="single" w:sz="4" w:space="1" w:color="auto"/>
          <w:right w:val="single" w:sz="4" w:space="4" w:color="auto"/>
        </w:pBdr>
      </w:pPr>
      <w:r>
        <w:t>restrict 192.168.1.0 mask 255.255.255.0 nomodify</w:t>
      </w:r>
      <w:r>
        <w:rPr>
          <w:rFonts w:hint="eastAsia"/>
        </w:rPr>
        <w:tab/>
        <w:t>#允许该局域网内所有client连接到该server，但不能修改</w:t>
      </w:r>
    </w:p>
    <w:p w:rsidR="00701446" w:rsidRDefault="00701446" w:rsidP="00701446">
      <w:pPr>
        <w:pStyle w:val="ae"/>
        <w:pBdr>
          <w:top w:val="single" w:sz="4" w:space="1" w:color="auto"/>
          <w:left w:val="single" w:sz="4" w:space="4" w:color="auto"/>
          <w:bottom w:val="single" w:sz="4" w:space="1" w:color="auto"/>
          <w:right w:val="single" w:sz="4" w:space="4" w:color="auto"/>
        </w:pBdr>
      </w:pPr>
      <w:r>
        <w:t xml:space="preserve">server </w:t>
      </w:r>
      <w:r w:rsidRPr="00061AE6">
        <w:rPr>
          <w:color w:val="008000"/>
        </w:rPr>
        <w:t>cn.pool.ntp.org prefer</w:t>
      </w:r>
      <w:r>
        <w:rPr>
          <w:rFonts w:hint="eastAsia"/>
          <w:color w:val="008000"/>
        </w:rPr>
        <w:tab/>
      </w:r>
      <w:r>
        <w:rPr>
          <w:rFonts w:hint="eastAsia"/>
          <w:color w:val="008000"/>
        </w:rPr>
        <w:tab/>
        <w:t>#可用的ntp服务器</w:t>
      </w:r>
    </w:p>
    <w:p w:rsidR="00701446" w:rsidRDefault="00701446" w:rsidP="00701446">
      <w:pPr>
        <w:pStyle w:val="ae"/>
        <w:pBdr>
          <w:top w:val="single" w:sz="4" w:space="1" w:color="auto"/>
          <w:left w:val="single" w:sz="4" w:space="4" w:color="auto"/>
          <w:bottom w:val="single" w:sz="4" w:space="1" w:color="auto"/>
          <w:right w:val="single" w:sz="4" w:space="4" w:color="auto"/>
        </w:pBdr>
      </w:pPr>
      <w:r>
        <w:t xml:space="preserve">server </w:t>
      </w:r>
      <w:r w:rsidRPr="00061AE6">
        <w:rPr>
          <w:color w:val="008000"/>
        </w:rPr>
        <w:t>0.pool.ntp.org</w:t>
      </w:r>
    </w:p>
    <w:p w:rsidR="00701446" w:rsidRDefault="00701446" w:rsidP="00701446">
      <w:pPr>
        <w:pStyle w:val="ae"/>
        <w:pBdr>
          <w:top w:val="single" w:sz="4" w:space="1" w:color="auto"/>
          <w:left w:val="single" w:sz="4" w:space="4" w:color="auto"/>
          <w:bottom w:val="single" w:sz="4" w:space="1" w:color="auto"/>
          <w:right w:val="single" w:sz="4" w:space="4" w:color="auto"/>
        </w:pBdr>
      </w:pPr>
      <w:r>
        <w:t xml:space="preserve">server </w:t>
      </w:r>
      <w:r w:rsidRPr="00061AE6">
        <w:rPr>
          <w:color w:val="008000"/>
        </w:rPr>
        <w:t>1.pool.ntp.org</w:t>
      </w:r>
    </w:p>
    <w:p w:rsidR="00701446" w:rsidRDefault="00701446" w:rsidP="00701446">
      <w:pPr>
        <w:pStyle w:val="ae"/>
        <w:pBdr>
          <w:top w:val="single" w:sz="4" w:space="1" w:color="auto"/>
          <w:left w:val="single" w:sz="4" w:space="4" w:color="auto"/>
          <w:bottom w:val="single" w:sz="4" w:space="1" w:color="auto"/>
          <w:right w:val="single" w:sz="4" w:space="4" w:color="auto"/>
        </w:pBdr>
      </w:pPr>
      <w:r>
        <w:t xml:space="preserve">server </w:t>
      </w:r>
      <w:r w:rsidRPr="00061AE6">
        <w:rPr>
          <w:color w:val="008000"/>
        </w:rPr>
        <w:t>2.pool.ntp.org</w:t>
      </w:r>
    </w:p>
    <w:p w:rsidR="00701446" w:rsidRDefault="00701446" w:rsidP="00701446">
      <w:pPr>
        <w:pStyle w:val="ae"/>
        <w:pBdr>
          <w:top w:val="single" w:sz="4" w:space="1" w:color="auto"/>
          <w:left w:val="single" w:sz="4" w:space="4" w:color="auto"/>
          <w:bottom w:val="single" w:sz="4" w:space="1" w:color="auto"/>
          <w:right w:val="single" w:sz="4" w:space="4" w:color="auto"/>
        </w:pBdr>
      </w:pPr>
    </w:p>
    <w:p w:rsidR="00701446" w:rsidRDefault="00701446" w:rsidP="00701446">
      <w:pPr>
        <w:pStyle w:val="ae"/>
        <w:pBdr>
          <w:top w:val="single" w:sz="4" w:space="1" w:color="auto"/>
          <w:left w:val="single" w:sz="4" w:space="4" w:color="auto"/>
          <w:bottom w:val="single" w:sz="4" w:space="1" w:color="auto"/>
          <w:right w:val="single" w:sz="4" w:space="4" w:color="auto"/>
        </w:pBdr>
      </w:pPr>
      <w:r>
        <w:t>driftfile /usr/sbin/drift</w:t>
      </w:r>
    </w:p>
    <w:p w:rsidR="00701446" w:rsidRDefault="00701446" w:rsidP="00701446">
      <w:pPr>
        <w:pStyle w:val="ae"/>
        <w:pBdr>
          <w:top w:val="single" w:sz="4" w:space="1" w:color="auto"/>
          <w:left w:val="single" w:sz="4" w:space="4" w:color="auto"/>
          <w:bottom w:val="single" w:sz="4" w:space="1" w:color="auto"/>
          <w:right w:val="single" w:sz="4" w:space="4" w:color="auto"/>
        </w:pBdr>
      </w:pPr>
      <w:r>
        <w:t>#------------------- End ---------------</w:t>
      </w:r>
    </w:p>
    <w:p w:rsidR="00701446" w:rsidRDefault="00701446" w:rsidP="00701446">
      <w:pPr>
        <w:pStyle w:val="ae"/>
        <w:pBdr>
          <w:top w:val="single" w:sz="4" w:space="1" w:color="auto"/>
          <w:left w:val="single" w:sz="4" w:space="4" w:color="auto"/>
          <w:bottom w:val="single" w:sz="4" w:space="1" w:color="auto"/>
          <w:right w:val="single" w:sz="4" w:space="4" w:color="auto"/>
        </w:pBdr>
      </w:pPr>
    </w:p>
    <w:p w:rsidR="00701446" w:rsidRDefault="00701446" w:rsidP="00701446">
      <w:pPr>
        <w:pStyle w:val="ae"/>
        <w:pBdr>
          <w:top w:val="single" w:sz="4" w:space="1" w:color="auto"/>
          <w:left w:val="single" w:sz="4" w:space="4" w:color="auto"/>
          <w:bottom w:val="single" w:sz="4" w:space="1" w:color="auto"/>
          <w:right w:val="single" w:sz="4" w:space="4" w:color="auto"/>
        </w:pBdr>
      </w:pPr>
      <w:r>
        <w:rPr>
          <w:rFonts w:hint="eastAsia"/>
        </w:rPr>
        <w:t>#开启ntp服务</w:t>
      </w:r>
    </w:p>
    <w:p w:rsidR="00701446" w:rsidRDefault="00701446" w:rsidP="00701446">
      <w:pPr>
        <w:pStyle w:val="ae"/>
        <w:pBdr>
          <w:top w:val="single" w:sz="4" w:space="1" w:color="auto"/>
          <w:left w:val="single" w:sz="4" w:space="4" w:color="auto"/>
          <w:bottom w:val="single" w:sz="4" w:space="1" w:color="auto"/>
          <w:right w:val="single" w:sz="4" w:space="4" w:color="auto"/>
        </w:pBdr>
      </w:pPr>
      <w:r>
        <w:t>service ntp start</w:t>
      </w:r>
    </w:p>
    <w:p w:rsidR="00701446" w:rsidRDefault="00701446" w:rsidP="00701446">
      <w:pPr>
        <w:pStyle w:val="ae"/>
        <w:pBdr>
          <w:top w:val="single" w:sz="4" w:space="1" w:color="auto"/>
          <w:left w:val="single" w:sz="4" w:space="4" w:color="auto"/>
          <w:bottom w:val="single" w:sz="4" w:space="1" w:color="auto"/>
          <w:right w:val="single" w:sz="4" w:space="4" w:color="auto"/>
        </w:pBdr>
      </w:pPr>
    </w:p>
    <w:p w:rsidR="00701446" w:rsidRPr="0018138F" w:rsidRDefault="00701446" w:rsidP="00701446">
      <w:pPr>
        <w:pStyle w:val="ae"/>
        <w:pBdr>
          <w:top w:val="single" w:sz="4" w:space="1" w:color="auto"/>
          <w:left w:val="single" w:sz="4" w:space="4" w:color="auto"/>
          <w:bottom w:val="single" w:sz="4" w:space="1" w:color="auto"/>
          <w:right w:val="single" w:sz="4" w:space="4" w:color="auto"/>
        </w:pBdr>
      </w:pPr>
      <w:r>
        <w:rPr>
          <w:rFonts w:hint="eastAsia"/>
        </w:rPr>
        <w:t>#ntp服务器启动几分钟之后能正常使用</w:t>
      </w:r>
    </w:p>
    <w:p w:rsidR="00A87CA7" w:rsidRDefault="00A87CA7" w:rsidP="00A87CA7"/>
    <w:p w:rsidR="0037722C" w:rsidRDefault="0037722C" w:rsidP="00A87CA7">
      <w:r>
        <w:rPr>
          <w:rFonts w:hint="eastAsia"/>
        </w:rPr>
        <w:tab/>
        <w:t>2、ntp时间同步服务配置</w:t>
      </w:r>
      <w:r w:rsidR="001B4F30">
        <w:rPr>
          <w:rFonts w:hint="eastAsia"/>
        </w:rPr>
        <w:tab/>
      </w:r>
      <w:r w:rsidR="001B4F30" w:rsidRPr="001B4F30">
        <w:rPr>
          <w:rFonts w:hAnsi="宋体" w:hint="eastAsia"/>
          <w:color w:val="008000"/>
          <w:sz w:val="18"/>
        </w:rPr>
        <w:t>注：所有需要统一时间的机器都需要设置该项</w:t>
      </w:r>
    </w:p>
    <w:p w:rsidR="0090115B" w:rsidRDefault="0090115B" w:rsidP="0090115B">
      <w:pPr>
        <w:pStyle w:val="ae"/>
        <w:pBdr>
          <w:top w:val="single" w:sz="4" w:space="0" w:color="auto"/>
          <w:left w:val="single" w:sz="4" w:space="4" w:color="auto"/>
          <w:bottom w:val="single" w:sz="4" w:space="1" w:color="auto"/>
          <w:right w:val="single" w:sz="4" w:space="4" w:color="auto"/>
        </w:pBdr>
      </w:pPr>
      <w:r>
        <w:t xml:space="preserve">echo '* * * * * /usr/sbin/ntpdate </w:t>
      </w:r>
      <w:r w:rsidRPr="00C50E50">
        <w:rPr>
          <w:color w:val="008000"/>
        </w:rPr>
        <w:t>ip</w:t>
      </w:r>
      <w:r>
        <w:t>' &gt;&gt; /var/spool/cron/tabs/root</w:t>
      </w:r>
    </w:p>
    <w:p w:rsidR="0090115B" w:rsidRDefault="0090115B" w:rsidP="0090115B">
      <w:pPr>
        <w:pStyle w:val="ae"/>
        <w:pBdr>
          <w:top w:val="single" w:sz="4" w:space="0" w:color="auto"/>
          <w:left w:val="single" w:sz="4" w:space="4" w:color="auto"/>
          <w:bottom w:val="single" w:sz="4" w:space="1" w:color="auto"/>
          <w:right w:val="single" w:sz="4" w:space="4" w:color="auto"/>
        </w:pBdr>
      </w:pPr>
      <w:r>
        <w:t>vi /etc/ntp.conf</w:t>
      </w:r>
    </w:p>
    <w:p w:rsidR="0090115B" w:rsidRDefault="0090115B" w:rsidP="0090115B">
      <w:pPr>
        <w:pStyle w:val="ae"/>
        <w:pBdr>
          <w:top w:val="single" w:sz="4" w:space="0" w:color="auto"/>
          <w:left w:val="single" w:sz="4" w:space="4" w:color="auto"/>
          <w:bottom w:val="single" w:sz="4" w:space="1" w:color="auto"/>
          <w:right w:val="single" w:sz="4" w:space="4" w:color="auto"/>
        </w:pBdr>
      </w:pPr>
      <w:r>
        <w:t>#------------------- Begin -------------</w:t>
      </w:r>
    </w:p>
    <w:p w:rsidR="0090115B" w:rsidRDefault="0090115B" w:rsidP="0090115B">
      <w:pPr>
        <w:pStyle w:val="ae"/>
        <w:pBdr>
          <w:top w:val="single" w:sz="4" w:space="0" w:color="auto"/>
          <w:left w:val="single" w:sz="4" w:space="4" w:color="auto"/>
          <w:bottom w:val="single" w:sz="4" w:space="1" w:color="auto"/>
          <w:right w:val="single" w:sz="4" w:space="4" w:color="auto"/>
        </w:pBdr>
      </w:pPr>
      <w:r>
        <w:t xml:space="preserve">server </w:t>
      </w:r>
      <w:r>
        <w:rPr>
          <w:rFonts w:hint="eastAsia"/>
        </w:rPr>
        <w:t>ip</w:t>
      </w:r>
    </w:p>
    <w:p w:rsidR="0090115B" w:rsidRDefault="0090115B" w:rsidP="0090115B">
      <w:pPr>
        <w:pStyle w:val="ae"/>
        <w:pBdr>
          <w:top w:val="single" w:sz="4" w:space="0" w:color="auto"/>
          <w:left w:val="single" w:sz="4" w:space="4" w:color="auto"/>
          <w:bottom w:val="single" w:sz="4" w:space="1" w:color="auto"/>
          <w:right w:val="single" w:sz="4" w:space="4" w:color="auto"/>
        </w:pBdr>
      </w:pPr>
      <w:r>
        <w:t xml:space="preserve">#------------------- End </w:t>
      </w:r>
      <w:r>
        <w:rPr>
          <w:rFonts w:hint="eastAsia"/>
        </w:rPr>
        <w:t xml:space="preserve">  </w:t>
      </w:r>
      <w:r>
        <w:t>-------------</w:t>
      </w:r>
    </w:p>
    <w:p w:rsidR="0090115B" w:rsidRDefault="0090115B" w:rsidP="0090115B">
      <w:pPr>
        <w:pStyle w:val="ae"/>
        <w:pBdr>
          <w:top w:val="single" w:sz="4" w:space="0" w:color="auto"/>
          <w:left w:val="single" w:sz="4" w:space="4" w:color="auto"/>
          <w:bottom w:val="single" w:sz="4" w:space="1" w:color="auto"/>
          <w:right w:val="single" w:sz="4" w:space="4" w:color="auto"/>
        </w:pBdr>
      </w:pPr>
      <w:r>
        <w:rPr>
          <w:rFonts w:hint="eastAsia"/>
        </w:rPr>
        <w:t>#其他全部注释，使用默认值,</w:t>
      </w:r>
      <w:r w:rsidRPr="000359E3">
        <w:rPr>
          <w:rFonts w:hint="eastAsia"/>
        </w:rPr>
        <w:t>ip为ntp服务器ip</w:t>
      </w:r>
    </w:p>
    <w:p w:rsidR="0090115B" w:rsidRPr="00A958F2" w:rsidRDefault="0090115B" w:rsidP="0090115B">
      <w:pPr>
        <w:pStyle w:val="ae"/>
        <w:pBdr>
          <w:top w:val="single" w:sz="4" w:space="0" w:color="auto"/>
          <w:left w:val="single" w:sz="4" w:space="4" w:color="auto"/>
          <w:bottom w:val="single" w:sz="4" w:space="1" w:color="auto"/>
          <w:right w:val="single" w:sz="4" w:space="4" w:color="auto"/>
        </w:pBdr>
      </w:pPr>
      <w:r>
        <w:t>service ntp restart</w:t>
      </w:r>
    </w:p>
    <w:p w:rsidR="0090115B" w:rsidRDefault="0090115B" w:rsidP="0090115B">
      <w:pPr>
        <w:pStyle w:val="ae"/>
        <w:pBdr>
          <w:top w:val="single" w:sz="4" w:space="0" w:color="auto"/>
          <w:left w:val="single" w:sz="4" w:space="4" w:color="auto"/>
          <w:bottom w:val="single" w:sz="4" w:space="1" w:color="auto"/>
          <w:right w:val="single" w:sz="4" w:space="4" w:color="auto"/>
        </w:pBdr>
      </w:pPr>
      <w:r>
        <w:t>service cron restart</w:t>
      </w:r>
    </w:p>
    <w:p w:rsidR="0037722C" w:rsidRDefault="0037722C" w:rsidP="00A87CA7"/>
    <w:p w:rsidR="00FC1816" w:rsidRDefault="00FC1816" w:rsidP="00FC1816">
      <w:pPr>
        <w:pStyle w:val="3"/>
      </w:pPr>
      <w:bookmarkStart w:id="65" w:name="_Toc424740859"/>
      <w:r>
        <w:rPr>
          <w:rFonts w:hint="eastAsia"/>
        </w:rPr>
        <w:t>管理门户</w:t>
      </w:r>
      <w:r w:rsidR="00A16C98">
        <w:rPr>
          <w:rFonts w:hint="eastAsia"/>
        </w:rPr>
        <w:t>和业务门户</w:t>
      </w:r>
      <w:bookmarkEnd w:id="65"/>
    </w:p>
    <w:p w:rsidR="00FC1816" w:rsidRDefault="003F0F64" w:rsidP="00A87CA7">
      <w:r>
        <w:t>安装步骤参考以下命令：</w:t>
      </w:r>
    </w:p>
    <w:p w:rsidR="00571DA0" w:rsidRDefault="00DE7762" w:rsidP="00571DA0">
      <w:pPr>
        <w:pStyle w:val="ae"/>
        <w:pBdr>
          <w:top w:val="single" w:sz="4" w:space="1" w:color="auto"/>
          <w:left w:val="single" w:sz="4" w:space="4" w:color="auto"/>
          <w:bottom w:val="single" w:sz="4" w:space="1" w:color="auto"/>
          <w:right w:val="single" w:sz="4" w:space="4" w:color="auto"/>
        </w:pBdr>
      </w:pPr>
      <w:r>
        <w:rPr>
          <w:rFonts w:hint="eastAsia"/>
        </w:rPr>
        <w:t># 解压安装包</w:t>
      </w:r>
    </w:p>
    <w:p w:rsidR="00571DA0" w:rsidRDefault="00437073" w:rsidP="00571DA0">
      <w:pPr>
        <w:pStyle w:val="ae"/>
        <w:pBdr>
          <w:top w:val="single" w:sz="4" w:space="1" w:color="auto"/>
          <w:left w:val="single" w:sz="4" w:space="4" w:color="auto"/>
          <w:bottom w:val="single" w:sz="4" w:space="1" w:color="auto"/>
          <w:right w:val="single" w:sz="4" w:space="4" w:color="auto"/>
        </w:pBdr>
      </w:pPr>
      <w:r>
        <w:t>unzip Console.zip -d /primeton/paas/bin</w:t>
      </w:r>
    </w:p>
    <w:p w:rsidR="00DE7762" w:rsidRDefault="00DE7762" w:rsidP="00571DA0">
      <w:pPr>
        <w:pStyle w:val="ae"/>
        <w:pBdr>
          <w:top w:val="single" w:sz="4" w:space="1" w:color="auto"/>
          <w:left w:val="single" w:sz="4" w:space="4" w:color="auto"/>
          <w:bottom w:val="single" w:sz="4" w:space="1" w:color="auto"/>
          <w:right w:val="single" w:sz="4" w:space="4" w:color="auto"/>
        </w:pBdr>
      </w:pPr>
      <w:r>
        <w:t># 执行自动化安装脚本</w:t>
      </w:r>
    </w:p>
    <w:p w:rsidR="00437073" w:rsidRDefault="00FE5AD4" w:rsidP="00571DA0">
      <w:pPr>
        <w:pStyle w:val="ae"/>
        <w:pBdr>
          <w:top w:val="single" w:sz="4" w:space="1" w:color="auto"/>
          <w:left w:val="single" w:sz="4" w:space="4" w:color="auto"/>
          <w:bottom w:val="single" w:sz="4" w:space="1" w:color="auto"/>
          <w:right w:val="single" w:sz="4" w:space="4" w:color="auto"/>
        </w:pBdr>
      </w:pPr>
      <w:r>
        <w:t>/primeton/paas/bin/Conso</w:t>
      </w:r>
      <w:r w:rsidR="00ED36E3">
        <w:t>le/bin/install.sh</w:t>
      </w:r>
    </w:p>
    <w:p w:rsidR="00571DA0" w:rsidRDefault="00DE7762" w:rsidP="00571DA0">
      <w:pPr>
        <w:pStyle w:val="ae"/>
        <w:pBdr>
          <w:top w:val="single" w:sz="4" w:space="1" w:color="auto"/>
          <w:left w:val="single" w:sz="4" w:space="4" w:color="auto"/>
          <w:bottom w:val="single" w:sz="4" w:space="1" w:color="auto"/>
          <w:right w:val="single" w:sz="4" w:space="4" w:color="auto"/>
        </w:pBdr>
      </w:pPr>
      <w:r>
        <w:rPr>
          <w:rFonts w:hint="eastAsia"/>
        </w:rPr>
        <w:t># 修改数据源配置 db.properties</w:t>
      </w:r>
      <w:r w:rsidR="00804DE5">
        <w:rPr>
          <w:rFonts w:hint="eastAsia"/>
        </w:rPr>
        <w:t>，3.1.1章节所安装的MySQL；</w:t>
      </w:r>
    </w:p>
    <w:p w:rsidR="00DE7762" w:rsidRDefault="00DE7762" w:rsidP="00571DA0">
      <w:pPr>
        <w:pStyle w:val="ae"/>
        <w:pBdr>
          <w:top w:val="single" w:sz="4" w:space="1" w:color="auto"/>
          <w:left w:val="single" w:sz="4" w:space="4" w:color="auto"/>
          <w:bottom w:val="single" w:sz="4" w:space="1" w:color="auto"/>
          <w:right w:val="single" w:sz="4" w:space="4" w:color="auto"/>
        </w:pBdr>
      </w:pPr>
      <w:r>
        <w:t xml:space="preserve">vi </w:t>
      </w:r>
      <w:r>
        <w:rPr>
          <w:rFonts w:hint="eastAsia"/>
        </w:rPr>
        <w:t xml:space="preserve"> </w:t>
      </w:r>
      <w:r>
        <w:t>/primeton/paas/bin/Console/conf/db.properties</w:t>
      </w:r>
    </w:p>
    <w:p w:rsidR="00DE7762" w:rsidRPr="009A6F02" w:rsidRDefault="00DE7762" w:rsidP="00571DA0">
      <w:pPr>
        <w:pStyle w:val="ae"/>
        <w:pBdr>
          <w:top w:val="single" w:sz="4" w:space="1" w:color="auto"/>
          <w:left w:val="single" w:sz="4" w:space="4" w:color="auto"/>
          <w:bottom w:val="single" w:sz="4" w:space="1" w:color="auto"/>
          <w:right w:val="single" w:sz="4" w:space="4" w:color="auto"/>
        </w:pBdr>
      </w:pPr>
    </w:p>
    <w:p w:rsidR="003F0F64" w:rsidRDefault="003F0F64" w:rsidP="00A87CA7"/>
    <w:p w:rsidR="00FC1816" w:rsidRDefault="0039289E" w:rsidP="00A87CA7">
      <w:r>
        <w:t>启停命令：</w:t>
      </w:r>
    </w:p>
    <w:p w:rsidR="00755F75" w:rsidRDefault="00755F75" w:rsidP="00755F75">
      <w:pPr>
        <w:pStyle w:val="ae"/>
        <w:pBdr>
          <w:top w:val="single" w:sz="4" w:space="1" w:color="auto"/>
          <w:left w:val="single" w:sz="4" w:space="4" w:color="auto"/>
          <w:bottom w:val="single" w:sz="4" w:space="1" w:color="auto"/>
          <w:right w:val="single" w:sz="4" w:space="4" w:color="auto"/>
        </w:pBdr>
      </w:pPr>
      <w:r>
        <w:rPr>
          <w:rFonts w:hint="eastAsia"/>
        </w:rPr>
        <w:t># 管理门户</w:t>
      </w:r>
      <w:r w:rsidR="00CF477D">
        <w:rPr>
          <w:rFonts w:hint="eastAsia"/>
        </w:rPr>
        <w:t xml:space="preserve"> (端口7082)</w:t>
      </w:r>
    </w:p>
    <w:p w:rsidR="00755F75" w:rsidRDefault="00755F75" w:rsidP="00755F75">
      <w:pPr>
        <w:pStyle w:val="ae"/>
        <w:pBdr>
          <w:top w:val="single" w:sz="4" w:space="1" w:color="auto"/>
          <w:left w:val="single" w:sz="4" w:space="4" w:color="auto"/>
          <w:bottom w:val="single" w:sz="4" w:space="1" w:color="auto"/>
          <w:right w:val="single" w:sz="4" w:space="4" w:color="auto"/>
        </w:pBdr>
      </w:pPr>
      <w:r>
        <w:t>/primeton/paas/bin/Console/bin/start-platform.sh</w:t>
      </w:r>
    </w:p>
    <w:p w:rsidR="00CF477D" w:rsidRDefault="00DE5A36" w:rsidP="009D4090">
      <w:pPr>
        <w:pStyle w:val="ae"/>
        <w:pBdr>
          <w:top w:val="single" w:sz="4" w:space="1" w:color="auto"/>
          <w:left w:val="single" w:sz="4" w:space="4" w:color="auto"/>
          <w:bottom w:val="single" w:sz="4" w:space="1" w:color="auto"/>
          <w:right w:val="single" w:sz="4" w:space="4" w:color="auto"/>
        </w:pBdr>
      </w:pPr>
      <w:r>
        <w:t>/primeton/paas/bin/Console/bin/stop-platform.sh</w:t>
      </w:r>
    </w:p>
    <w:p w:rsidR="00CF477D" w:rsidRDefault="00CF477D" w:rsidP="00DE5A36">
      <w:pPr>
        <w:pStyle w:val="ae"/>
        <w:pBdr>
          <w:top w:val="single" w:sz="4" w:space="1" w:color="auto"/>
          <w:left w:val="single" w:sz="4" w:space="4" w:color="auto"/>
          <w:bottom w:val="single" w:sz="4" w:space="1" w:color="auto"/>
          <w:right w:val="single" w:sz="4" w:space="4" w:color="auto"/>
        </w:pBdr>
      </w:pPr>
      <w:r>
        <w:rPr>
          <w:rFonts w:hint="eastAsia"/>
        </w:rPr>
        <w:t>#</w:t>
      </w:r>
      <w:r>
        <w:t xml:space="preserve"> 日志目录</w:t>
      </w:r>
    </w:p>
    <w:p w:rsidR="00CF477D" w:rsidRDefault="00CF477D" w:rsidP="00DE5A36">
      <w:pPr>
        <w:pStyle w:val="ae"/>
        <w:pBdr>
          <w:top w:val="single" w:sz="4" w:space="1" w:color="auto"/>
          <w:left w:val="single" w:sz="4" w:space="4" w:color="auto"/>
          <w:bottom w:val="single" w:sz="4" w:space="1" w:color="auto"/>
          <w:right w:val="single" w:sz="4" w:space="4" w:color="auto"/>
        </w:pBdr>
      </w:pPr>
      <w:r>
        <w:rPr>
          <w:rFonts w:hint="eastAsia"/>
        </w:rPr>
        <w:t>/primeton/paas/programs/Console/console-platform/</w:t>
      </w:r>
      <w:r w:rsidR="00DF0492">
        <w:t>logs</w:t>
      </w:r>
    </w:p>
    <w:p w:rsidR="00755F75" w:rsidRDefault="00755F75" w:rsidP="00755F75">
      <w:pPr>
        <w:pStyle w:val="ae"/>
        <w:pBdr>
          <w:top w:val="single" w:sz="4" w:space="1" w:color="auto"/>
          <w:left w:val="single" w:sz="4" w:space="4" w:color="auto"/>
          <w:bottom w:val="single" w:sz="4" w:space="1" w:color="auto"/>
          <w:right w:val="single" w:sz="4" w:space="4" w:color="auto"/>
        </w:pBdr>
      </w:pPr>
    </w:p>
    <w:p w:rsidR="00DE5A36" w:rsidRDefault="00DE5A36" w:rsidP="00755F75">
      <w:pPr>
        <w:pStyle w:val="ae"/>
        <w:pBdr>
          <w:top w:val="single" w:sz="4" w:space="1" w:color="auto"/>
          <w:left w:val="single" w:sz="4" w:space="4" w:color="auto"/>
          <w:bottom w:val="single" w:sz="4" w:space="1" w:color="auto"/>
          <w:right w:val="single" w:sz="4" w:space="4" w:color="auto"/>
        </w:pBdr>
      </w:pPr>
      <w:r>
        <w:t># 业务门户</w:t>
      </w:r>
      <w:r w:rsidR="00CF477D">
        <w:rPr>
          <w:rFonts w:hint="eastAsia"/>
        </w:rPr>
        <w:t xml:space="preserve"> (端口7081)</w:t>
      </w:r>
    </w:p>
    <w:p w:rsidR="00DE5A36" w:rsidRDefault="00DE5A36" w:rsidP="00DE5A36">
      <w:pPr>
        <w:pStyle w:val="ae"/>
        <w:pBdr>
          <w:top w:val="single" w:sz="4" w:space="1" w:color="auto"/>
          <w:left w:val="single" w:sz="4" w:space="4" w:color="auto"/>
          <w:bottom w:val="single" w:sz="4" w:space="1" w:color="auto"/>
          <w:right w:val="single" w:sz="4" w:space="4" w:color="auto"/>
        </w:pBdr>
      </w:pPr>
      <w:r>
        <w:t>/primeton/paas/bin/Console/bin/start-app.sh</w:t>
      </w:r>
    </w:p>
    <w:p w:rsidR="00DE5A36" w:rsidRDefault="00DE5A36" w:rsidP="00DE5A36">
      <w:pPr>
        <w:pStyle w:val="ae"/>
        <w:pBdr>
          <w:top w:val="single" w:sz="4" w:space="1" w:color="auto"/>
          <w:left w:val="single" w:sz="4" w:space="4" w:color="auto"/>
          <w:bottom w:val="single" w:sz="4" w:space="1" w:color="auto"/>
          <w:right w:val="single" w:sz="4" w:space="4" w:color="auto"/>
        </w:pBdr>
      </w:pPr>
      <w:r>
        <w:lastRenderedPageBreak/>
        <w:t>/primeton/paas/bin/Console/bin/stop-app.sh</w:t>
      </w:r>
    </w:p>
    <w:p w:rsidR="00E10FB9" w:rsidRDefault="00E10FB9" w:rsidP="00E10FB9">
      <w:pPr>
        <w:pStyle w:val="ae"/>
        <w:pBdr>
          <w:top w:val="single" w:sz="4" w:space="1" w:color="auto"/>
          <w:left w:val="single" w:sz="4" w:space="4" w:color="auto"/>
          <w:bottom w:val="single" w:sz="4" w:space="1" w:color="auto"/>
          <w:right w:val="single" w:sz="4" w:space="4" w:color="auto"/>
        </w:pBdr>
      </w:pPr>
      <w:r>
        <w:rPr>
          <w:rFonts w:hint="eastAsia"/>
        </w:rPr>
        <w:t>#</w:t>
      </w:r>
      <w:r>
        <w:t xml:space="preserve"> 日志目录</w:t>
      </w:r>
    </w:p>
    <w:p w:rsidR="00DE5A36" w:rsidRPr="00DE5A36" w:rsidRDefault="00E10FB9" w:rsidP="00E10FB9">
      <w:pPr>
        <w:pStyle w:val="ae"/>
        <w:pBdr>
          <w:top w:val="single" w:sz="4" w:space="1" w:color="auto"/>
          <w:left w:val="single" w:sz="4" w:space="4" w:color="auto"/>
          <w:bottom w:val="single" w:sz="4" w:space="1" w:color="auto"/>
          <w:right w:val="single" w:sz="4" w:space="4" w:color="auto"/>
        </w:pBdr>
      </w:pPr>
      <w:r>
        <w:rPr>
          <w:rFonts w:hint="eastAsia"/>
        </w:rPr>
        <w:t>/primeton/paas/programs/Console/console-platform/</w:t>
      </w:r>
      <w:r>
        <w:t>logs</w:t>
      </w:r>
    </w:p>
    <w:p w:rsidR="00755F75" w:rsidRPr="00CF477D" w:rsidRDefault="00755F75" w:rsidP="00755F75">
      <w:pPr>
        <w:pStyle w:val="ae"/>
        <w:pBdr>
          <w:top w:val="single" w:sz="4" w:space="1" w:color="auto"/>
          <w:left w:val="single" w:sz="4" w:space="4" w:color="auto"/>
          <w:bottom w:val="single" w:sz="4" w:space="1" w:color="auto"/>
          <w:right w:val="single" w:sz="4" w:space="4" w:color="auto"/>
        </w:pBdr>
      </w:pPr>
    </w:p>
    <w:p w:rsidR="00361F0C" w:rsidRDefault="00361F0C" w:rsidP="00A87CA7"/>
    <w:p w:rsidR="00FC1816" w:rsidRDefault="00361F0C" w:rsidP="00A87CA7">
      <w:r>
        <w:rPr>
          <w:rFonts w:hint="eastAsia"/>
        </w:rPr>
        <w:t>确保MySQL安装好并且</w:t>
      </w:r>
      <w:r w:rsidR="00D90175">
        <w:rPr>
          <w:rFonts w:hint="eastAsia"/>
        </w:rPr>
        <w:t>数据库</w:t>
      </w:r>
      <w:r w:rsidR="00155B6F">
        <w:rPr>
          <w:rFonts w:hint="eastAsia"/>
        </w:rPr>
        <w:t>已经</w:t>
      </w:r>
      <w:r w:rsidR="00D90175">
        <w:rPr>
          <w:rFonts w:hint="eastAsia"/>
        </w:rPr>
        <w:t>初始化，</w:t>
      </w:r>
      <w:r w:rsidR="00651B46">
        <w:rPr>
          <w:rFonts w:hint="eastAsia"/>
        </w:rPr>
        <w:t>MySQL，Zookeeper，Rabbitmq，Repository都已经安装并且启动，</w:t>
      </w:r>
      <w:r w:rsidR="000B5FB1">
        <w:t>然后启动</w:t>
      </w:r>
      <w:r w:rsidR="000B5FB1">
        <w:rPr>
          <w:rFonts w:hint="eastAsia"/>
        </w:rPr>
        <w:t>管理门户，业务门户，最后把所有的NodeAgent启动。</w:t>
      </w:r>
    </w:p>
    <w:p w:rsidR="00273458" w:rsidRDefault="00273458" w:rsidP="00A87CA7">
      <w:pPr>
        <w:rPr>
          <w:rFonts w:hint="eastAsia"/>
        </w:rPr>
      </w:pPr>
      <w:r>
        <w:t>【备注】根据实际部署环境信息，可以适当调整JVM内存设计，修改</w:t>
      </w:r>
      <w:r>
        <w:rPr>
          <w:rFonts w:hint="eastAsia"/>
        </w:rPr>
        <w:t>start-app.sh</w:t>
      </w:r>
      <w:r>
        <w:t>和</w:t>
      </w:r>
      <w:r>
        <w:rPr>
          <w:rFonts w:hint="eastAsia"/>
        </w:rPr>
        <w:t>start-platform.sh启动脚本即可。</w:t>
      </w:r>
      <w:bookmarkStart w:id="66" w:name="_GoBack"/>
      <w:bookmarkEnd w:id="66"/>
    </w:p>
    <w:p w:rsidR="00FC1816" w:rsidRDefault="009E38A8" w:rsidP="009E38A8">
      <w:pPr>
        <w:pStyle w:val="3"/>
      </w:pPr>
      <w:bookmarkStart w:id="67" w:name="_Toc424740860"/>
      <w:r>
        <w:t>接入</w:t>
      </w:r>
      <w:r>
        <w:t>IAAS</w:t>
      </w:r>
      <w:r>
        <w:t>虚拟化</w:t>
      </w:r>
      <w:bookmarkEnd w:id="67"/>
    </w:p>
    <w:p w:rsidR="00875024" w:rsidRDefault="00E600E6" w:rsidP="00E600E6">
      <w:pPr>
        <w:pStyle w:val="4"/>
      </w:pPr>
      <w:r>
        <w:t>普元</w:t>
      </w:r>
      <w:r>
        <w:t>IAAS</w:t>
      </w:r>
      <w:r w:rsidR="00954469">
        <w:t>平台</w:t>
      </w:r>
    </w:p>
    <w:p w:rsidR="00954469" w:rsidRPr="00954469" w:rsidRDefault="00954469" w:rsidP="00954469"/>
    <w:p w:rsidR="00512ADE" w:rsidRDefault="00954469" w:rsidP="00512ADE">
      <w:r>
        <w:t>配置接入</w:t>
      </w:r>
      <w:r w:rsidR="00512ADE">
        <w:t>普元IAAS</w:t>
      </w:r>
      <w:r w:rsidR="001A1511">
        <w:t>虚拟化平台</w:t>
      </w:r>
      <w:r w:rsidR="00512ADE">
        <w:t>参数：</w:t>
      </w:r>
    </w:p>
    <w:p w:rsidR="00954469" w:rsidRPr="00954469" w:rsidRDefault="00954469" w:rsidP="00512ADE"/>
    <w:tbl>
      <w:tblPr>
        <w:tblStyle w:val="af3"/>
        <w:tblW w:w="0" w:type="auto"/>
        <w:tblLook w:val="04A0" w:firstRow="1" w:lastRow="0" w:firstColumn="1" w:lastColumn="0" w:noHBand="0" w:noVBand="1"/>
      </w:tblPr>
      <w:tblGrid>
        <w:gridCol w:w="8588"/>
      </w:tblGrid>
      <w:tr w:rsidR="00BF7737" w:rsidRPr="00F05229" w:rsidTr="00BF7737">
        <w:tc>
          <w:tcPr>
            <w:tcW w:w="8588" w:type="dxa"/>
          </w:tcPr>
          <w:p w:rsidR="00F05229" w:rsidRPr="00F05229" w:rsidRDefault="00F05229" w:rsidP="00F05229">
            <w:pPr>
              <w:autoSpaceDE w:val="0"/>
              <w:autoSpaceDN w:val="0"/>
              <w:adjustRightInd w:val="0"/>
              <w:jc w:val="left"/>
              <w:rPr>
                <w:rFonts w:ascii="Courier New" w:hAnsi="Courier New" w:cs="Courier New"/>
                <w:kern w:val="0"/>
                <w:szCs w:val="21"/>
              </w:rPr>
            </w:pPr>
          </w:p>
          <w:p w:rsidR="00F05229" w:rsidRPr="00F05229" w:rsidRDefault="00F05229" w:rsidP="00F05229">
            <w:pPr>
              <w:autoSpaceDE w:val="0"/>
              <w:autoSpaceDN w:val="0"/>
              <w:adjustRightInd w:val="0"/>
              <w:jc w:val="left"/>
              <w:rPr>
                <w:rFonts w:ascii="Courier New" w:hAnsi="Courier New" w:cs="Courier New"/>
                <w:kern w:val="0"/>
                <w:szCs w:val="21"/>
              </w:rPr>
            </w:pPr>
            <w:r w:rsidRPr="00F05229">
              <w:rPr>
                <w:rFonts w:ascii="Courier New" w:hAnsi="Courier New" w:cs="Courier New"/>
                <w:b/>
                <w:bCs/>
                <w:color w:val="7F0055"/>
                <w:kern w:val="0"/>
                <w:szCs w:val="21"/>
              </w:rPr>
              <w:t>INSERT</w:t>
            </w:r>
            <w:r w:rsidRPr="00F05229">
              <w:rPr>
                <w:rFonts w:ascii="Courier New" w:hAnsi="Courier New" w:cs="Courier New"/>
                <w:color w:val="000000"/>
                <w:kern w:val="0"/>
                <w:szCs w:val="21"/>
              </w:rPr>
              <w:t xml:space="preserve"> </w:t>
            </w:r>
            <w:r w:rsidRPr="00F05229">
              <w:rPr>
                <w:rFonts w:ascii="Courier New" w:hAnsi="Courier New" w:cs="Courier New"/>
                <w:b/>
                <w:bCs/>
                <w:color w:val="7F0055"/>
                <w:kern w:val="0"/>
                <w:szCs w:val="21"/>
              </w:rPr>
              <w:t>INTO</w:t>
            </w:r>
            <w:r w:rsidRPr="00F05229">
              <w:rPr>
                <w:rFonts w:ascii="Courier New" w:hAnsi="Courier New" w:cs="Courier New"/>
                <w:color w:val="000000"/>
                <w:kern w:val="0"/>
                <w:szCs w:val="21"/>
              </w:rPr>
              <w:t xml:space="preserve"> pas_system_config (COL_KEY, COL_VALUE, COL_DESC) </w:t>
            </w:r>
            <w:r w:rsidRPr="00F05229">
              <w:rPr>
                <w:rFonts w:ascii="Courier New" w:hAnsi="Courier New" w:cs="Courier New"/>
                <w:b/>
                <w:bCs/>
                <w:color w:val="7F0055"/>
                <w:kern w:val="0"/>
                <w:szCs w:val="21"/>
              </w:rPr>
              <w:t>VALUES</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'iaas_web_service_url'</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'http://192.168.100.1:80/default/ResourceService?wsdl'</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'IAAS WS URL'</w:t>
            </w:r>
            <w:r w:rsidRPr="00F05229">
              <w:rPr>
                <w:rFonts w:ascii="Courier New" w:hAnsi="Courier New" w:cs="Courier New"/>
                <w:color w:val="000000"/>
                <w:kern w:val="0"/>
                <w:szCs w:val="21"/>
              </w:rPr>
              <w:t>);</w:t>
            </w:r>
          </w:p>
          <w:p w:rsidR="00F05229" w:rsidRPr="00F05229" w:rsidRDefault="00F05229" w:rsidP="00F05229">
            <w:pPr>
              <w:autoSpaceDE w:val="0"/>
              <w:autoSpaceDN w:val="0"/>
              <w:adjustRightInd w:val="0"/>
              <w:jc w:val="left"/>
              <w:rPr>
                <w:rFonts w:ascii="Courier New" w:hAnsi="Courier New" w:cs="Courier New"/>
                <w:kern w:val="0"/>
                <w:szCs w:val="21"/>
              </w:rPr>
            </w:pPr>
            <w:r w:rsidRPr="00F05229">
              <w:rPr>
                <w:rFonts w:ascii="Courier New" w:hAnsi="Courier New" w:cs="Courier New"/>
                <w:b/>
                <w:bCs/>
                <w:color w:val="7F0055"/>
                <w:kern w:val="0"/>
                <w:szCs w:val="21"/>
              </w:rPr>
              <w:t>INSERT</w:t>
            </w:r>
            <w:r w:rsidRPr="00F05229">
              <w:rPr>
                <w:rFonts w:ascii="Courier New" w:hAnsi="Courier New" w:cs="Courier New"/>
                <w:color w:val="000000"/>
                <w:kern w:val="0"/>
                <w:szCs w:val="21"/>
              </w:rPr>
              <w:t xml:space="preserve"> </w:t>
            </w:r>
            <w:r w:rsidRPr="00F05229">
              <w:rPr>
                <w:rFonts w:ascii="Courier New" w:hAnsi="Courier New" w:cs="Courier New"/>
                <w:b/>
                <w:bCs/>
                <w:color w:val="7F0055"/>
                <w:kern w:val="0"/>
                <w:szCs w:val="21"/>
              </w:rPr>
              <w:t>INTO</w:t>
            </w:r>
            <w:r w:rsidRPr="00F05229">
              <w:rPr>
                <w:rFonts w:ascii="Courier New" w:hAnsi="Courier New" w:cs="Courier New"/>
                <w:color w:val="000000"/>
                <w:kern w:val="0"/>
                <w:szCs w:val="21"/>
              </w:rPr>
              <w:t xml:space="preserve"> pas_system_config (COL_KEY, COL_VALUE, COL_DESC) </w:t>
            </w:r>
            <w:r w:rsidRPr="00F05229">
              <w:rPr>
                <w:rFonts w:ascii="Courier New" w:hAnsi="Courier New" w:cs="Courier New"/>
                <w:b/>
                <w:bCs/>
                <w:color w:val="7F0055"/>
                <w:kern w:val="0"/>
                <w:szCs w:val="21"/>
              </w:rPr>
              <w:t>VALUES</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'iaas_user_name'</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'kitty'</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w:t>
            </w:r>
            <w:r w:rsidRPr="00F05229">
              <w:rPr>
                <w:rFonts w:ascii="Courier New" w:hAnsi="Courier New" w:cs="Courier New"/>
                <w:color w:val="0000FF"/>
                <w:kern w:val="0"/>
                <w:szCs w:val="21"/>
              </w:rPr>
              <w:t>租户标识</w:t>
            </w:r>
            <w:r w:rsidRPr="00F05229">
              <w:rPr>
                <w:rFonts w:ascii="Courier New" w:hAnsi="Courier New" w:cs="Courier New"/>
                <w:color w:val="0000FF"/>
                <w:kern w:val="0"/>
                <w:szCs w:val="21"/>
              </w:rPr>
              <w:t>'</w:t>
            </w:r>
            <w:r w:rsidRPr="00F05229">
              <w:rPr>
                <w:rFonts w:ascii="Courier New" w:hAnsi="Courier New" w:cs="Courier New"/>
                <w:color w:val="000000"/>
                <w:kern w:val="0"/>
                <w:szCs w:val="21"/>
              </w:rPr>
              <w:t>);</w:t>
            </w:r>
          </w:p>
          <w:p w:rsidR="00F05229" w:rsidRPr="00F05229" w:rsidRDefault="00F05229" w:rsidP="00F05229">
            <w:pPr>
              <w:autoSpaceDE w:val="0"/>
              <w:autoSpaceDN w:val="0"/>
              <w:adjustRightInd w:val="0"/>
              <w:jc w:val="left"/>
              <w:rPr>
                <w:rFonts w:ascii="Courier New" w:hAnsi="Courier New" w:cs="Courier New"/>
                <w:kern w:val="0"/>
                <w:szCs w:val="21"/>
              </w:rPr>
            </w:pPr>
            <w:r w:rsidRPr="00F05229">
              <w:rPr>
                <w:rFonts w:ascii="Courier New" w:hAnsi="Courier New" w:cs="Courier New"/>
                <w:b/>
                <w:bCs/>
                <w:color w:val="7F0055"/>
                <w:kern w:val="0"/>
                <w:szCs w:val="21"/>
              </w:rPr>
              <w:t>INSERT</w:t>
            </w:r>
            <w:r w:rsidRPr="00F05229">
              <w:rPr>
                <w:rFonts w:ascii="Courier New" w:hAnsi="Courier New" w:cs="Courier New"/>
                <w:color w:val="000000"/>
                <w:kern w:val="0"/>
                <w:szCs w:val="21"/>
              </w:rPr>
              <w:t xml:space="preserve"> </w:t>
            </w:r>
            <w:r w:rsidRPr="00F05229">
              <w:rPr>
                <w:rFonts w:ascii="Courier New" w:hAnsi="Courier New" w:cs="Courier New"/>
                <w:b/>
                <w:bCs/>
                <w:color w:val="7F0055"/>
                <w:kern w:val="0"/>
                <w:szCs w:val="21"/>
              </w:rPr>
              <w:t>INTO</w:t>
            </w:r>
            <w:r w:rsidRPr="00F05229">
              <w:rPr>
                <w:rFonts w:ascii="Courier New" w:hAnsi="Courier New" w:cs="Courier New"/>
                <w:color w:val="000000"/>
                <w:kern w:val="0"/>
                <w:szCs w:val="21"/>
              </w:rPr>
              <w:t xml:space="preserve"> pas_system_config (COL_KEY, COL_VALUE, COL_DESC) </w:t>
            </w:r>
            <w:r w:rsidRPr="00F05229">
              <w:rPr>
                <w:rFonts w:ascii="Courier New" w:hAnsi="Courier New" w:cs="Courier New"/>
                <w:b/>
                <w:bCs/>
                <w:color w:val="7F0055"/>
                <w:kern w:val="0"/>
                <w:szCs w:val="21"/>
              </w:rPr>
              <w:t>VALUES</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'iaas_user_password'</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'000000'</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w:t>
            </w:r>
            <w:r w:rsidRPr="00F05229">
              <w:rPr>
                <w:rFonts w:ascii="Courier New" w:hAnsi="Courier New" w:cs="Courier New"/>
                <w:color w:val="0000FF"/>
                <w:kern w:val="0"/>
                <w:szCs w:val="21"/>
              </w:rPr>
              <w:t>租户密码</w:t>
            </w:r>
            <w:r w:rsidRPr="00F05229">
              <w:rPr>
                <w:rFonts w:ascii="Courier New" w:hAnsi="Courier New" w:cs="Courier New"/>
                <w:color w:val="0000FF"/>
                <w:kern w:val="0"/>
                <w:szCs w:val="21"/>
              </w:rPr>
              <w:t>'</w:t>
            </w:r>
            <w:r w:rsidRPr="00F05229">
              <w:rPr>
                <w:rFonts w:ascii="Courier New" w:hAnsi="Courier New" w:cs="Courier New"/>
                <w:color w:val="000000"/>
                <w:kern w:val="0"/>
                <w:szCs w:val="21"/>
              </w:rPr>
              <w:t>);</w:t>
            </w:r>
          </w:p>
          <w:p w:rsidR="00F05229" w:rsidRPr="00F05229" w:rsidRDefault="00F05229" w:rsidP="00F05229">
            <w:pPr>
              <w:autoSpaceDE w:val="0"/>
              <w:autoSpaceDN w:val="0"/>
              <w:adjustRightInd w:val="0"/>
              <w:jc w:val="left"/>
              <w:rPr>
                <w:rFonts w:ascii="Courier New" w:hAnsi="Courier New" w:cs="Courier New"/>
                <w:kern w:val="0"/>
                <w:szCs w:val="21"/>
              </w:rPr>
            </w:pPr>
            <w:r w:rsidRPr="00F05229">
              <w:rPr>
                <w:rFonts w:ascii="Courier New" w:hAnsi="Courier New" w:cs="Courier New"/>
                <w:b/>
                <w:bCs/>
                <w:color w:val="7F0055"/>
                <w:kern w:val="0"/>
                <w:szCs w:val="21"/>
              </w:rPr>
              <w:t>INSERT</w:t>
            </w:r>
            <w:r w:rsidRPr="00F05229">
              <w:rPr>
                <w:rFonts w:ascii="Courier New" w:hAnsi="Courier New" w:cs="Courier New"/>
                <w:color w:val="000000"/>
                <w:kern w:val="0"/>
                <w:szCs w:val="21"/>
              </w:rPr>
              <w:t xml:space="preserve"> </w:t>
            </w:r>
            <w:r w:rsidRPr="00F05229">
              <w:rPr>
                <w:rFonts w:ascii="Courier New" w:hAnsi="Courier New" w:cs="Courier New"/>
                <w:b/>
                <w:bCs/>
                <w:color w:val="7F0055"/>
                <w:kern w:val="0"/>
                <w:szCs w:val="21"/>
              </w:rPr>
              <w:t>INTO</w:t>
            </w:r>
            <w:r w:rsidRPr="00F05229">
              <w:rPr>
                <w:rFonts w:ascii="Courier New" w:hAnsi="Courier New" w:cs="Courier New"/>
                <w:color w:val="000000"/>
                <w:kern w:val="0"/>
                <w:szCs w:val="21"/>
              </w:rPr>
              <w:t xml:space="preserve"> pas_system_config (COL_KEY, COL_VALUE, COL_DESC) </w:t>
            </w:r>
            <w:r w:rsidRPr="00F05229">
              <w:rPr>
                <w:rFonts w:ascii="Courier New" w:hAnsi="Courier New" w:cs="Courier New"/>
                <w:b/>
                <w:bCs/>
                <w:color w:val="7F0055"/>
                <w:kern w:val="0"/>
                <w:szCs w:val="21"/>
              </w:rPr>
              <w:t>VALUES</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'iaas_biz_zone_id'</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'2013091610242115'</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w:t>
            </w:r>
            <w:r w:rsidRPr="00F05229">
              <w:rPr>
                <w:rFonts w:ascii="Courier New" w:hAnsi="Courier New" w:cs="Courier New"/>
                <w:color w:val="0000FF"/>
                <w:kern w:val="0"/>
                <w:szCs w:val="21"/>
              </w:rPr>
              <w:t>虚拟机业务区标识</w:t>
            </w:r>
            <w:r w:rsidRPr="00F05229">
              <w:rPr>
                <w:rFonts w:ascii="Courier New" w:hAnsi="Courier New" w:cs="Courier New"/>
                <w:color w:val="0000FF"/>
                <w:kern w:val="0"/>
                <w:szCs w:val="21"/>
              </w:rPr>
              <w:t>'</w:t>
            </w:r>
            <w:r w:rsidRPr="00F05229">
              <w:rPr>
                <w:rFonts w:ascii="Courier New" w:hAnsi="Courier New" w:cs="Courier New"/>
                <w:color w:val="000000"/>
                <w:kern w:val="0"/>
                <w:szCs w:val="21"/>
              </w:rPr>
              <w:t>);</w:t>
            </w:r>
          </w:p>
          <w:p w:rsidR="00F05229" w:rsidRPr="00F05229" w:rsidRDefault="00F05229" w:rsidP="00F05229">
            <w:pPr>
              <w:autoSpaceDE w:val="0"/>
              <w:autoSpaceDN w:val="0"/>
              <w:adjustRightInd w:val="0"/>
              <w:jc w:val="left"/>
              <w:rPr>
                <w:rFonts w:ascii="Courier New" w:hAnsi="Courier New" w:cs="Courier New"/>
                <w:kern w:val="0"/>
                <w:szCs w:val="21"/>
              </w:rPr>
            </w:pPr>
            <w:r w:rsidRPr="00F05229">
              <w:rPr>
                <w:rFonts w:ascii="Courier New" w:hAnsi="Courier New" w:cs="Courier New"/>
                <w:b/>
                <w:bCs/>
                <w:color w:val="7F0055"/>
                <w:kern w:val="0"/>
                <w:szCs w:val="21"/>
              </w:rPr>
              <w:t>INSERT</w:t>
            </w:r>
            <w:r w:rsidRPr="00F05229">
              <w:rPr>
                <w:rFonts w:ascii="Courier New" w:hAnsi="Courier New" w:cs="Courier New"/>
                <w:color w:val="000000"/>
                <w:kern w:val="0"/>
                <w:szCs w:val="21"/>
              </w:rPr>
              <w:t xml:space="preserve"> </w:t>
            </w:r>
            <w:r w:rsidRPr="00F05229">
              <w:rPr>
                <w:rFonts w:ascii="Courier New" w:hAnsi="Courier New" w:cs="Courier New"/>
                <w:b/>
                <w:bCs/>
                <w:color w:val="7F0055"/>
                <w:kern w:val="0"/>
                <w:szCs w:val="21"/>
              </w:rPr>
              <w:t>INTO</w:t>
            </w:r>
            <w:r w:rsidRPr="00F05229">
              <w:rPr>
                <w:rFonts w:ascii="Courier New" w:hAnsi="Courier New" w:cs="Courier New"/>
                <w:color w:val="000000"/>
                <w:kern w:val="0"/>
                <w:szCs w:val="21"/>
              </w:rPr>
              <w:t xml:space="preserve"> pas_system_config (COL_KEY, COL_VALUE, COL_DESC) </w:t>
            </w:r>
            <w:r w:rsidRPr="00F05229">
              <w:rPr>
                <w:rFonts w:ascii="Courier New" w:hAnsi="Courier New" w:cs="Courier New"/>
                <w:b/>
                <w:bCs/>
                <w:color w:val="7F0055"/>
                <w:kern w:val="0"/>
                <w:szCs w:val="21"/>
              </w:rPr>
              <w:t>VALUES</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'iaas_default_group'</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'PAAS_PLATFORM'</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w:t>
            </w:r>
            <w:r w:rsidRPr="00F05229">
              <w:rPr>
                <w:rFonts w:ascii="Courier New" w:hAnsi="Courier New" w:cs="Courier New"/>
                <w:color w:val="0000FF"/>
                <w:kern w:val="0"/>
                <w:szCs w:val="21"/>
              </w:rPr>
              <w:t>默认组名称</w:t>
            </w:r>
            <w:r w:rsidRPr="00F05229">
              <w:rPr>
                <w:rFonts w:ascii="Courier New" w:hAnsi="Courier New" w:cs="Courier New"/>
                <w:color w:val="0000FF"/>
                <w:kern w:val="0"/>
                <w:szCs w:val="21"/>
              </w:rPr>
              <w:t>'</w:t>
            </w:r>
            <w:r w:rsidRPr="00F05229">
              <w:rPr>
                <w:rFonts w:ascii="Courier New" w:hAnsi="Courier New" w:cs="Courier New"/>
                <w:color w:val="000000"/>
                <w:kern w:val="0"/>
                <w:szCs w:val="21"/>
              </w:rPr>
              <w:t>);</w:t>
            </w:r>
          </w:p>
          <w:p w:rsidR="00F05229" w:rsidRPr="00F05229" w:rsidRDefault="00F05229" w:rsidP="00F05229">
            <w:pPr>
              <w:autoSpaceDE w:val="0"/>
              <w:autoSpaceDN w:val="0"/>
              <w:adjustRightInd w:val="0"/>
              <w:jc w:val="left"/>
              <w:rPr>
                <w:rFonts w:ascii="Courier New" w:hAnsi="Courier New" w:cs="Courier New"/>
                <w:kern w:val="0"/>
                <w:szCs w:val="21"/>
              </w:rPr>
            </w:pPr>
            <w:r w:rsidRPr="00F05229">
              <w:rPr>
                <w:rFonts w:ascii="Courier New" w:hAnsi="Courier New" w:cs="Courier New"/>
                <w:b/>
                <w:bCs/>
                <w:color w:val="7F0055"/>
                <w:kern w:val="0"/>
                <w:szCs w:val="21"/>
              </w:rPr>
              <w:t>INSERT</w:t>
            </w:r>
            <w:r w:rsidRPr="00F05229">
              <w:rPr>
                <w:rFonts w:ascii="Courier New" w:hAnsi="Courier New" w:cs="Courier New"/>
                <w:color w:val="000000"/>
                <w:kern w:val="0"/>
                <w:szCs w:val="21"/>
              </w:rPr>
              <w:t xml:space="preserve"> </w:t>
            </w:r>
            <w:r w:rsidRPr="00F05229">
              <w:rPr>
                <w:rFonts w:ascii="Courier New" w:hAnsi="Courier New" w:cs="Courier New"/>
                <w:b/>
                <w:bCs/>
                <w:color w:val="7F0055"/>
                <w:kern w:val="0"/>
                <w:szCs w:val="21"/>
              </w:rPr>
              <w:t>INTO</w:t>
            </w:r>
            <w:r w:rsidRPr="00F05229">
              <w:rPr>
                <w:rFonts w:ascii="Courier New" w:hAnsi="Courier New" w:cs="Courier New"/>
                <w:color w:val="000000"/>
                <w:kern w:val="0"/>
                <w:szCs w:val="21"/>
              </w:rPr>
              <w:t xml:space="preserve"> pas_system_config (COL_KEY, COL_VALUE, COL_DESC) </w:t>
            </w:r>
            <w:r w:rsidRPr="00F05229">
              <w:rPr>
                <w:rFonts w:ascii="Courier New" w:hAnsi="Courier New" w:cs="Courier New"/>
                <w:b/>
                <w:bCs/>
                <w:color w:val="7F0055"/>
                <w:kern w:val="0"/>
                <w:szCs w:val="21"/>
              </w:rPr>
              <w:t>VALUES</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'iaas_nas_zone_id'</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'2013122012541509'</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'NAS</w:t>
            </w:r>
            <w:r w:rsidRPr="00F05229">
              <w:rPr>
                <w:rFonts w:ascii="Courier New" w:hAnsi="Courier New" w:cs="Courier New"/>
                <w:color w:val="0000FF"/>
                <w:kern w:val="0"/>
                <w:szCs w:val="21"/>
              </w:rPr>
              <w:t>存储业务区标识</w:t>
            </w:r>
            <w:r w:rsidRPr="00F05229">
              <w:rPr>
                <w:rFonts w:ascii="Courier New" w:hAnsi="Courier New" w:cs="Courier New"/>
                <w:color w:val="0000FF"/>
                <w:kern w:val="0"/>
                <w:szCs w:val="21"/>
              </w:rPr>
              <w:t>'</w:t>
            </w:r>
            <w:r w:rsidRPr="00F05229">
              <w:rPr>
                <w:rFonts w:ascii="Courier New" w:hAnsi="Courier New" w:cs="Courier New"/>
                <w:color w:val="000000"/>
                <w:kern w:val="0"/>
                <w:szCs w:val="21"/>
              </w:rPr>
              <w:t>);</w:t>
            </w:r>
          </w:p>
          <w:p w:rsidR="00F05229" w:rsidRPr="00F05229" w:rsidRDefault="00F05229" w:rsidP="00F05229">
            <w:pPr>
              <w:autoSpaceDE w:val="0"/>
              <w:autoSpaceDN w:val="0"/>
              <w:adjustRightInd w:val="0"/>
              <w:jc w:val="left"/>
              <w:rPr>
                <w:rFonts w:ascii="Courier New" w:hAnsi="Courier New" w:cs="Courier New"/>
                <w:kern w:val="0"/>
                <w:szCs w:val="21"/>
              </w:rPr>
            </w:pPr>
            <w:r w:rsidRPr="00F05229">
              <w:rPr>
                <w:rFonts w:ascii="Courier New" w:hAnsi="Courier New" w:cs="Courier New"/>
                <w:b/>
                <w:bCs/>
                <w:color w:val="7F0055"/>
                <w:kern w:val="0"/>
                <w:szCs w:val="21"/>
              </w:rPr>
              <w:t>INSERT</w:t>
            </w:r>
            <w:r w:rsidRPr="00F05229">
              <w:rPr>
                <w:rFonts w:ascii="Courier New" w:hAnsi="Courier New" w:cs="Courier New"/>
                <w:color w:val="000000"/>
                <w:kern w:val="0"/>
                <w:szCs w:val="21"/>
              </w:rPr>
              <w:t xml:space="preserve"> </w:t>
            </w:r>
            <w:r w:rsidRPr="00F05229">
              <w:rPr>
                <w:rFonts w:ascii="Courier New" w:hAnsi="Courier New" w:cs="Courier New"/>
                <w:b/>
                <w:bCs/>
                <w:color w:val="7F0055"/>
                <w:kern w:val="0"/>
                <w:szCs w:val="21"/>
              </w:rPr>
              <w:t>INTO</w:t>
            </w:r>
            <w:r w:rsidRPr="00F05229">
              <w:rPr>
                <w:rFonts w:ascii="Courier New" w:hAnsi="Courier New" w:cs="Courier New"/>
                <w:color w:val="000000"/>
                <w:kern w:val="0"/>
                <w:szCs w:val="21"/>
              </w:rPr>
              <w:t xml:space="preserve"> pas_system_config (COL_KEY, COL_VALUE, COL_DESC) </w:t>
            </w:r>
            <w:r w:rsidRPr="00F05229">
              <w:rPr>
                <w:rFonts w:ascii="Courier New" w:hAnsi="Courier New" w:cs="Courier New"/>
                <w:b/>
                <w:bCs/>
                <w:color w:val="7F0055"/>
                <w:kern w:val="0"/>
                <w:szCs w:val="21"/>
              </w:rPr>
              <w:t>VALUES</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'iaas_enable_vm'</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'false'</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w:t>
            </w:r>
            <w:r w:rsidRPr="00F05229">
              <w:rPr>
                <w:rFonts w:ascii="Courier New" w:hAnsi="Courier New" w:cs="Courier New"/>
                <w:color w:val="0000FF"/>
                <w:kern w:val="0"/>
                <w:szCs w:val="21"/>
              </w:rPr>
              <w:t>是否启用</w:t>
            </w:r>
            <w:r w:rsidRPr="00F05229">
              <w:rPr>
                <w:rFonts w:ascii="Courier New" w:hAnsi="Courier New" w:cs="Courier New"/>
                <w:color w:val="0000FF"/>
                <w:kern w:val="0"/>
                <w:szCs w:val="21"/>
              </w:rPr>
              <w:t>IaaS-VM</w:t>
            </w:r>
            <w:r w:rsidRPr="00F05229">
              <w:rPr>
                <w:rFonts w:ascii="Courier New" w:hAnsi="Courier New" w:cs="Courier New"/>
                <w:color w:val="0000FF"/>
                <w:kern w:val="0"/>
                <w:szCs w:val="21"/>
              </w:rPr>
              <w:t>虚拟化接口</w:t>
            </w:r>
            <w:r w:rsidRPr="00F05229">
              <w:rPr>
                <w:rFonts w:ascii="Courier New" w:hAnsi="Courier New" w:cs="Courier New"/>
                <w:color w:val="0000FF"/>
                <w:kern w:val="0"/>
                <w:szCs w:val="21"/>
              </w:rPr>
              <w:t>'</w:t>
            </w:r>
            <w:r w:rsidRPr="00F05229">
              <w:rPr>
                <w:rFonts w:ascii="Courier New" w:hAnsi="Courier New" w:cs="Courier New"/>
                <w:color w:val="000000"/>
                <w:kern w:val="0"/>
                <w:szCs w:val="21"/>
              </w:rPr>
              <w:t>);</w:t>
            </w:r>
          </w:p>
          <w:p w:rsidR="00BF7737" w:rsidRPr="00F05229" w:rsidRDefault="00F05229" w:rsidP="00F05229">
            <w:pPr>
              <w:rPr>
                <w:szCs w:val="21"/>
              </w:rPr>
            </w:pPr>
            <w:r w:rsidRPr="00F05229">
              <w:rPr>
                <w:rFonts w:ascii="Courier New" w:hAnsi="Courier New" w:cs="Courier New"/>
                <w:b/>
                <w:bCs/>
                <w:color w:val="7F0055"/>
                <w:kern w:val="0"/>
                <w:szCs w:val="21"/>
              </w:rPr>
              <w:t>INSERT</w:t>
            </w:r>
            <w:r w:rsidRPr="00F05229">
              <w:rPr>
                <w:rFonts w:ascii="Courier New" w:hAnsi="Courier New" w:cs="Courier New"/>
                <w:color w:val="000000"/>
                <w:kern w:val="0"/>
                <w:szCs w:val="21"/>
              </w:rPr>
              <w:t xml:space="preserve"> </w:t>
            </w:r>
            <w:r w:rsidRPr="00F05229">
              <w:rPr>
                <w:rFonts w:ascii="Courier New" w:hAnsi="Courier New" w:cs="Courier New"/>
                <w:b/>
                <w:bCs/>
                <w:color w:val="7F0055"/>
                <w:kern w:val="0"/>
                <w:szCs w:val="21"/>
              </w:rPr>
              <w:t>INTO</w:t>
            </w:r>
            <w:r w:rsidRPr="00F05229">
              <w:rPr>
                <w:rFonts w:ascii="Courier New" w:hAnsi="Courier New" w:cs="Courier New"/>
                <w:color w:val="000000"/>
                <w:kern w:val="0"/>
                <w:szCs w:val="21"/>
              </w:rPr>
              <w:t xml:space="preserve"> pas_system_config (COL_KEY, COL_VALUE, COL_DESC) </w:t>
            </w:r>
            <w:r w:rsidRPr="00F05229">
              <w:rPr>
                <w:rFonts w:ascii="Courier New" w:hAnsi="Courier New" w:cs="Courier New"/>
                <w:b/>
                <w:bCs/>
                <w:color w:val="7F0055"/>
                <w:kern w:val="0"/>
                <w:szCs w:val="21"/>
              </w:rPr>
              <w:t>VALUES</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'iaas_enable_storage'</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'false'</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w:t>
            </w:r>
            <w:r w:rsidRPr="00F05229">
              <w:rPr>
                <w:rFonts w:ascii="Courier New" w:hAnsi="Courier New" w:cs="Courier New"/>
                <w:color w:val="0000FF"/>
                <w:kern w:val="0"/>
                <w:szCs w:val="21"/>
              </w:rPr>
              <w:t>是否启用</w:t>
            </w:r>
            <w:r w:rsidRPr="00F05229">
              <w:rPr>
                <w:rFonts w:ascii="Courier New" w:hAnsi="Courier New" w:cs="Courier New"/>
                <w:color w:val="0000FF"/>
                <w:kern w:val="0"/>
                <w:szCs w:val="21"/>
              </w:rPr>
              <w:t>IaaS-Storage</w:t>
            </w:r>
            <w:r w:rsidRPr="00F05229">
              <w:rPr>
                <w:rFonts w:ascii="Courier New" w:hAnsi="Courier New" w:cs="Courier New"/>
                <w:color w:val="0000FF"/>
                <w:kern w:val="0"/>
                <w:szCs w:val="21"/>
              </w:rPr>
              <w:t>虚拟化接口</w:t>
            </w:r>
            <w:r w:rsidRPr="00F05229">
              <w:rPr>
                <w:rFonts w:ascii="Courier New" w:hAnsi="Courier New" w:cs="Courier New"/>
                <w:color w:val="0000FF"/>
                <w:kern w:val="0"/>
                <w:szCs w:val="21"/>
              </w:rPr>
              <w:t>'</w:t>
            </w:r>
            <w:r w:rsidRPr="00F05229">
              <w:rPr>
                <w:rFonts w:ascii="Courier New" w:hAnsi="Courier New" w:cs="Courier New"/>
                <w:color w:val="000000"/>
                <w:kern w:val="0"/>
                <w:szCs w:val="21"/>
              </w:rPr>
              <w:t>);</w:t>
            </w:r>
          </w:p>
          <w:p w:rsidR="00BF7737" w:rsidRPr="00F05229" w:rsidRDefault="00BF7737" w:rsidP="00A87CA7">
            <w:pPr>
              <w:rPr>
                <w:szCs w:val="21"/>
              </w:rPr>
            </w:pPr>
          </w:p>
        </w:tc>
      </w:tr>
    </w:tbl>
    <w:p w:rsidR="009E38A8" w:rsidRDefault="009E38A8" w:rsidP="00A87CA7"/>
    <w:p w:rsidR="00E600E6" w:rsidRDefault="00E600E6" w:rsidP="00E600E6">
      <w:pPr>
        <w:pStyle w:val="4"/>
      </w:pPr>
      <w:r>
        <w:lastRenderedPageBreak/>
        <w:t>其他</w:t>
      </w:r>
      <w:r>
        <w:t>IAAS</w:t>
      </w:r>
      <w:r w:rsidR="00CD3B8C">
        <w:t>平台</w:t>
      </w:r>
    </w:p>
    <w:p w:rsidR="00E600E6" w:rsidRDefault="0025164F" w:rsidP="00A87CA7">
      <w:r>
        <w:t>需要扩展开发，编写虚拟机/存储的创建/销毁接口实现。</w:t>
      </w:r>
    </w:p>
    <w:p w:rsidR="0025164F" w:rsidRDefault="0025164F" w:rsidP="00A87CA7"/>
    <w:tbl>
      <w:tblPr>
        <w:tblStyle w:val="af3"/>
        <w:tblW w:w="0" w:type="auto"/>
        <w:tblLook w:val="04A0" w:firstRow="1" w:lastRow="0" w:firstColumn="1" w:lastColumn="0" w:noHBand="0" w:noVBand="1"/>
      </w:tblPr>
      <w:tblGrid>
        <w:gridCol w:w="8588"/>
      </w:tblGrid>
      <w:tr w:rsidR="008A16B4" w:rsidRPr="00E666EE" w:rsidTr="008A16B4">
        <w:tc>
          <w:tcPr>
            <w:tcW w:w="8588" w:type="dxa"/>
          </w:tcPr>
          <w:p w:rsidR="008A16B4" w:rsidRPr="00E666EE" w:rsidRDefault="008A16B4" w:rsidP="00A87CA7">
            <w:pPr>
              <w:rPr>
                <w:rFonts w:ascii="Courier New" w:hAnsi="Courier New" w:cs="Courier New"/>
                <w:color w:val="000000"/>
                <w:kern w:val="0"/>
                <w:szCs w:val="21"/>
              </w:rPr>
            </w:pPr>
            <w:r w:rsidRPr="00E666EE">
              <w:rPr>
                <w:rFonts w:ascii="Courier New" w:hAnsi="Courier New" w:cs="Courier New"/>
                <w:color w:val="000000"/>
                <w:kern w:val="0"/>
                <w:szCs w:val="21"/>
              </w:rPr>
              <w:t xml:space="preserve">// </w:t>
            </w:r>
            <w:r w:rsidRPr="00E666EE">
              <w:rPr>
                <w:rFonts w:ascii="Courier New" w:hAnsi="Courier New" w:cs="Courier New" w:hint="eastAsia"/>
                <w:color w:val="000000"/>
                <w:kern w:val="0"/>
                <w:szCs w:val="21"/>
              </w:rPr>
              <w:t>虚拟机扩展接口</w:t>
            </w:r>
          </w:p>
          <w:p w:rsidR="008A16B4" w:rsidRPr="00E666EE" w:rsidRDefault="008A16B4" w:rsidP="00A87CA7">
            <w:pPr>
              <w:rPr>
                <w:rFonts w:ascii="Courier New" w:hAnsi="Courier New" w:cs="Courier New"/>
                <w:color w:val="0070C0"/>
                <w:kern w:val="0"/>
                <w:szCs w:val="21"/>
              </w:rPr>
            </w:pPr>
            <w:r w:rsidRPr="00E666EE">
              <w:rPr>
                <w:rFonts w:ascii="Courier New" w:hAnsi="Courier New" w:cs="Courier New"/>
                <w:color w:val="0070C0"/>
                <w:kern w:val="0"/>
                <w:szCs w:val="21"/>
              </w:rPr>
              <w:t>com.primeton.paas.manage.spi.resource.IVmManager</w:t>
            </w:r>
          </w:p>
          <w:p w:rsidR="008A16B4" w:rsidRPr="00E666EE" w:rsidRDefault="008A16B4" w:rsidP="00A87CA7">
            <w:pPr>
              <w:rPr>
                <w:rFonts w:ascii="Courier New" w:hAnsi="Courier New" w:cs="Courier New"/>
                <w:color w:val="000000"/>
                <w:kern w:val="0"/>
                <w:szCs w:val="21"/>
              </w:rPr>
            </w:pPr>
          </w:p>
          <w:p w:rsidR="008A16B4" w:rsidRPr="00E666EE" w:rsidRDefault="008A16B4" w:rsidP="00A87CA7">
            <w:pPr>
              <w:rPr>
                <w:rFonts w:ascii="Courier New" w:hAnsi="Courier New" w:cs="Courier New"/>
                <w:color w:val="000000"/>
                <w:kern w:val="0"/>
                <w:szCs w:val="21"/>
              </w:rPr>
            </w:pPr>
            <w:r w:rsidRPr="00E666EE">
              <w:rPr>
                <w:rFonts w:ascii="Courier New" w:hAnsi="Courier New" w:cs="Courier New"/>
                <w:color w:val="000000"/>
                <w:kern w:val="0"/>
                <w:szCs w:val="21"/>
              </w:rPr>
              <w:t xml:space="preserve">// </w:t>
            </w:r>
            <w:r w:rsidRPr="00E666EE">
              <w:rPr>
                <w:rFonts w:ascii="Courier New" w:hAnsi="Courier New" w:cs="Courier New"/>
                <w:color w:val="000000"/>
                <w:kern w:val="0"/>
                <w:szCs w:val="21"/>
              </w:rPr>
              <w:t>存储扩展接口</w:t>
            </w:r>
          </w:p>
          <w:p w:rsidR="008A16B4" w:rsidRPr="00E666EE" w:rsidRDefault="008A16B4" w:rsidP="00A87CA7">
            <w:pPr>
              <w:rPr>
                <w:szCs w:val="21"/>
              </w:rPr>
            </w:pPr>
            <w:r w:rsidRPr="00E666EE">
              <w:rPr>
                <w:rFonts w:ascii="Courier New" w:hAnsi="Courier New" w:cs="Courier New"/>
                <w:color w:val="0070C0"/>
                <w:kern w:val="0"/>
                <w:szCs w:val="21"/>
              </w:rPr>
              <w:t>com.primeton.paas.manage.spi.resource.IStorageManager</w:t>
            </w:r>
          </w:p>
        </w:tc>
      </w:tr>
    </w:tbl>
    <w:p w:rsidR="008C2420" w:rsidRDefault="008C2420" w:rsidP="00A87CA7"/>
    <w:p w:rsidR="008A16B4" w:rsidRDefault="00650D85" w:rsidP="00A87CA7">
      <w:r>
        <w:rPr>
          <w:rFonts w:hint="eastAsia"/>
        </w:rPr>
        <w:t>使用JDK</w:t>
      </w:r>
      <w:r>
        <w:t xml:space="preserve"> ServiceLoador 方式加载扩展实现。</w:t>
      </w:r>
    </w:p>
    <w:p w:rsidR="008116E8" w:rsidRPr="0090115B" w:rsidRDefault="008116E8" w:rsidP="00A87CA7"/>
    <w:p w:rsidR="002C2154" w:rsidRDefault="00F477F5" w:rsidP="00E05DC2">
      <w:pPr>
        <w:pStyle w:val="20"/>
      </w:pPr>
      <w:bookmarkStart w:id="68" w:name="_Toc424740861"/>
      <w:r>
        <w:rPr>
          <w:rFonts w:hint="eastAsia"/>
        </w:rPr>
        <w:t>平台初始化</w:t>
      </w:r>
      <w:bookmarkEnd w:id="68"/>
    </w:p>
    <w:p w:rsidR="00E45CA0" w:rsidRDefault="00E45CA0" w:rsidP="00E45CA0">
      <w:pPr>
        <w:pStyle w:val="3"/>
      </w:pPr>
      <w:bookmarkStart w:id="69" w:name="_Toc424740862"/>
      <w:r>
        <w:rPr>
          <w:rFonts w:hint="eastAsia"/>
        </w:rPr>
        <w:t>管理员角色授权</w:t>
      </w:r>
      <w:bookmarkEnd w:id="69"/>
    </w:p>
    <w:p w:rsidR="00E45CA0" w:rsidRDefault="00E45CA0" w:rsidP="00E45CA0"/>
    <w:p w:rsidR="00A56DF8" w:rsidRDefault="00A56DF8" w:rsidP="00E45CA0">
      <w:r>
        <w:t>使用</w:t>
      </w:r>
      <w:r>
        <w:rPr>
          <w:rFonts w:hint="eastAsia"/>
        </w:rPr>
        <w:t>sysadmin(</w:t>
      </w:r>
      <w:r>
        <w:t>初始密码</w:t>
      </w:r>
      <w:r>
        <w:rPr>
          <w:rFonts w:hint="eastAsia"/>
        </w:rPr>
        <w:t>0000</w:t>
      </w:r>
      <w:r>
        <w:t>00</w:t>
      </w:r>
      <w:r>
        <w:rPr>
          <w:rFonts w:hint="eastAsia"/>
        </w:rPr>
        <w:t>)登录PAAS管理控制台</w:t>
      </w:r>
      <w:hyperlink r:id="rId18" w:history="1">
        <w:r w:rsidRPr="00094759">
          <w:rPr>
            <w:rStyle w:val="af0"/>
          </w:rPr>
          <w:t>http://172.22.139.42:7082/</w:t>
        </w:r>
      </w:hyperlink>
      <w:r>
        <w:t>,选择授权管理，如下图所示：</w:t>
      </w:r>
    </w:p>
    <w:p w:rsidR="00A56DF8" w:rsidRPr="00A56DF8" w:rsidRDefault="00A56DF8" w:rsidP="00E45CA0">
      <w:r>
        <w:rPr>
          <w:noProof/>
        </w:rPr>
        <w:lastRenderedPageBreak/>
        <w:drawing>
          <wp:inline distT="0" distB="0" distL="0" distR="0" wp14:anchorId="2137504C" wp14:editId="615FE2E6">
            <wp:extent cx="5459730" cy="4775200"/>
            <wp:effectExtent l="0" t="0" r="762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9730" cy="4775200"/>
                    </a:xfrm>
                    <a:prstGeom prst="rect">
                      <a:avLst/>
                    </a:prstGeom>
                  </pic:spPr>
                </pic:pic>
              </a:graphicData>
            </a:graphic>
          </wp:inline>
        </w:drawing>
      </w:r>
    </w:p>
    <w:p w:rsidR="00E45CA0" w:rsidRDefault="00E45CA0" w:rsidP="00E45CA0"/>
    <w:p w:rsidR="00A56DF8" w:rsidRDefault="00A56DF8" w:rsidP="00E45CA0">
      <w:r>
        <w:t>选择不同的角色授予不同的权限，如给</w:t>
      </w:r>
      <w:r>
        <w:rPr>
          <w:rFonts w:hint="eastAsia"/>
        </w:rPr>
        <w:t>sysadmin授予所有的管理权限，如下所示：</w:t>
      </w:r>
    </w:p>
    <w:p w:rsidR="00A56DF8" w:rsidRDefault="00A56DF8" w:rsidP="00E45CA0">
      <w:r>
        <w:rPr>
          <w:noProof/>
        </w:rPr>
        <w:lastRenderedPageBreak/>
        <w:drawing>
          <wp:inline distT="0" distB="0" distL="0" distR="0" wp14:anchorId="2E535EAD" wp14:editId="5A635C9F">
            <wp:extent cx="5459730" cy="4329430"/>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9730" cy="4329430"/>
                    </a:xfrm>
                    <a:prstGeom prst="rect">
                      <a:avLst/>
                    </a:prstGeom>
                  </pic:spPr>
                </pic:pic>
              </a:graphicData>
            </a:graphic>
          </wp:inline>
        </w:drawing>
      </w:r>
    </w:p>
    <w:p w:rsidR="00E45CA0" w:rsidRDefault="00E45CA0" w:rsidP="00E45CA0"/>
    <w:p w:rsidR="00A56DF8" w:rsidRDefault="003726B3" w:rsidP="00E45CA0">
      <w:r>
        <w:t>选择所有的菜单项（</w:t>
      </w:r>
      <w:r w:rsidR="00A56DF8">
        <w:t>除了以APP_</w:t>
      </w:r>
      <w:r>
        <w:t>开头的）</w:t>
      </w:r>
      <w:r w:rsidR="002B36AC">
        <w:t>，单击</w:t>
      </w:r>
      <w:r w:rsidR="002B36AC">
        <w:rPr>
          <w:rFonts w:hint="eastAsia"/>
        </w:rPr>
        <w:t xml:space="preserve"> </w:t>
      </w:r>
      <w:r w:rsidR="002B36AC">
        <w:t>“</w:t>
      </w:r>
      <w:r w:rsidR="002B36AC">
        <w:t>&gt;</w:t>
      </w:r>
      <w:r w:rsidR="002B36AC">
        <w:t>”</w:t>
      </w:r>
      <w:r w:rsidR="002B36AC">
        <w:t xml:space="preserve"> 箭头添加所有，单击</w:t>
      </w:r>
      <w:r w:rsidR="002B36AC">
        <w:rPr>
          <w:rFonts w:hint="eastAsia"/>
        </w:rPr>
        <w:t xml:space="preserve"> </w:t>
      </w:r>
      <w:r w:rsidR="002B36AC">
        <w:t>“</w:t>
      </w:r>
      <w:r w:rsidR="002B36AC">
        <w:t>确定</w:t>
      </w:r>
      <w:r w:rsidR="002B36AC">
        <w:t>”</w:t>
      </w:r>
      <w:r w:rsidR="002B36AC">
        <w:t xml:space="preserve"> 按钮保存</w:t>
      </w:r>
      <w:r w:rsidR="0053761A">
        <w:t>即可</w:t>
      </w:r>
      <w:r w:rsidR="002B36AC">
        <w:t>。</w:t>
      </w:r>
      <w:r w:rsidR="00952CC9">
        <w:t>sysadmin退出重新登录，显示菜单如下图所示：</w:t>
      </w:r>
    </w:p>
    <w:p w:rsidR="00952CC9" w:rsidRDefault="0030681A" w:rsidP="00E45CA0">
      <w:r>
        <w:rPr>
          <w:noProof/>
        </w:rPr>
        <w:drawing>
          <wp:inline distT="0" distB="0" distL="0" distR="0" wp14:anchorId="1C97589D" wp14:editId="2467F536">
            <wp:extent cx="5459730" cy="3542665"/>
            <wp:effectExtent l="0" t="0" r="762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9730" cy="3542665"/>
                    </a:xfrm>
                    <a:prstGeom prst="rect">
                      <a:avLst/>
                    </a:prstGeom>
                  </pic:spPr>
                </pic:pic>
              </a:graphicData>
            </a:graphic>
          </wp:inline>
        </w:drawing>
      </w:r>
    </w:p>
    <w:p w:rsidR="00A56DF8" w:rsidRPr="00E45CA0" w:rsidRDefault="00A56DF8" w:rsidP="00E45CA0"/>
    <w:p w:rsidR="00E61E94" w:rsidRDefault="002D60A5" w:rsidP="0004542B">
      <w:pPr>
        <w:pStyle w:val="3"/>
      </w:pPr>
      <w:bookmarkStart w:id="70" w:name="_Toc424740863"/>
      <w:r>
        <w:rPr>
          <w:rFonts w:hint="eastAsia"/>
        </w:rPr>
        <w:t>主机</w:t>
      </w:r>
      <w:r w:rsidR="002A2B27">
        <w:rPr>
          <w:rFonts w:hint="eastAsia"/>
        </w:rPr>
        <w:t>资源池配置</w:t>
      </w:r>
      <w:bookmarkEnd w:id="70"/>
      <w:r w:rsidR="00B347F5">
        <w:rPr>
          <w:rFonts w:hint="eastAsia"/>
        </w:rPr>
        <w:t xml:space="preserve"> </w:t>
      </w:r>
    </w:p>
    <w:p w:rsidR="00B347F5" w:rsidRDefault="00B347F5" w:rsidP="00B347F5">
      <w:r>
        <w:t>使用</w:t>
      </w:r>
      <w:r>
        <w:rPr>
          <w:rFonts w:hint="eastAsia"/>
        </w:rPr>
        <w:t>sysadmin或其他运维人员账户登录管理控制台</w:t>
      </w:r>
      <w:hyperlink r:id="rId22" w:history="1">
        <w:r w:rsidR="00780537" w:rsidRPr="00094759">
          <w:rPr>
            <w:rStyle w:val="af0"/>
          </w:rPr>
          <w:t>http://172.22.139.42:7082/</w:t>
        </w:r>
      </w:hyperlink>
      <w:r w:rsidR="00780537" w:rsidRPr="00780537">
        <w:t>，</w:t>
      </w:r>
      <w:r w:rsidR="00780537">
        <w:t xml:space="preserve"> 选择</w:t>
      </w:r>
      <w:r w:rsidR="00C16B20">
        <w:rPr>
          <w:rFonts w:hint="eastAsia"/>
        </w:rPr>
        <w:t xml:space="preserve"> </w:t>
      </w:r>
      <w:r w:rsidR="00780537">
        <w:t>“</w:t>
      </w:r>
      <w:r w:rsidR="00780537">
        <w:t>资源管理</w:t>
      </w:r>
      <w:r w:rsidR="00780537">
        <w:t>”</w:t>
      </w:r>
      <w:r w:rsidR="00780537">
        <w:t xml:space="preserve"> </w:t>
      </w:r>
      <w:r w:rsidR="00931BFF">
        <w:t>–</w:t>
      </w:r>
      <w:r w:rsidR="00931BFF">
        <w:t xml:space="preserve"> </w:t>
      </w:r>
      <w:r w:rsidR="00931BFF">
        <w:t>“</w:t>
      </w:r>
      <w:r w:rsidR="00931BFF">
        <w:t>主机</w:t>
      </w:r>
      <w:r w:rsidR="00322AD8">
        <w:t>管理</w:t>
      </w:r>
      <w:r w:rsidR="00931BFF">
        <w:t>”</w:t>
      </w:r>
      <w:r w:rsidR="00322AD8">
        <w:t xml:space="preserve"> </w:t>
      </w:r>
      <w:r w:rsidR="00322AD8">
        <w:t>–</w:t>
      </w:r>
      <w:r w:rsidR="00322AD8">
        <w:t xml:space="preserve"> </w:t>
      </w:r>
      <w:r w:rsidR="00322AD8">
        <w:t>“</w:t>
      </w:r>
      <w:r w:rsidR="00322AD8">
        <w:t>主机池管理</w:t>
      </w:r>
      <w:r w:rsidR="00322AD8">
        <w:t>”</w:t>
      </w:r>
      <w:r w:rsidR="00E83732">
        <w:t xml:space="preserve"> </w:t>
      </w:r>
      <w:r w:rsidR="00322AD8">
        <w:t>选项卡，如下图所示：</w:t>
      </w:r>
    </w:p>
    <w:p w:rsidR="00322AD8" w:rsidRDefault="00322AD8" w:rsidP="00B347F5">
      <w:r>
        <w:rPr>
          <w:noProof/>
        </w:rPr>
        <w:drawing>
          <wp:inline distT="0" distB="0" distL="0" distR="0" wp14:anchorId="33F8BECB" wp14:editId="7CC0697D">
            <wp:extent cx="5459730" cy="3542665"/>
            <wp:effectExtent l="0" t="0" r="762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9730" cy="3542665"/>
                    </a:xfrm>
                    <a:prstGeom prst="rect">
                      <a:avLst/>
                    </a:prstGeom>
                  </pic:spPr>
                </pic:pic>
              </a:graphicData>
            </a:graphic>
          </wp:inline>
        </w:drawing>
      </w:r>
    </w:p>
    <w:p w:rsidR="00322AD8" w:rsidRDefault="00322AD8" w:rsidP="00B347F5"/>
    <w:p w:rsidR="00322AD8" w:rsidRDefault="00322AD8" w:rsidP="00B347F5">
      <w:r>
        <w:t>选择</w:t>
      </w:r>
      <w:r>
        <w:rPr>
          <w:rFonts w:hint="eastAsia"/>
        </w:rPr>
        <w:t xml:space="preserve"> </w:t>
      </w:r>
      <w:r>
        <w:t>“</w:t>
      </w:r>
      <w:r>
        <w:t>新增</w:t>
      </w:r>
      <w:r>
        <w:t>”</w:t>
      </w:r>
      <w:r>
        <w:t xml:space="preserve"> </w:t>
      </w:r>
      <w:r w:rsidR="002869C1">
        <w:t>，弹出新增向导，如下图所示：</w:t>
      </w:r>
    </w:p>
    <w:p w:rsidR="002869C1" w:rsidRDefault="002869C1" w:rsidP="00BF778A">
      <w:pPr>
        <w:jc w:val="center"/>
      </w:pPr>
      <w:r>
        <w:rPr>
          <w:noProof/>
        </w:rPr>
        <w:lastRenderedPageBreak/>
        <w:drawing>
          <wp:inline distT="0" distB="0" distL="0" distR="0" wp14:anchorId="69B6E709" wp14:editId="1379BD6A">
            <wp:extent cx="4023360" cy="381372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6956" cy="3826614"/>
                    </a:xfrm>
                    <a:prstGeom prst="rect">
                      <a:avLst/>
                    </a:prstGeom>
                  </pic:spPr>
                </pic:pic>
              </a:graphicData>
            </a:graphic>
          </wp:inline>
        </w:drawing>
      </w:r>
    </w:p>
    <w:p w:rsidR="00BF778A" w:rsidRDefault="00801AB0" w:rsidP="00BF778A">
      <w:r>
        <w:t>选择一个主机套餐，配置这种机型的资源池大小，如果没有IAAS集成，则这些数值可以随便选择，单击</w:t>
      </w:r>
      <w:r>
        <w:rPr>
          <w:rFonts w:hint="eastAsia"/>
        </w:rPr>
        <w:t xml:space="preserve"> </w:t>
      </w:r>
      <w:r>
        <w:t>“</w:t>
      </w:r>
      <w:r>
        <w:t>添加</w:t>
      </w:r>
      <w:r>
        <w:t>”</w:t>
      </w:r>
      <w:r>
        <w:t xml:space="preserve"> 即可。</w:t>
      </w:r>
      <w:r w:rsidR="00F01B38">
        <w:t>如果你要修改主机套餐，可以直接更改数据库，默认的主机套餐数据库初始化脚本如下：</w:t>
      </w:r>
      <w:r w:rsidR="009548FD">
        <w:rPr>
          <w:rFonts w:hint="eastAsia"/>
        </w:rPr>
        <w:t>(参考下面初始化脚本)</w:t>
      </w:r>
    </w:p>
    <w:p w:rsidR="00B1688E" w:rsidRDefault="00B1688E" w:rsidP="00BF778A"/>
    <w:tbl>
      <w:tblPr>
        <w:tblStyle w:val="af3"/>
        <w:tblW w:w="0" w:type="auto"/>
        <w:tblLook w:val="04A0" w:firstRow="1" w:lastRow="0" w:firstColumn="1" w:lastColumn="0" w:noHBand="0" w:noVBand="1"/>
      </w:tblPr>
      <w:tblGrid>
        <w:gridCol w:w="8588"/>
      </w:tblGrid>
      <w:tr w:rsidR="00F01B38" w:rsidRPr="009548FD" w:rsidTr="00F01B38">
        <w:tc>
          <w:tcPr>
            <w:tcW w:w="8588" w:type="dxa"/>
          </w:tcPr>
          <w:p w:rsidR="00804931" w:rsidRPr="009548FD" w:rsidRDefault="00804931" w:rsidP="00804931">
            <w:pPr>
              <w:autoSpaceDE w:val="0"/>
              <w:autoSpaceDN w:val="0"/>
              <w:adjustRightInd w:val="0"/>
              <w:jc w:val="left"/>
              <w:rPr>
                <w:rFonts w:ascii="Courier New" w:hAnsi="Courier New" w:cs="Courier New"/>
                <w:kern w:val="0"/>
                <w:szCs w:val="21"/>
              </w:rPr>
            </w:pPr>
            <w:r w:rsidRPr="009548FD">
              <w:rPr>
                <w:rFonts w:ascii="Courier New" w:hAnsi="Courier New" w:cs="Courier New"/>
                <w:b/>
                <w:bCs/>
                <w:color w:val="7F0055"/>
                <w:kern w:val="0"/>
                <w:szCs w:val="21"/>
              </w:rPr>
              <w:t>insert</w:t>
            </w:r>
            <w:r w:rsidRPr="009548FD">
              <w:rPr>
                <w:rFonts w:ascii="Courier New" w:hAnsi="Courier New" w:cs="Courier New"/>
                <w:color w:val="000000"/>
                <w:kern w:val="0"/>
                <w:szCs w:val="21"/>
              </w:rPr>
              <w:t xml:space="preserve"> </w:t>
            </w:r>
            <w:r w:rsidRPr="009548FD">
              <w:rPr>
                <w:rFonts w:ascii="Courier New" w:hAnsi="Courier New" w:cs="Courier New"/>
                <w:b/>
                <w:bCs/>
                <w:color w:val="7F0055"/>
                <w:kern w:val="0"/>
                <w:szCs w:val="21"/>
              </w:rPr>
              <w:t>into</w:t>
            </w:r>
            <w:r w:rsidRPr="009548FD">
              <w:rPr>
                <w:rFonts w:ascii="Courier New" w:hAnsi="Courier New" w:cs="Courier New"/>
                <w:color w:val="000000"/>
                <w:kern w:val="0"/>
                <w:szCs w:val="21"/>
              </w:rPr>
              <w:t xml:space="preserve"> PAS_HOST_TEMPLATE (templateId, templateName, imageId, profileId, unit, cpu, memory, storage, osName, osVersion)</w:t>
            </w:r>
          </w:p>
          <w:p w:rsidR="00804931" w:rsidRPr="009548FD" w:rsidRDefault="00804931" w:rsidP="00804931">
            <w:pPr>
              <w:autoSpaceDE w:val="0"/>
              <w:autoSpaceDN w:val="0"/>
              <w:adjustRightInd w:val="0"/>
              <w:jc w:val="left"/>
              <w:rPr>
                <w:rFonts w:ascii="Courier New" w:hAnsi="Courier New" w:cs="Courier New"/>
                <w:kern w:val="0"/>
                <w:szCs w:val="21"/>
              </w:rPr>
            </w:pPr>
            <w:r w:rsidRPr="009548FD">
              <w:rPr>
                <w:rFonts w:ascii="Courier New" w:hAnsi="Courier New" w:cs="Courier New"/>
                <w:color w:val="000000"/>
                <w:kern w:val="0"/>
                <w:szCs w:val="21"/>
              </w:rPr>
              <w:tab/>
            </w:r>
            <w:r w:rsidRPr="009548FD">
              <w:rPr>
                <w:rFonts w:ascii="Courier New" w:hAnsi="Courier New" w:cs="Courier New"/>
                <w:b/>
                <w:bCs/>
                <w:color w:val="7F0055"/>
                <w:kern w:val="0"/>
                <w:szCs w:val="21"/>
              </w:rPr>
              <w:t>values</w:t>
            </w:r>
            <w:r w:rsidRPr="009548FD">
              <w:rPr>
                <w:rFonts w:ascii="Courier New" w:hAnsi="Courier New" w:cs="Courier New"/>
                <w:color w:val="000000"/>
                <w:kern w:val="0"/>
                <w:szCs w:val="21"/>
              </w:rPr>
              <w:t xml:space="preserve"> (</w:t>
            </w:r>
            <w:r w:rsidRPr="009548FD">
              <w:rPr>
                <w:rFonts w:ascii="Courier New" w:hAnsi="Courier New" w:cs="Courier New"/>
                <w:color w:val="0000FF"/>
                <w:kern w:val="0"/>
                <w:szCs w:val="21"/>
              </w:rPr>
              <w:t>'20130517J001'</w:t>
            </w:r>
            <w:r w:rsidRPr="009548FD">
              <w:rPr>
                <w:rFonts w:ascii="Courier New" w:hAnsi="Courier New" w:cs="Courier New"/>
                <w:color w:val="000000"/>
                <w:kern w:val="0"/>
                <w:szCs w:val="21"/>
              </w:rPr>
              <w:t xml:space="preserve">, </w:t>
            </w:r>
            <w:r w:rsidRPr="009548FD">
              <w:rPr>
                <w:rFonts w:ascii="Courier New" w:hAnsi="Courier New" w:cs="Courier New"/>
                <w:color w:val="0000FF"/>
                <w:kern w:val="0"/>
                <w:szCs w:val="21"/>
              </w:rPr>
              <w:t>'Redhat-1C2G'</w:t>
            </w:r>
            <w:r w:rsidRPr="009548FD">
              <w:rPr>
                <w:rFonts w:ascii="Courier New" w:hAnsi="Courier New" w:cs="Courier New"/>
                <w:color w:val="000000"/>
                <w:kern w:val="0"/>
                <w:szCs w:val="21"/>
              </w:rPr>
              <w:t xml:space="preserve">, </w:t>
            </w:r>
            <w:r w:rsidRPr="009548FD">
              <w:rPr>
                <w:rFonts w:ascii="Courier New" w:hAnsi="Courier New" w:cs="Courier New"/>
                <w:color w:val="0000FF"/>
                <w:kern w:val="0"/>
                <w:szCs w:val="21"/>
              </w:rPr>
              <w:t>'2013091610295010'</w:t>
            </w:r>
            <w:r w:rsidRPr="009548FD">
              <w:rPr>
                <w:rFonts w:ascii="Courier New" w:hAnsi="Courier New" w:cs="Courier New"/>
                <w:color w:val="000000"/>
                <w:kern w:val="0"/>
                <w:szCs w:val="21"/>
              </w:rPr>
              <w:t xml:space="preserve">, </w:t>
            </w:r>
            <w:r w:rsidRPr="009548FD">
              <w:rPr>
                <w:rFonts w:ascii="Courier New" w:hAnsi="Courier New" w:cs="Courier New"/>
                <w:color w:val="0000FF"/>
                <w:kern w:val="0"/>
                <w:szCs w:val="21"/>
              </w:rPr>
              <w:t>'2012090100000006'</w:t>
            </w:r>
            <w:r w:rsidRPr="009548FD">
              <w:rPr>
                <w:rFonts w:ascii="Courier New" w:hAnsi="Courier New" w:cs="Courier New"/>
                <w:color w:val="000000"/>
                <w:kern w:val="0"/>
                <w:szCs w:val="21"/>
              </w:rPr>
              <w:t xml:space="preserve">, </w:t>
            </w:r>
            <w:r w:rsidRPr="009548FD">
              <w:rPr>
                <w:rFonts w:ascii="Courier New" w:hAnsi="Courier New" w:cs="Courier New"/>
                <w:color w:val="0000FF"/>
                <w:kern w:val="0"/>
                <w:szCs w:val="21"/>
              </w:rPr>
              <w:t>'GB'</w:t>
            </w:r>
            <w:r w:rsidRPr="009548FD">
              <w:rPr>
                <w:rFonts w:ascii="Courier New" w:hAnsi="Courier New" w:cs="Courier New"/>
                <w:color w:val="000000"/>
                <w:kern w:val="0"/>
                <w:szCs w:val="21"/>
              </w:rPr>
              <w:t xml:space="preserve">, 1, 2, 0, </w:t>
            </w:r>
            <w:r w:rsidRPr="009548FD">
              <w:rPr>
                <w:rFonts w:ascii="Courier New" w:hAnsi="Courier New" w:cs="Courier New"/>
                <w:color w:val="0000FF"/>
                <w:kern w:val="0"/>
                <w:szCs w:val="21"/>
              </w:rPr>
              <w:t>'Redhat-Enterprise'</w:t>
            </w:r>
            <w:r w:rsidRPr="009548FD">
              <w:rPr>
                <w:rFonts w:ascii="Courier New" w:hAnsi="Courier New" w:cs="Courier New"/>
                <w:color w:val="000000"/>
                <w:kern w:val="0"/>
                <w:szCs w:val="21"/>
              </w:rPr>
              <w:t xml:space="preserve">, </w:t>
            </w:r>
            <w:r w:rsidRPr="009548FD">
              <w:rPr>
                <w:rFonts w:ascii="Courier New" w:hAnsi="Courier New" w:cs="Courier New"/>
                <w:color w:val="0000FF"/>
                <w:kern w:val="0"/>
                <w:szCs w:val="21"/>
              </w:rPr>
              <w:t>'6.4'</w:t>
            </w:r>
            <w:r w:rsidRPr="009548FD">
              <w:rPr>
                <w:rFonts w:ascii="Courier New" w:hAnsi="Courier New" w:cs="Courier New"/>
                <w:color w:val="000000"/>
                <w:kern w:val="0"/>
                <w:szCs w:val="21"/>
              </w:rPr>
              <w:t>);</w:t>
            </w:r>
          </w:p>
          <w:p w:rsidR="00804931" w:rsidRPr="009548FD" w:rsidRDefault="00804931" w:rsidP="00804931">
            <w:pPr>
              <w:autoSpaceDE w:val="0"/>
              <w:autoSpaceDN w:val="0"/>
              <w:adjustRightInd w:val="0"/>
              <w:jc w:val="left"/>
              <w:rPr>
                <w:rFonts w:ascii="Courier New" w:hAnsi="Courier New" w:cs="Courier New"/>
                <w:kern w:val="0"/>
                <w:szCs w:val="21"/>
              </w:rPr>
            </w:pPr>
            <w:r w:rsidRPr="009548FD">
              <w:rPr>
                <w:rFonts w:ascii="Courier New" w:hAnsi="Courier New" w:cs="Courier New"/>
                <w:b/>
                <w:bCs/>
                <w:color w:val="7F0055"/>
                <w:kern w:val="0"/>
                <w:szCs w:val="21"/>
              </w:rPr>
              <w:t>insert</w:t>
            </w:r>
            <w:r w:rsidRPr="009548FD">
              <w:rPr>
                <w:rFonts w:ascii="Courier New" w:hAnsi="Courier New" w:cs="Courier New"/>
                <w:color w:val="000000"/>
                <w:kern w:val="0"/>
                <w:szCs w:val="21"/>
              </w:rPr>
              <w:t xml:space="preserve"> </w:t>
            </w:r>
            <w:r w:rsidRPr="009548FD">
              <w:rPr>
                <w:rFonts w:ascii="Courier New" w:hAnsi="Courier New" w:cs="Courier New"/>
                <w:b/>
                <w:bCs/>
                <w:color w:val="7F0055"/>
                <w:kern w:val="0"/>
                <w:szCs w:val="21"/>
              </w:rPr>
              <w:t>into</w:t>
            </w:r>
            <w:r w:rsidRPr="009548FD">
              <w:rPr>
                <w:rFonts w:ascii="Courier New" w:hAnsi="Courier New" w:cs="Courier New"/>
                <w:color w:val="000000"/>
                <w:kern w:val="0"/>
                <w:szCs w:val="21"/>
              </w:rPr>
              <w:t xml:space="preserve"> PAS_HOST_TEMPLATE (templateId, templateName, imageId, profileId, unit, cpu, memory, storage, osName, osVersion)</w:t>
            </w:r>
          </w:p>
          <w:p w:rsidR="00804931" w:rsidRPr="009548FD" w:rsidRDefault="00804931" w:rsidP="00804931">
            <w:pPr>
              <w:autoSpaceDE w:val="0"/>
              <w:autoSpaceDN w:val="0"/>
              <w:adjustRightInd w:val="0"/>
              <w:jc w:val="left"/>
              <w:rPr>
                <w:rFonts w:ascii="Courier New" w:hAnsi="Courier New" w:cs="Courier New"/>
                <w:kern w:val="0"/>
                <w:szCs w:val="21"/>
              </w:rPr>
            </w:pPr>
            <w:r w:rsidRPr="009548FD">
              <w:rPr>
                <w:rFonts w:ascii="Courier New" w:hAnsi="Courier New" w:cs="Courier New"/>
                <w:color w:val="000000"/>
                <w:kern w:val="0"/>
                <w:szCs w:val="21"/>
              </w:rPr>
              <w:tab/>
            </w:r>
            <w:r w:rsidRPr="009548FD">
              <w:rPr>
                <w:rFonts w:ascii="Courier New" w:hAnsi="Courier New" w:cs="Courier New"/>
                <w:b/>
                <w:bCs/>
                <w:color w:val="7F0055"/>
                <w:kern w:val="0"/>
                <w:szCs w:val="21"/>
              </w:rPr>
              <w:t>values</w:t>
            </w:r>
            <w:r w:rsidRPr="009548FD">
              <w:rPr>
                <w:rFonts w:ascii="Courier New" w:hAnsi="Courier New" w:cs="Courier New"/>
                <w:color w:val="000000"/>
                <w:kern w:val="0"/>
                <w:szCs w:val="21"/>
              </w:rPr>
              <w:t xml:space="preserve"> (</w:t>
            </w:r>
            <w:r w:rsidRPr="009548FD">
              <w:rPr>
                <w:rFonts w:ascii="Courier New" w:hAnsi="Courier New" w:cs="Courier New"/>
                <w:color w:val="0000FF"/>
                <w:kern w:val="0"/>
                <w:szCs w:val="21"/>
              </w:rPr>
              <w:t>'20130517J002'</w:t>
            </w:r>
            <w:r w:rsidRPr="009548FD">
              <w:rPr>
                <w:rFonts w:ascii="Courier New" w:hAnsi="Courier New" w:cs="Courier New"/>
                <w:color w:val="000000"/>
                <w:kern w:val="0"/>
                <w:szCs w:val="21"/>
              </w:rPr>
              <w:t xml:space="preserve">, </w:t>
            </w:r>
            <w:r w:rsidRPr="009548FD">
              <w:rPr>
                <w:rFonts w:ascii="Courier New" w:hAnsi="Courier New" w:cs="Courier New"/>
                <w:color w:val="0000FF"/>
                <w:kern w:val="0"/>
                <w:szCs w:val="21"/>
              </w:rPr>
              <w:t>'Redhat-2C2G'</w:t>
            </w:r>
            <w:r w:rsidRPr="009548FD">
              <w:rPr>
                <w:rFonts w:ascii="Courier New" w:hAnsi="Courier New" w:cs="Courier New"/>
                <w:color w:val="000000"/>
                <w:kern w:val="0"/>
                <w:szCs w:val="21"/>
              </w:rPr>
              <w:t xml:space="preserve">, </w:t>
            </w:r>
            <w:r w:rsidRPr="009548FD">
              <w:rPr>
                <w:rFonts w:ascii="Courier New" w:hAnsi="Courier New" w:cs="Courier New"/>
                <w:color w:val="0000FF"/>
                <w:kern w:val="0"/>
                <w:szCs w:val="21"/>
              </w:rPr>
              <w:t>'2013091610295010'</w:t>
            </w:r>
            <w:r w:rsidRPr="009548FD">
              <w:rPr>
                <w:rFonts w:ascii="Courier New" w:hAnsi="Courier New" w:cs="Courier New"/>
                <w:color w:val="000000"/>
                <w:kern w:val="0"/>
                <w:szCs w:val="21"/>
              </w:rPr>
              <w:t xml:space="preserve">, </w:t>
            </w:r>
            <w:r w:rsidRPr="009548FD">
              <w:rPr>
                <w:rFonts w:ascii="Courier New" w:hAnsi="Courier New" w:cs="Courier New"/>
                <w:color w:val="0000FF"/>
                <w:kern w:val="0"/>
                <w:szCs w:val="21"/>
              </w:rPr>
              <w:t>'2012090100000007'</w:t>
            </w:r>
            <w:r w:rsidRPr="009548FD">
              <w:rPr>
                <w:rFonts w:ascii="Courier New" w:hAnsi="Courier New" w:cs="Courier New"/>
                <w:color w:val="000000"/>
                <w:kern w:val="0"/>
                <w:szCs w:val="21"/>
              </w:rPr>
              <w:t xml:space="preserve">, </w:t>
            </w:r>
            <w:r w:rsidRPr="009548FD">
              <w:rPr>
                <w:rFonts w:ascii="Courier New" w:hAnsi="Courier New" w:cs="Courier New"/>
                <w:color w:val="0000FF"/>
                <w:kern w:val="0"/>
                <w:szCs w:val="21"/>
              </w:rPr>
              <w:t>'GB'</w:t>
            </w:r>
            <w:r w:rsidRPr="009548FD">
              <w:rPr>
                <w:rFonts w:ascii="Courier New" w:hAnsi="Courier New" w:cs="Courier New"/>
                <w:color w:val="000000"/>
                <w:kern w:val="0"/>
                <w:szCs w:val="21"/>
              </w:rPr>
              <w:t xml:space="preserve">, 2, 2, 0, </w:t>
            </w:r>
            <w:r w:rsidRPr="009548FD">
              <w:rPr>
                <w:rFonts w:ascii="Courier New" w:hAnsi="Courier New" w:cs="Courier New"/>
                <w:color w:val="0000FF"/>
                <w:kern w:val="0"/>
                <w:szCs w:val="21"/>
              </w:rPr>
              <w:t>'Redhat-Enterprise'</w:t>
            </w:r>
            <w:r w:rsidRPr="009548FD">
              <w:rPr>
                <w:rFonts w:ascii="Courier New" w:hAnsi="Courier New" w:cs="Courier New"/>
                <w:color w:val="000000"/>
                <w:kern w:val="0"/>
                <w:szCs w:val="21"/>
              </w:rPr>
              <w:t xml:space="preserve">, </w:t>
            </w:r>
            <w:r w:rsidRPr="009548FD">
              <w:rPr>
                <w:rFonts w:ascii="Courier New" w:hAnsi="Courier New" w:cs="Courier New"/>
                <w:color w:val="0000FF"/>
                <w:kern w:val="0"/>
                <w:szCs w:val="21"/>
              </w:rPr>
              <w:t>'6.4'</w:t>
            </w:r>
            <w:r w:rsidRPr="009548FD">
              <w:rPr>
                <w:rFonts w:ascii="Courier New" w:hAnsi="Courier New" w:cs="Courier New"/>
                <w:color w:val="000000"/>
                <w:kern w:val="0"/>
                <w:szCs w:val="21"/>
              </w:rPr>
              <w:t>);</w:t>
            </w:r>
          </w:p>
          <w:p w:rsidR="00804931" w:rsidRPr="009548FD" w:rsidRDefault="00804931" w:rsidP="00804931">
            <w:pPr>
              <w:autoSpaceDE w:val="0"/>
              <w:autoSpaceDN w:val="0"/>
              <w:adjustRightInd w:val="0"/>
              <w:jc w:val="left"/>
              <w:rPr>
                <w:rFonts w:ascii="Courier New" w:hAnsi="Courier New" w:cs="Courier New"/>
                <w:kern w:val="0"/>
                <w:szCs w:val="21"/>
              </w:rPr>
            </w:pPr>
            <w:r w:rsidRPr="009548FD">
              <w:rPr>
                <w:rFonts w:ascii="Courier New" w:hAnsi="Courier New" w:cs="Courier New"/>
                <w:b/>
                <w:bCs/>
                <w:color w:val="7F0055"/>
                <w:kern w:val="0"/>
                <w:szCs w:val="21"/>
              </w:rPr>
              <w:t>insert</w:t>
            </w:r>
            <w:r w:rsidRPr="009548FD">
              <w:rPr>
                <w:rFonts w:ascii="Courier New" w:hAnsi="Courier New" w:cs="Courier New"/>
                <w:color w:val="000000"/>
                <w:kern w:val="0"/>
                <w:szCs w:val="21"/>
              </w:rPr>
              <w:t xml:space="preserve"> </w:t>
            </w:r>
            <w:r w:rsidRPr="009548FD">
              <w:rPr>
                <w:rFonts w:ascii="Courier New" w:hAnsi="Courier New" w:cs="Courier New"/>
                <w:b/>
                <w:bCs/>
                <w:color w:val="7F0055"/>
                <w:kern w:val="0"/>
                <w:szCs w:val="21"/>
              </w:rPr>
              <w:t>into</w:t>
            </w:r>
            <w:r w:rsidRPr="009548FD">
              <w:rPr>
                <w:rFonts w:ascii="Courier New" w:hAnsi="Courier New" w:cs="Courier New"/>
                <w:color w:val="000000"/>
                <w:kern w:val="0"/>
                <w:szCs w:val="21"/>
              </w:rPr>
              <w:t xml:space="preserve"> PAS_HOST_TEMPLATE (templateId, templateName, imageId, profileId, unit, cpu, memory, storage, osName, osVersion)</w:t>
            </w:r>
          </w:p>
          <w:p w:rsidR="00F01B38" w:rsidRPr="009548FD" w:rsidRDefault="00804931" w:rsidP="00804931">
            <w:pPr>
              <w:rPr>
                <w:szCs w:val="21"/>
              </w:rPr>
            </w:pPr>
            <w:r w:rsidRPr="009548FD">
              <w:rPr>
                <w:rFonts w:ascii="Courier New" w:hAnsi="Courier New" w:cs="Courier New"/>
                <w:color w:val="000000"/>
                <w:kern w:val="0"/>
                <w:szCs w:val="21"/>
              </w:rPr>
              <w:tab/>
            </w:r>
            <w:r w:rsidRPr="009548FD">
              <w:rPr>
                <w:rFonts w:ascii="Courier New" w:hAnsi="Courier New" w:cs="Courier New"/>
                <w:b/>
                <w:bCs/>
                <w:color w:val="7F0055"/>
                <w:kern w:val="0"/>
                <w:szCs w:val="21"/>
              </w:rPr>
              <w:t>values</w:t>
            </w:r>
            <w:r w:rsidRPr="009548FD">
              <w:rPr>
                <w:rFonts w:ascii="Courier New" w:hAnsi="Courier New" w:cs="Courier New"/>
                <w:color w:val="000000"/>
                <w:kern w:val="0"/>
                <w:szCs w:val="21"/>
              </w:rPr>
              <w:t xml:space="preserve"> (</w:t>
            </w:r>
            <w:r w:rsidRPr="009548FD">
              <w:rPr>
                <w:rFonts w:ascii="Courier New" w:hAnsi="Courier New" w:cs="Courier New"/>
                <w:color w:val="0000FF"/>
                <w:kern w:val="0"/>
                <w:szCs w:val="21"/>
              </w:rPr>
              <w:t>'20130517J003'</w:t>
            </w:r>
            <w:r w:rsidRPr="009548FD">
              <w:rPr>
                <w:rFonts w:ascii="Courier New" w:hAnsi="Courier New" w:cs="Courier New"/>
                <w:color w:val="000000"/>
                <w:kern w:val="0"/>
                <w:szCs w:val="21"/>
              </w:rPr>
              <w:t xml:space="preserve">, </w:t>
            </w:r>
            <w:r w:rsidRPr="009548FD">
              <w:rPr>
                <w:rFonts w:ascii="Courier New" w:hAnsi="Courier New" w:cs="Courier New"/>
                <w:color w:val="0000FF"/>
                <w:kern w:val="0"/>
                <w:szCs w:val="21"/>
              </w:rPr>
              <w:t>'Redhat-2C4G'</w:t>
            </w:r>
            <w:r w:rsidRPr="009548FD">
              <w:rPr>
                <w:rFonts w:ascii="Courier New" w:hAnsi="Courier New" w:cs="Courier New"/>
                <w:color w:val="000000"/>
                <w:kern w:val="0"/>
                <w:szCs w:val="21"/>
              </w:rPr>
              <w:t xml:space="preserve">, </w:t>
            </w:r>
            <w:r w:rsidRPr="009548FD">
              <w:rPr>
                <w:rFonts w:ascii="Courier New" w:hAnsi="Courier New" w:cs="Courier New"/>
                <w:color w:val="0000FF"/>
                <w:kern w:val="0"/>
                <w:szCs w:val="21"/>
              </w:rPr>
              <w:t>'2013091610295010'</w:t>
            </w:r>
            <w:r w:rsidRPr="009548FD">
              <w:rPr>
                <w:rFonts w:ascii="Courier New" w:hAnsi="Courier New" w:cs="Courier New"/>
                <w:color w:val="000000"/>
                <w:kern w:val="0"/>
                <w:szCs w:val="21"/>
              </w:rPr>
              <w:t xml:space="preserve">, </w:t>
            </w:r>
            <w:r w:rsidRPr="009548FD">
              <w:rPr>
                <w:rFonts w:ascii="Courier New" w:hAnsi="Courier New" w:cs="Courier New"/>
                <w:color w:val="0000FF"/>
                <w:kern w:val="0"/>
                <w:szCs w:val="21"/>
              </w:rPr>
              <w:t>'2012090100000008'</w:t>
            </w:r>
            <w:r w:rsidRPr="009548FD">
              <w:rPr>
                <w:rFonts w:ascii="Courier New" w:hAnsi="Courier New" w:cs="Courier New"/>
                <w:color w:val="000000"/>
                <w:kern w:val="0"/>
                <w:szCs w:val="21"/>
              </w:rPr>
              <w:t xml:space="preserve">, </w:t>
            </w:r>
            <w:r w:rsidRPr="009548FD">
              <w:rPr>
                <w:rFonts w:ascii="Courier New" w:hAnsi="Courier New" w:cs="Courier New"/>
                <w:color w:val="0000FF"/>
                <w:kern w:val="0"/>
                <w:szCs w:val="21"/>
              </w:rPr>
              <w:t>'GB'</w:t>
            </w:r>
            <w:r w:rsidRPr="009548FD">
              <w:rPr>
                <w:rFonts w:ascii="Courier New" w:hAnsi="Courier New" w:cs="Courier New"/>
                <w:color w:val="000000"/>
                <w:kern w:val="0"/>
                <w:szCs w:val="21"/>
              </w:rPr>
              <w:t xml:space="preserve">, 2, 4, 0, </w:t>
            </w:r>
            <w:r w:rsidRPr="009548FD">
              <w:rPr>
                <w:rFonts w:ascii="Courier New" w:hAnsi="Courier New" w:cs="Courier New"/>
                <w:color w:val="0000FF"/>
                <w:kern w:val="0"/>
                <w:szCs w:val="21"/>
              </w:rPr>
              <w:t>'Redhat-Enterprise'</w:t>
            </w:r>
            <w:r w:rsidRPr="009548FD">
              <w:rPr>
                <w:rFonts w:ascii="Courier New" w:hAnsi="Courier New" w:cs="Courier New"/>
                <w:color w:val="000000"/>
                <w:kern w:val="0"/>
                <w:szCs w:val="21"/>
              </w:rPr>
              <w:t xml:space="preserve">, </w:t>
            </w:r>
            <w:r w:rsidRPr="009548FD">
              <w:rPr>
                <w:rFonts w:ascii="Courier New" w:hAnsi="Courier New" w:cs="Courier New"/>
                <w:color w:val="0000FF"/>
                <w:kern w:val="0"/>
                <w:szCs w:val="21"/>
              </w:rPr>
              <w:t>'6.4'</w:t>
            </w:r>
            <w:r w:rsidRPr="009548FD">
              <w:rPr>
                <w:rFonts w:ascii="Courier New" w:hAnsi="Courier New" w:cs="Courier New"/>
                <w:color w:val="000000"/>
                <w:kern w:val="0"/>
                <w:szCs w:val="21"/>
              </w:rPr>
              <w:t>);</w:t>
            </w:r>
          </w:p>
          <w:p w:rsidR="009548FD" w:rsidRPr="009548FD" w:rsidRDefault="009548FD" w:rsidP="009548FD">
            <w:pPr>
              <w:autoSpaceDE w:val="0"/>
              <w:autoSpaceDN w:val="0"/>
              <w:adjustRightInd w:val="0"/>
              <w:jc w:val="left"/>
              <w:rPr>
                <w:rFonts w:ascii="Courier New" w:hAnsi="Courier New" w:cs="Courier New"/>
                <w:kern w:val="0"/>
                <w:szCs w:val="21"/>
              </w:rPr>
            </w:pPr>
            <w:r w:rsidRPr="009548FD">
              <w:rPr>
                <w:rFonts w:ascii="Courier New" w:hAnsi="Courier New" w:cs="Courier New"/>
                <w:b/>
                <w:bCs/>
                <w:color w:val="7F0055"/>
                <w:kern w:val="0"/>
                <w:szCs w:val="21"/>
              </w:rPr>
              <w:t>insert</w:t>
            </w:r>
            <w:r w:rsidRPr="009548FD">
              <w:rPr>
                <w:rFonts w:ascii="Courier New" w:hAnsi="Courier New" w:cs="Courier New"/>
                <w:color w:val="000000"/>
                <w:kern w:val="0"/>
                <w:szCs w:val="21"/>
              </w:rPr>
              <w:t xml:space="preserve"> </w:t>
            </w:r>
            <w:r w:rsidRPr="009548FD">
              <w:rPr>
                <w:rFonts w:ascii="Courier New" w:hAnsi="Courier New" w:cs="Courier New"/>
                <w:b/>
                <w:bCs/>
                <w:color w:val="7F0055"/>
                <w:kern w:val="0"/>
                <w:szCs w:val="21"/>
              </w:rPr>
              <w:t>into</w:t>
            </w:r>
            <w:r w:rsidRPr="009548FD">
              <w:rPr>
                <w:rFonts w:ascii="Courier New" w:hAnsi="Courier New" w:cs="Courier New"/>
                <w:color w:val="000000"/>
                <w:kern w:val="0"/>
                <w:szCs w:val="21"/>
              </w:rPr>
              <w:t xml:space="preserve"> PAS_HOST_TEMPLATE (templateId, templateName, imageId, profileId, unit, cpu, memory, storage, osName, osVersion)</w:t>
            </w:r>
          </w:p>
          <w:p w:rsidR="009548FD" w:rsidRPr="009548FD" w:rsidRDefault="009548FD" w:rsidP="009548FD">
            <w:pPr>
              <w:autoSpaceDE w:val="0"/>
              <w:autoSpaceDN w:val="0"/>
              <w:adjustRightInd w:val="0"/>
              <w:jc w:val="left"/>
              <w:rPr>
                <w:rFonts w:ascii="Courier New" w:hAnsi="Courier New" w:cs="Courier New"/>
                <w:kern w:val="0"/>
                <w:szCs w:val="21"/>
              </w:rPr>
            </w:pPr>
            <w:r w:rsidRPr="009548FD">
              <w:rPr>
                <w:rFonts w:ascii="Courier New" w:hAnsi="Courier New" w:cs="Courier New"/>
                <w:color w:val="000000"/>
                <w:kern w:val="0"/>
                <w:szCs w:val="21"/>
              </w:rPr>
              <w:tab/>
            </w:r>
            <w:r w:rsidRPr="009548FD">
              <w:rPr>
                <w:rFonts w:ascii="Courier New" w:hAnsi="Courier New" w:cs="Courier New"/>
                <w:b/>
                <w:bCs/>
                <w:color w:val="7F0055"/>
                <w:kern w:val="0"/>
                <w:szCs w:val="21"/>
              </w:rPr>
              <w:t>values</w:t>
            </w:r>
            <w:r w:rsidRPr="009548FD">
              <w:rPr>
                <w:rFonts w:ascii="Courier New" w:hAnsi="Courier New" w:cs="Courier New"/>
                <w:color w:val="000000"/>
                <w:kern w:val="0"/>
                <w:szCs w:val="21"/>
              </w:rPr>
              <w:t xml:space="preserve"> (</w:t>
            </w:r>
            <w:r w:rsidRPr="009548FD">
              <w:rPr>
                <w:rFonts w:ascii="Courier New" w:hAnsi="Courier New" w:cs="Courier New"/>
                <w:color w:val="0000FF"/>
                <w:kern w:val="0"/>
                <w:szCs w:val="21"/>
              </w:rPr>
              <w:t>'20130517J011'</w:t>
            </w:r>
            <w:r w:rsidRPr="009548FD">
              <w:rPr>
                <w:rFonts w:ascii="Courier New" w:hAnsi="Courier New" w:cs="Courier New"/>
                <w:color w:val="000000"/>
                <w:kern w:val="0"/>
                <w:szCs w:val="21"/>
              </w:rPr>
              <w:t xml:space="preserve">, </w:t>
            </w:r>
            <w:r w:rsidRPr="009548FD">
              <w:rPr>
                <w:rFonts w:ascii="Courier New" w:hAnsi="Courier New" w:cs="Courier New"/>
                <w:color w:val="0000FF"/>
                <w:kern w:val="0"/>
                <w:szCs w:val="21"/>
              </w:rPr>
              <w:t>'SUSE-1C2G'</w:t>
            </w:r>
            <w:r w:rsidRPr="009548FD">
              <w:rPr>
                <w:rFonts w:ascii="Courier New" w:hAnsi="Courier New" w:cs="Courier New"/>
                <w:color w:val="000000"/>
                <w:kern w:val="0"/>
                <w:szCs w:val="21"/>
              </w:rPr>
              <w:t xml:space="preserve">, </w:t>
            </w:r>
            <w:r w:rsidRPr="009548FD">
              <w:rPr>
                <w:rFonts w:ascii="Courier New" w:hAnsi="Courier New" w:cs="Courier New"/>
                <w:color w:val="0000FF"/>
                <w:kern w:val="0"/>
                <w:szCs w:val="21"/>
              </w:rPr>
              <w:t>'2013091610295011'</w:t>
            </w:r>
            <w:r w:rsidRPr="009548FD">
              <w:rPr>
                <w:rFonts w:ascii="Courier New" w:hAnsi="Courier New" w:cs="Courier New"/>
                <w:color w:val="000000"/>
                <w:kern w:val="0"/>
                <w:szCs w:val="21"/>
              </w:rPr>
              <w:t xml:space="preserve">, </w:t>
            </w:r>
            <w:r w:rsidRPr="009548FD">
              <w:rPr>
                <w:rFonts w:ascii="Courier New" w:hAnsi="Courier New" w:cs="Courier New"/>
                <w:color w:val="0000FF"/>
                <w:kern w:val="0"/>
                <w:szCs w:val="21"/>
              </w:rPr>
              <w:t>'2012090100000006'</w:t>
            </w:r>
            <w:r w:rsidRPr="009548FD">
              <w:rPr>
                <w:rFonts w:ascii="Courier New" w:hAnsi="Courier New" w:cs="Courier New"/>
                <w:color w:val="000000"/>
                <w:kern w:val="0"/>
                <w:szCs w:val="21"/>
              </w:rPr>
              <w:t xml:space="preserve">, </w:t>
            </w:r>
            <w:r w:rsidRPr="009548FD">
              <w:rPr>
                <w:rFonts w:ascii="Courier New" w:hAnsi="Courier New" w:cs="Courier New"/>
                <w:color w:val="0000FF"/>
                <w:kern w:val="0"/>
                <w:szCs w:val="21"/>
              </w:rPr>
              <w:t>'GB'</w:t>
            </w:r>
            <w:r w:rsidRPr="009548FD">
              <w:rPr>
                <w:rFonts w:ascii="Courier New" w:hAnsi="Courier New" w:cs="Courier New"/>
                <w:color w:val="000000"/>
                <w:kern w:val="0"/>
                <w:szCs w:val="21"/>
              </w:rPr>
              <w:t xml:space="preserve">, 1, 2, 0, </w:t>
            </w:r>
            <w:r w:rsidRPr="009548FD">
              <w:rPr>
                <w:rFonts w:ascii="Courier New" w:hAnsi="Courier New" w:cs="Courier New"/>
                <w:color w:val="0000FF"/>
                <w:kern w:val="0"/>
                <w:szCs w:val="21"/>
              </w:rPr>
              <w:t>'SUSE-Enterprise'</w:t>
            </w:r>
            <w:r w:rsidRPr="009548FD">
              <w:rPr>
                <w:rFonts w:ascii="Courier New" w:hAnsi="Courier New" w:cs="Courier New"/>
                <w:color w:val="000000"/>
                <w:kern w:val="0"/>
                <w:szCs w:val="21"/>
              </w:rPr>
              <w:t xml:space="preserve">, </w:t>
            </w:r>
            <w:r w:rsidRPr="009548FD">
              <w:rPr>
                <w:rFonts w:ascii="Courier New" w:hAnsi="Courier New" w:cs="Courier New"/>
                <w:color w:val="0000FF"/>
                <w:kern w:val="0"/>
                <w:szCs w:val="21"/>
              </w:rPr>
              <w:t>'11G_SP2'</w:t>
            </w:r>
            <w:r w:rsidRPr="009548FD">
              <w:rPr>
                <w:rFonts w:ascii="Courier New" w:hAnsi="Courier New" w:cs="Courier New"/>
                <w:color w:val="000000"/>
                <w:kern w:val="0"/>
                <w:szCs w:val="21"/>
              </w:rPr>
              <w:t>);</w:t>
            </w:r>
          </w:p>
          <w:p w:rsidR="009548FD" w:rsidRPr="009548FD" w:rsidRDefault="009548FD" w:rsidP="009548FD">
            <w:pPr>
              <w:autoSpaceDE w:val="0"/>
              <w:autoSpaceDN w:val="0"/>
              <w:adjustRightInd w:val="0"/>
              <w:jc w:val="left"/>
              <w:rPr>
                <w:rFonts w:ascii="Courier New" w:hAnsi="Courier New" w:cs="Courier New"/>
                <w:kern w:val="0"/>
                <w:szCs w:val="21"/>
              </w:rPr>
            </w:pPr>
            <w:r w:rsidRPr="009548FD">
              <w:rPr>
                <w:rFonts w:ascii="Courier New" w:hAnsi="Courier New" w:cs="Courier New"/>
                <w:b/>
                <w:bCs/>
                <w:color w:val="7F0055"/>
                <w:kern w:val="0"/>
                <w:szCs w:val="21"/>
              </w:rPr>
              <w:lastRenderedPageBreak/>
              <w:t>insert</w:t>
            </w:r>
            <w:r w:rsidRPr="009548FD">
              <w:rPr>
                <w:rFonts w:ascii="Courier New" w:hAnsi="Courier New" w:cs="Courier New"/>
                <w:color w:val="000000"/>
                <w:kern w:val="0"/>
                <w:szCs w:val="21"/>
              </w:rPr>
              <w:t xml:space="preserve"> </w:t>
            </w:r>
            <w:r w:rsidRPr="009548FD">
              <w:rPr>
                <w:rFonts w:ascii="Courier New" w:hAnsi="Courier New" w:cs="Courier New"/>
                <w:b/>
                <w:bCs/>
                <w:color w:val="7F0055"/>
                <w:kern w:val="0"/>
                <w:szCs w:val="21"/>
              </w:rPr>
              <w:t>into</w:t>
            </w:r>
            <w:r w:rsidRPr="009548FD">
              <w:rPr>
                <w:rFonts w:ascii="Courier New" w:hAnsi="Courier New" w:cs="Courier New"/>
                <w:color w:val="000000"/>
                <w:kern w:val="0"/>
                <w:szCs w:val="21"/>
              </w:rPr>
              <w:t xml:space="preserve"> PAS_HOST_TEMPLATE (templateId, templateName, imageId, profileId, unit, cpu, memory, storage, osName, osVersion)</w:t>
            </w:r>
          </w:p>
          <w:p w:rsidR="009548FD" w:rsidRPr="009548FD" w:rsidRDefault="009548FD" w:rsidP="009548FD">
            <w:pPr>
              <w:autoSpaceDE w:val="0"/>
              <w:autoSpaceDN w:val="0"/>
              <w:adjustRightInd w:val="0"/>
              <w:jc w:val="left"/>
              <w:rPr>
                <w:rFonts w:ascii="Courier New" w:hAnsi="Courier New" w:cs="Courier New"/>
                <w:kern w:val="0"/>
                <w:szCs w:val="21"/>
              </w:rPr>
            </w:pPr>
            <w:r w:rsidRPr="009548FD">
              <w:rPr>
                <w:rFonts w:ascii="Courier New" w:hAnsi="Courier New" w:cs="Courier New"/>
                <w:color w:val="000000"/>
                <w:kern w:val="0"/>
                <w:szCs w:val="21"/>
              </w:rPr>
              <w:tab/>
            </w:r>
            <w:r w:rsidRPr="009548FD">
              <w:rPr>
                <w:rFonts w:ascii="Courier New" w:hAnsi="Courier New" w:cs="Courier New"/>
                <w:b/>
                <w:bCs/>
                <w:color w:val="7F0055"/>
                <w:kern w:val="0"/>
                <w:szCs w:val="21"/>
              </w:rPr>
              <w:t>values</w:t>
            </w:r>
            <w:r w:rsidRPr="009548FD">
              <w:rPr>
                <w:rFonts w:ascii="Courier New" w:hAnsi="Courier New" w:cs="Courier New"/>
                <w:color w:val="000000"/>
                <w:kern w:val="0"/>
                <w:szCs w:val="21"/>
              </w:rPr>
              <w:t xml:space="preserve"> (</w:t>
            </w:r>
            <w:r w:rsidRPr="009548FD">
              <w:rPr>
                <w:rFonts w:ascii="Courier New" w:hAnsi="Courier New" w:cs="Courier New"/>
                <w:color w:val="0000FF"/>
                <w:kern w:val="0"/>
                <w:szCs w:val="21"/>
              </w:rPr>
              <w:t>'20130517J012'</w:t>
            </w:r>
            <w:r w:rsidRPr="009548FD">
              <w:rPr>
                <w:rFonts w:ascii="Courier New" w:hAnsi="Courier New" w:cs="Courier New"/>
                <w:color w:val="000000"/>
                <w:kern w:val="0"/>
                <w:szCs w:val="21"/>
              </w:rPr>
              <w:t xml:space="preserve">, </w:t>
            </w:r>
            <w:r w:rsidRPr="009548FD">
              <w:rPr>
                <w:rFonts w:ascii="Courier New" w:hAnsi="Courier New" w:cs="Courier New"/>
                <w:color w:val="0000FF"/>
                <w:kern w:val="0"/>
                <w:szCs w:val="21"/>
              </w:rPr>
              <w:t>'SUSE-2C2G'</w:t>
            </w:r>
            <w:r w:rsidRPr="009548FD">
              <w:rPr>
                <w:rFonts w:ascii="Courier New" w:hAnsi="Courier New" w:cs="Courier New"/>
                <w:color w:val="000000"/>
                <w:kern w:val="0"/>
                <w:szCs w:val="21"/>
              </w:rPr>
              <w:t xml:space="preserve">, </w:t>
            </w:r>
            <w:r w:rsidRPr="009548FD">
              <w:rPr>
                <w:rFonts w:ascii="Courier New" w:hAnsi="Courier New" w:cs="Courier New"/>
                <w:color w:val="0000FF"/>
                <w:kern w:val="0"/>
                <w:szCs w:val="21"/>
              </w:rPr>
              <w:t>'2013091610295011'</w:t>
            </w:r>
            <w:r w:rsidRPr="009548FD">
              <w:rPr>
                <w:rFonts w:ascii="Courier New" w:hAnsi="Courier New" w:cs="Courier New"/>
                <w:color w:val="000000"/>
                <w:kern w:val="0"/>
                <w:szCs w:val="21"/>
              </w:rPr>
              <w:t xml:space="preserve">, </w:t>
            </w:r>
            <w:r w:rsidRPr="009548FD">
              <w:rPr>
                <w:rFonts w:ascii="Courier New" w:hAnsi="Courier New" w:cs="Courier New"/>
                <w:color w:val="0000FF"/>
                <w:kern w:val="0"/>
                <w:szCs w:val="21"/>
              </w:rPr>
              <w:t>'2012090100000007'</w:t>
            </w:r>
            <w:r w:rsidRPr="009548FD">
              <w:rPr>
                <w:rFonts w:ascii="Courier New" w:hAnsi="Courier New" w:cs="Courier New"/>
                <w:color w:val="000000"/>
                <w:kern w:val="0"/>
                <w:szCs w:val="21"/>
              </w:rPr>
              <w:t xml:space="preserve">, </w:t>
            </w:r>
            <w:r w:rsidRPr="009548FD">
              <w:rPr>
                <w:rFonts w:ascii="Courier New" w:hAnsi="Courier New" w:cs="Courier New"/>
                <w:color w:val="0000FF"/>
                <w:kern w:val="0"/>
                <w:szCs w:val="21"/>
              </w:rPr>
              <w:t>'GB'</w:t>
            </w:r>
            <w:r w:rsidRPr="009548FD">
              <w:rPr>
                <w:rFonts w:ascii="Courier New" w:hAnsi="Courier New" w:cs="Courier New"/>
                <w:color w:val="000000"/>
                <w:kern w:val="0"/>
                <w:szCs w:val="21"/>
              </w:rPr>
              <w:t xml:space="preserve">, 2, 2, 0, </w:t>
            </w:r>
            <w:r w:rsidRPr="009548FD">
              <w:rPr>
                <w:rFonts w:ascii="Courier New" w:hAnsi="Courier New" w:cs="Courier New"/>
                <w:color w:val="0000FF"/>
                <w:kern w:val="0"/>
                <w:szCs w:val="21"/>
              </w:rPr>
              <w:t>'SUSE-Enterprise'</w:t>
            </w:r>
            <w:r w:rsidRPr="009548FD">
              <w:rPr>
                <w:rFonts w:ascii="Courier New" w:hAnsi="Courier New" w:cs="Courier New"/>
                <w:color w:val="000000"/>
                <w:kern w:val="0"/>
                <w:szCs w:val="21"/>
              </w:rPr>
              <w:t xml:space="preserve">, </w:t>
            </w:r>
            <w:r w:rsidRPr="009548FD">
              <w:rPr>
                <w:rFonts w:ascii="Courier New" w:hAnsi="Courier New" w:cs="Courier New"/>
                <w:color w:val="0000FF"/>
                <w:kern w:val="0"/>
                <w:szCs w:val="21"/>
              </w:rPr>
              <w:t>'11G_SP2'</w:t>
            </w:r>
            <w:r w:rsidRPr="009548FD">
              <w:rPr>
                <w:rFonts w:ascii="Courier New" w:hAnsi="Courier New" w:cs="Courier New"/>
                <w:color w:val="000000"/>
                <w:kern w:val="0"/>
                <w:szCs w:val="21"/>
              </w:rPr>
              <w:t>);</w:t>
            </w:r>
          </w:p>
          <w:p w:rsidR="009548FD" w:rsidRPr="009548FD" w:rsidRDefault="009548FD" w:rsidP="009548FD">
            <w:pPr>
              <w:autoSpaceDE w:val="0"/>
              <w:autoSpaceDN w:val="0"/>
              <w:adjustRightInd w:val="0"/>
              <w:jc w:val="left"/>
              <w:rPr>
                <w:rFonts w:ascii="Courier New" w:hAnsi="Courier New" w:cs="Courier New"/>
                <w:kern w:val="0"/>
                <w:szCs w:val="21"/>
              </w:rPr>
            </w:pPr>
            <w:r w:rsidRPr="009548FD">
              <w:rPr>
                <w:rFonts w:ascii="Courier New" w:hAnsi="Courier New" w:cs="Courier New"/>
                <w:b/>
                <w:bCs/>
                <w:color w:val="7F0055"/>
                <w:kern w:val="0"/>
                <w:szCs w:val="21"/>
              </w:rPr>
              <w:t>insert</w:t>
            </w:r>
            <w:r w:rsidRPr="009548FD">
              <w:rPr>
                <w:rFonts w:ascii="Courier New" w:hAnsi="Courier New" w:cs="Courier New"/>
                <w:color w:val="000000"/>
                <w:kern w:val="0"/>
                <w:szCs w:val="21"/>
              </w:rPr>
              <w:t xml:space="preserve"> </w:t>
            </w:r>
            <w:r w:rsidRPr="009548FD">
              <w:rPr>
                <w:rFonts w:ascii="Courier New" w:hAnsi="Courier New" w:cs="Courier New"/>
                <w:b/>
                <w:bCs/>
                <w:color w:val="7F0055"/>
                <w:kern w:val="0"/>
                <w:szCs w:val="21"/>
              </w:rPr>
              <w:t>into</w:t>
            </w:r>
            <w:r w:rsidRPr="009548FD">
              <w:rPr>
                <w:rFonts w:ascii="Courier New" w:hAnsi="Courier New" w:cs="Courier New"/>
                <w:color w:val="000000"/>
                <w:kern w:val="0"/>
                <w:szCs w:val="21"/>
              </w:rPr>
              <w:t xml:space="preserve"> PAS_HOST_TEMPLATE (templateId, templateName, imageId, profileId, unit, cpu, memory, storage, osName, osVersion)</w:t>
            </w:r>
          </w:p>
          <w:p w:rsidR="009548FD" w:rsidRPr="009548FD" w:rsidRDefault="009548FD" w:rsidP="009548FD">
            <w:pPr>
              <w:autoSpaceDE w:val="0"/>
              <w:autoSpaceDN w:val="0"/>
              <w:adjustRightInd w:val="0"/>
              <w:jc w:val="left"/>
              <w:rPr>
                <w:rFonts w:ascii="Courier New" w:hAnsi="Courier New" w:cs="Courier New"/>
                <w:kern w:val="0"/>
                <w:szCs w:val="21"/>
              </w:rPr>
            </w:pPr>
            <w:r w:rsidRPr="009548FD">
              <w:rPr>
                <w:rFonts w:ascii="Courier New" w:hAnsi="Courier New" w:cs="Courier New"/>
                <w:color w:val="000000"/>
                <w:kern w:val="0"/>
                <w:szCs w:val="21"/>
              </w:rPr>
              <w:tab/>
            </w:r>
            <w:r w:rsidRPr="009548FD">
              <w:rPr>
                <w:rFonts w:ascii="Courier New" w:hAnsi="Courier New" w:cs="Courier New"/>
                <w:b/>
                <w:bCs/>
                <w:color w:val="7F0055"/>
                <w:kern w:val="0"/>
                <w:szCs w:val="21"/>
              </w:rPr>
              <w:t>values</w:t>
            </w:r>
            <w:r w:rsidRPr="009548FD">
              <w:rPr>
                <w:rFonts w:ascii="Courier New" w:hAnsi="Courier New" w:cs="Courier New"/>
                <w:color w:val="000000"/>
                <w:kern w:val="0"/>
                <w:szCs w:val="21"/>
              </w:rPr>
              <w:t xml:space="preserve"> (</w:t>
            </w:r>
            <w:r w:rsidRPr="009548FD">
              <w:rPr>
                <w:rFonts w:ascii="Courier New" w:hAnsi="Courier New" w:cs="Courier New"/>
                <w:color w:val="0000FF"/>
                <w:kern w:val="0"/>
                <w:szCs w:val="21"/>
              </w:rPr>
              <w:t>'20130517J013'</w:t>
            </w:r>
            <w:r w:rsidRPr="009548FD">
              <w:rPr>
                <w:rFonts w:ascii="Courier New" w:hAnsi="Courier New" w:cs="Courier New"/>
                <w:color w:val="000000"/>
                <w:kern w:val="0"/>
                <w:szCs w:val="21"/>
              </w:rPr>
              <w:t xml:space="preserve">, </w:t>
            </w:r>
            <w:r w:rsidRPr="009548FD">
              <w:rPr>
                <w:rFonts w:ascii="Courier New" w:hAnsi="Courier New" w:cs="Courier New"/>
                <w:color w:val="0000FF"/>
                <w:kern w:val="0"/>
                <w:szCs w:val="21"/>
              </w:rPr>
              <w:t>'SUSE-2C4G'</w:t>
            </w:r>
            <w:r w:rsidRPr="009548FD">
              <w:rPr>
                <w:rFonts w:ascii="Courier New" w:hAnsi="Courier New" w:cs="Courier New"/>
                <w:color w:val="000000"/>
                <w:kern w:val="0"/>
                <w:szCs w:val="21"/>
              </w:rPr>
              <w:t xml:space="preserve">, </w:t>
            </w:r>
            <w:r w:rsidRPr="009548FD">
              <w:rPr>
                <w:rFonts w:ascii="Courier New" w:hAnsi="Courier New" w:cs="Courier New"/>
                <w:color w:val="0000FF"/>
                <w:kern w:val="0"/>
                <w:szCs w:val="21"/>
              </w:rPr>
              <w:t>'2013091610295011'</w:t>
            </w:r>
            <w:r w:rsidRPr="009548FD">
              <w:rPr>
                <w:rFonts w:ascii="Courier New" w:hAnsi="Courier New" w:cs="Courier New"/>
                <w:color w:val="000000"/>
                <w:kern w:val="0"/>
                <w:szCs w:val="21"/>
              </w:rPr>
              <w:t xml:space="preserve">, </w:t>
            </w:r>
            <w:r w:rsidRPr="009548FD">
              <w:rPr>
                <w:rFonts w:ascii="Courier New" w:hAnsi="Courier New" w:cs="Courier New"/>
                <w:color w:val="0000FF"/>
                <w:kern w:val="0"/>
                <w:szCs w:val="21"/>
              </w:rPr>
              <w:t>'2012090100000008'</w:t>
            </w:r>
            <w:r w:rsidRPr="009548FD">
              <w:rPr>
                <w:rFonts w:ascii="Courier New" w:hAnsi="Courier New" w:cs="Courier New"/>
                <w:color w:val="000000"/>
                <w:kern w:val="0"/>
                <w:szCs w:val="21"/>
              </w:rPr>
              <w:t xml:space="preserve">, </w:t>
            </w:r>
            <w:r w:rsidRPr="009548FD">
              <w:rPr>
                <w:rFonts w:ascii="Courier New" w:hAnsi="Courier New" w:cs="Courier New"/>
                <w:color w:val="0000FF"/>
                <w:kern w:val="0"/>
                <w:szCs w:val="21"/>
              </w:rPr>
              <w:t>'GB'</w:t>
            </w:r>
            <w:r w:rsidRPr="009548FD">
              <w:rPr>
                <w:rFonts w:ascii="Courier New" w:hAnsi="Courier New" w:cs="Courier New"/>
                <w:color w:val="000000"/>
                <w:kern w:val="0"/>
                <w:szCs w:val="21"/>
              </w:rPr>
              <w:t xml:space="preserve">, 2, 4, 0, </w:t>
            </w:r>
            <w:r w:rsidRPr="009548FD">
              <w:rPr>
                <w:rFonts w:ascii="Courier New" w:hAnsi="Courier New" w:cs="Courier New"/>
                <w:color w:val="0000FF"/>
                <w:kern w:val="0"/>
                <w:szCs w:val="21"/>
              </w:rPr>
              <w:t>'SUSE-Enterprise'</w:t>
            </w:r>
            <w:r w:rsidRPr="009548FD">
              <w:rPr>
                <w:rFonts w:ascii="Courier New" w:hAnsi="Courier New" w:cs="Courier New"/>
                <w:color w:val="000000"/>
                <w:kern w:val="0"/>
                <w:szCs w:val="21"/>
              </w:rPr>
              <w:t xml:space="preserve">, </w:t>
            </w:r>
            <w:r w:rsidRPr="009548FD">
              <w:rPr>
                <w:rFonts w:ascii="Courier New" w:hAnsi="Courier New" w:cs="Courier New"/>
                <w:color w:val="0000FF"/>
                <w:kern w:val="0"/>
                <w:szCs w:val="21"/>
              </w:rPr>
              <w:t>'11G_SP2'</w:t>
            </w:r>
            <w:r w:rsidRPr="009548FD">
              <w:rPr>
                <w:rFonts w:ascii="Courier New" w:hAnsi="Courier New" w:cs="Courier New"/>
                <w:color w:val="000000"/>
                <w:kern w:val="0"/>
                <w:szCs w:val="21"/>
              </w:rPr>
              <w:t>);</w:t>
            </w:r>
          </w:p>
          <w:p w:rsidR="00630E78" w:rsidRPr="009548FD" w:rsidRDefault="00630E78" w:rsidP="00630E78">
            <w:pPr>
              <w:rPr>
                <w:szCs w:val="21"/>
              </w:rPr>
            </w:pPr>
          </w:p>
        </w:tc>
      </w:tr>
    </w:tbl>
    <w:p w:rsidR="00F01B38" w:rsidRDefault="00F01B38" w:rsidP="00BF778A"/>
    <w:p w:rsidR="00D625E5" w:rsidRDefault="00631C39" w:rsidP="00BF778A">
      <w:r>
        <w:rPr>
          <w:rFonts w:hint="eastAsia"/>
        </w:rPr>
        <w:t>如果没有与IAAS集成，则需要把用于应用和服务运行的所有机器，根据主机的不同配置（套餐）手动加入不同的主机资源池中，</w:t>
      </w:r>
      <w:r w:rsidR="00423D33">
        <w:rPr>
          <w:rFonts w:hint="eastAsia"/>
        </w:rPr>
        <w:t>点击主机资源池标识连接，弹出资源池信息，</w:t>
      </w:r>
      <w:r w:rsidR="00E704D6">
        <w:rPr>
          <w:rFonts w:hint="eastAsia"/>
        </w:rPr>
        <w:t>如下图所示：</w:t>
      </w:r>
    </w:p>
    <w:p w:rsidR="00E704D6" w:rsidRDefault="00423D33" w:rsidP="00BF778A">
      <w:r>
        <w:rPr>
          <w:noProof/>
        </w:rPr>
        <w:drawing>
          <wp:inline distT="0" distB="0" distL="0" distR="0" wp14:anchorId="0A9F9BED" wp14:editId="02D43D57">
            <wp:extent cx="5459730" cy="3542665"/>
            <wp:effectExtent l="0" t="0" r="762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59730" cy="3542665"/>
                    </a:xfrm>
                    <a:prstGeom prst="rect">
                      <a:avLst/>
                    </a:prstGeom>
                  </pic:spPr>
                </pic:pic>
              </a:graphicData>
            </a:graphic>
          </wp:inline>
        </w:drawing>
      </w:r>
    </w:p>
    <w:p w:rsidR="00D625E5" w:rsidRDefault="00D625E5" w:rsidP="00BF778A"/>
    <w:p w:rsidR="00567353" w:rsidRDefault="00567353" w:rsidP="00BF778A">
      <w:r>
        <w:t>输入</w:t>
      </w:r>
      <w:r>
        <w:rPr>
          <w:rFonts w:hint="eastAsia"/>
        </w:rPr>
        <w:t xml:space="preserve"> </w:t>
      </w:r>
      <w:r>
        <w:t>“</w:t>
      </w:r>
      <w:r>
        <w:t>主机IP</w:t>
      </w:r>
      <w:r>
        <w:t>”</w:t>
      </w:r>
      <w:r>
        <w:t xml:space="preserve"> 和</w:t>
      </w:r>
      <w:r>
        <w:rPr>
          <w:rFonts w:hint="eastAsia"/>
        </w:rPr>
        <w:t xml:space="preserve"> “主机名”，单击“新增”即可，添加的新机器，如果案子装在其主机上的NodeAgent已经启动则主机状态显示为“</w:t>
      </w:r>
      <w:r w:rsidR="008338B6">
        <w:rPr>
          <w:rFonts w:hint="eastAsia"/>
        </w:rPr>
        <w:t>在线</w:t>
      </w:r>
      <w:r>
        <w:rPr>
          <w:rFonts w:hint="eastAsia"/>
        </w:rPr>
        <w:t>”。</w:t>
      </w:r>
    </w:p>
    <w:p w:rsidR="00E61E94" w:rsidRDefault="002D60A5" w:rsidP="0004542B">
      <w:pPr>
        <w:pStyle w:val="3"/>
      </w:pPr>
      <w:bookmarkStart w:id="71" w:name="_Toc424740864"/>
      <w:r>
        <w:rPr>
          <w:rFonts w:hint="eastAsia"/>
        </w:rPr>
        <w:t>存储池</w:t>
      </w:r>
      <w:r w:rsidR="00E2461E">
        <w:rPr>
          <w:rFonts w:hint="eastAsia"/>
        </w:rPr>
        <w:t>配置</w:t>
      </w:r>
      <w:bookmarkEnd w:id="71"/>
    </w:p>
    <w:p w:rsidR="00E83732" w:rsidRDefault="00832430" w:rsidP="00E83732">
      <w:r>
        <w:t>如果没有与IAAS集成，则不需要配置。</w:t>
      </w:r>
      <w:r w:rsidR="00E83732">
        <w:t>使用</w:t>
      </w:r>
      <w:r w:rsidR="00E83732">
        <w:rPr>
          <w:rFonts w:hint="eastAsia"/>
        </w:rPr>
        <w:t>sysadmin或其他运维人员账户登录管理控制台</w:t>
      </w:r>
      <w:hyperlink r:id="rId26" w:history="1">
        <w:r w:rsidR="00E83732" w:rsidRPr="00094759">
          <w:rPr>
            <w:rStyle w:val="af0"/>
          </w:rPr>
          <w:t>http://172.22.139.42:7082/</w:t>
        </w:r>
      </w:hyperlink>
      <w:r w:rsidR="00E83732" w:rsidRPr="00780537">
        <w:t>，</w:t>
      </w:r>
      <w:r w:rsidR="00E83732">
        <w:t xml:space="preserve"> 选择</w:t>
      </w:r>
      <w:r w:rsidR="00E83732">
        <w:rPr>
          <w:rFonts w:hint="eastAsia"/>
        </w:rPr>
        <w:t xml:space="preserve"> </w:t>
      </w:r>
      <w:r w:rsidR="00E83732">
        <w:t>“</w:t>
      </w:r>
      <w:r w:rsidR="00E83732">
        <w:t>资源管理</w:t>
      </w:r>
      <w:r w:rsidR="00E83732">
        <w:t>”</w:t>
      </w:r>
      <w:r w:rsidR="00E83732">
        <w:t xml:space="preserve"> </w:t>
      </w:r>
      <w:r w:rsidR="00E83732">
        <w:t>–</w:t>
      </w:r>
      <w:r w:rsidR="00E83732">
        <w:t xml:space="preserve"> </w:t>
      </w:r>
      <w:r w:rsidR="00E83732">
        <w:t>“</w:t>
      </w:r>
      <w:r w:rsidR="00E85236">
        <w:t>存储</w:t>
      </w:r>
      <w:r w:rsidR="00E83732">
        <w:t>管理</w:t>
      </w:r>
      <w:r w:rsidR="00E83732">
        <w:t>”</w:t>
      </w:r>
      <w:r w:rsidR="00E83732">
        <w:t xml:space="preserve"> </w:t>
      </w:r>
      <w:r w:rsidR="00E83732">
        <w:t>–</w:t>
      </w:r>
      <w:r w:rsidR="00E83732">
        <w:t xml:space="preserve"> </w:t>
      </w:r>
      <w:r w:rsidR="00E83732">
        <w:t>“</w:t>
      </w:r>
      <w:r w:rsidR="00665CB7">
        <w:t>存储</w:t>
      </w:r>
      <w:r w:rsidR="00E83732">
        <w:t>池管理</w:t>
      </w:r>
      <w:r w:rsidR="00E83732">
        <w:t>”</w:t>
      </w:r>
      <w:r w:rsidR="00E83732">
        <w:t xml:space="preserve"> 选项卡，如下图所示：</w:t>
      </w:r>
    </w:p>
    <w:p w:rsidR="00647467" w:rsidRDefault="00EF0D50" w:rsidP="006A4D11">
      <w:r>
        <w:rPr>
          <w:noProof/>
        </w:rPr>
        <w:lastRenderedPageBreak/>
        <w:drawing>
          <wp:inline distT="0" distB="0" distL="0" distR="0" wp14:anchorId="7792D2AE" wp14:editId="2428DA24">
            <wp:extent cx="5459730" cy="3542665"/>
            <wp:effectExtent l="0" t="0" r="762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59730" cy="3542665"/>
                    </a:xfrm>
                    <a:prstGeom prst="rect">
                      <a:avLst/>
                    </a:prstGeom>
                  </pic:spPr>
                </pic:pic>
              </a:graphicData>
            </a:graphic>
          </wp:inline>
        </w:drawing>
      </w:r>
    </w:p>
    <w:p w:rsidR="00EF0D50" w:rsidRDefault="00EF0D50" w:rsidP="00EF0D50">
      <w:r>
        <w:t>选择</w:t>
      </w:r>
      <w:r>
        <w:rPr>
          <w:rFonts w:hint="eastAsia"/>
        </w:rPr>
        <w:t xml:space="preserve"> </w:t>
      </w:r>
      <w:r>
        <w:t>“</w:t>
      </w:r>
      <w:r>
        <w:t>新增</w:t>
      </w:r>
      <w:r>
        <w:t>”</w:t>
      </w:r>
      <w:r>
        <w:t>，如下图所示：</w:t>
      </w:r>
    </w:p>
    <w:p w:rsidR="00EF0D50" w:rsidRDefault="00EF0D50" w:rsidP="00EF0D50">
      <w:r>
        <w:rPr>
          <w:noProof/>
        </w:rPr>
        <w:drawing>
          <wp:inline distT="0" distB="0" distL="0" distR="0" wp14:anchorId="20ABFDAD" wp14:editId="4E7437F4">
            <wp:extent cx="5459730" cy="3542665"/>
            <wp:effectExtent l="0" t="0" r="762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9730" cy="3542665"/>
                    </a:xfrm>
                    <a:prstGeom prst="rect">
                      <a:avLst/>
                    </a:prstGeom>
                  </pic:spPr>
                </pic:pic>
              </a:graphicData>
            </a:graphic>
          </wp:inline>
        </w:drawing>
      </w:r>
    </w:p>
    <w:p w:rsidR="006A4D11" w:rsidRPr="001A2C65" w:rsidRDefault="006A4D11" w:rsidP="006A4D11"/>
    <w:p w:rsidR="002D60A5" w:rsidRDefault="002D60A5" w:rsidP="002D60A5">
      <w:pPr>
        <w:pStyle w:val="3"/>
      </w:pPr>
      <w:bookmarkStart w:id="72" w:name="_Toc424740865"/>
      <w:r>
        <w:rPr>
          <w:rFonts w:hint="eastAsia"/>
        </w:rPr>
        <w:t>虚拟</w:t>
      </w:r>
      <w:r>
        <w:rPr>
          <w:rFonts w:hint="eastAsia"/>
        </w:rPr>
        <w:t>IP</w:t>
      </w:r>
      <w:r>
        <w:rPr>
          <w:rFonts w:hint="eastAsia"/>
        </w:rPr>
        <w:t>池</w:t>
      </w:r>
      <w:r w:rsidR="00FB7B12">
        <w:rPr>
          <w:rFonts w:hint="eastAsia"/>
        </w:rPr>
        <w:t>配置</w:t>
      </w:r>
      <w:bookmarkEnd w:id="72"/>
    </w:p>
    <w:p w:rsidR="007C4F43" w:rsidRDefault="007C4F43" w:rsidP="007C4F43">
      <w:r>
        <w:t>使用</w:t>
      </w:r>
      <w:r>
        <w:rPr>
          <w:rFonts w:hint="eastAsia"/>
        </w:rPr>
        <w:t>sysadmin或其他运维人员账户登录管理控制台</w:t>
      </w:r>
      <w:r w:rsidRPr="007C4F43">
        <w:t>http://172.22.139.42:7082/</w:t>
      </w:r>
      <w:r w:rsidRPr="00780537">
        <w:t>，</w:t>
      </w:r>
      <w:r>
        <w:t xml:space="preserve"> 选择</w:t>
      </w:r>
      <w:r>
        <w:rPr>
          <w:rFonts w:hint="eastAsia"/>
        </w:rPr>
        <w:t xml:space="preserve"> </w:t>
      </w:r>
      <w:r>
        <w:t>“</w:t>
      </w:r>
      <w:r>
        <w:t>资源管理</w:t>
      </w:r>
      <w:r>
        <w:t>”</w:t>
      </w:r>
      <w:r>
        <w:t xml:space="preserve"> </w:t>
      </w:r>
      <w:r>
        <w:t>–</w:t>
      </w:r>
      <w:r>
        <w:t xml:space="preserve"> </w:t>
      </w:r>
      <w:r>
        <w:t>“</w:t>
      </w:r>
      <w:r>
        <w:t>虚拟IP管理</w:t>
      </w:r>
      <w:r>
        <w:t>”</w:t>
      </w:r>
      <w:r>
        <w:t xml:space="preserve"> ，如下图所示：</w:t>
      </w:r>
    </w:p>
    <w:p w:rsidR="007C4F43" w:rsidRPr="00443D05" w:rsidRDefault="00443D05" w:rsidP="00C10E69">
      <w:pPr>
        <w:ind w:left="420"/>
      </w:pPr>
      <w:r>
        <w:rPr>
          <w:noProof/>
        </w:rPr>
        <w:lastRenderedPageBreak/>
        <w:drawing>
          <wp:inline distT="0" distB="0" distL="0" distR="0" wp14:anchorId="1ADB27D1" wp14:editId="25D2FECC">
            <wp:extent cx="5459730" cy="3542665"/>
            <wp:effectExtent l="0" t="0" r="762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9730" cy="3542665"/>
                    </a:xfrm>
                    <a:prstGeom prst="rect">
                      <a:avLst/>
                    </a:prstGeom>
                  </pic:spPr>
                </pic:pic>
              </a:graphicData>
            </a:graphic>
          </wp:inline>
        </w:drawing>
      </w:r>
    </w:p>
    <w:p w:rsidR="00C10E69" w:rsidRDefault="00563152" w:rsidP="00C10E69">
      <w:pPr>
        <w:ind w:left="420"/>
      </w:pPr>
      <w:r>
        <w:rPr>
          <w:rFonts w:hint="eastAsia"/>
        </w:rPr>
        <w:t>根据</w:t>
      </w:r>
      <w:r w:rsidR="00C10E69">
        <w:rPr>
          <w:rFonts w:hint="eastAsia"/>
        </w:rPr>
        <w:t>实际情况添加可用的虚拟ip地址段</w:t>
      </w:r>
    </w:p>
    <w:p w:rsidR="00994C87" w:rsidRPr="00C10E69" w:rsidRDefault="00994C87" w:rsidP="00C10E69">
      <w:pPr>
        <w:ind w:left="420"/>
      </w:pPr>
    </w:p>
    <w:p w:rsidR="00E05DC2" w:rsidRDefault="00BD3E4E" w:rsidP="00E05DC2">
      <w:pPr>
        <w:pStyle w:val="3"/>
      </w:pPr>
      <w:bookmarkStart w:id="73" w:name="_Toc424740866"/>
      <w:r w:rsidRPr="00BD3E4E">
        <w:rPr>
          <w:rFonts w:hint="eastAsia"/>
        </w:rPr>
        <w:t>Nginx</w:t>
      </w:r>
      <w:r w:rsidRPr="00BD3E4E">
        <w:rPr>
          <w:rFonts w:hint="eastAsia"/>
        </w:rPr>
        <w:t>服务</w:t>
      </w:r>
      <w:bookmarkEnd w:id="73"/>
    </w:p>
    <w:p w:rsidR="001D21F9" w:rsidRDefault="001D21F9" w:rsidP="001D21F9">
      <w:r>
        <w:t>使用</w:t>
      </w:r>
      <w:r>
        <w:rPr>
          <w:rFonts w:hint="eastAsia"/>
        </w:rPr>
        <w:t>sysadmin或其他运维人员账户登录管理控制台</w:t>
      </w:r>
      <w:r w:rsidRPr="007C4F43">
        <w:t>http://172.22.139.42:7082/</w:t>
      </w:r>
      <w:r w:rsidRPr="00780537">
        <w:t>，</w:t>
      </w:r>
      <w:r>
        <w:t xml:space="preserve"> 选择</w:t>
      </w:r>
      <w:r>
        <w:rPr>
          <w:rFonts w:hint="eastAsia"/>
        </w:rPr>
        <w:t xml:space="preserve"> </w:t>
      </w:r>
      <w:r>
        <w:t>“</w:t>
      </w:r>
      <w:r>
        <w:t>服务管理</w:t>
      </w:r>
      <w:r>
        <w:t>”</w:t>
      </w:r>
      <w:r>
        <w:t xml:space="preserve"> </w:t>
      </w:r>
      <w:r>
        <w:t>–</w:t>
      </w:r>
      <w:r>
        <w:t xml:space="preserve"> </w:t>
      </w:r>
      <w:r>
        <w:t>“</w:t>
      </w:r>
      <w:r w:rsidR="003246F6">
        <w:rPr>
          <w:rFonts w:hint="eastAsia"/>
        </w:rPr>
        <w:t>N</w:t>
      </w:r>
      <w:r w:rsidR="003246F6">
        <w:t>ginx服务</w:t>
      </w:r>
      <w:r>
        <w:t>”</w:t>
      </w:r>
      <w:r>
        <w:t xml:space="preserve"> </w:t>
      </w:r>
      <w:r w:rsidR="00445637">
        <w:t>–</w:t>
      </w:r>
      <w:r w:rsidR="00445637">
        <w:t xml:space="preserve"> </w:t>
      </w:r>
      <w:r w:rsidR="00445637">
        <w:t>“</w:t>
      </w:r>
      <w:r w:rsidR="00445637">
        <w:t>新建Nginx服务</w:t>
      </w:r>
      <w:r w:rsidR="00445637">
        <w:t>”</w:t>
      </w:r>
      <w:r>
        <w:t>，如下图所示：</w:t>
      </w:r>
    </w:p>
    <w:p w:rsidR="00EB793F" w:rsidRDefault="00EB793F" w:rsidP="001D21F9"/>
    <w:p w:rsidR="000329BD" w:rsidRPr="001D21F9" w:rsidRDefault="00455F1A" w:rsidP="006E1335">
      <w:pPr>
        <w:jc w:val="center"/>
      </w:pPr>
      <w:r>
        <w:rPr>
          <w:noProof/>
        </w:rPr>
        <w:drawing>
          <wp:inline distT="0" distB="0" distL="0" distR="0" wp14:anchorId="30CB6FC3" wp14:editId="4EC6003D">
            <wp:extent cx="5459730" cy="3110865"/>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59730" cy="3110865"/>
                    </a:xfrm>
                    <a:prstGeom prst="rect">
                      <a:avLst/>
                    </a:prstGeom>
                  </pic:spPr>
                </pic:pic>
              </a:graphicData>
            </a:graphic>
          </wp:inline>
        </w:drawing>
      </w:r>
    </w:p>
    <w:p w:rsidR="001D21F9" w:rsidRDefault="001D21F9" w:rsidP="000329BD"/>
    <w:p w:rsidR="001D21F9" w:rsidRDefault="001D21F9" w:rsidP="000329BD"/>
    <w:p w:rsidR="00E52DCF" w:rsidRDefault="000155BB" w:rsidP="00382D34">
      <w:pPr>
        <w:pStyle w:val="3"/>
      </w:pPr>
      <w:bookmarkStart w:id="74" w:name="_Toc424740867"/>
      <w:r>
        <w:rPr>
          <w:rFonts w:hint="eastAsia"/>
        </w:rPr>
        <w:t>SVN</w:t>
      </w:r>
      <w:r>
        <w:rPr>
          <w:rFonts w:hint="eastAsia"/>
        </w:rPr>
        <w:t>服务</w:t>
      </w:r>
      <w:bookmarkEnd w:id="74"/>
    </w:p>
    <w:p w:rsidR="008F48D9" w:rsidRDefault="008F48D9" w:rsidP="008F48D9">
      <w:r>
        <w:t>使用</w:t>
      </w:r>
      <w:r>
        <w:rPr>
          <w:rFonts w:hint="eastAsia"/>
        </w:rPr>
        <w:t>sysadmin或其他运维人员账户登录管理控制台</w:t>
      </w:r>
      <w:r w:rsidRPr="007C4F43">
        <w:t>http://172.22.139.42:7082/</w:t>
      </w:r>
      <w:r w:rsidRPr="00780537">
        <w:t>，</w:t>
      </w:r>
      <w:r>
        <w:t xml:space="preserve"> 选择</w:t>
      </w:r>
      <w:r>
        <w:rPr>
          <w:rFonts w:hint="eastAsia"/>
        </w:rPr>
        <w:t xml:space="preserve"> </w:t>
      </w:r>
      <w:r>
        <w:t>“</w:t>
      </w:r>
      <w:r>
        <w:t>服务管理</w:t>
      </w:r>
      <w:r>
        <w:t>”</w:t>
      </w:r>
      <w:r>
        <w:t xml:space="preserve"> </w:t>
      </w:r>
      <w:r>
        <w:t>–</w:t>
      </w:r>
      <w:r>
        <w:t xml:space="preserve"> </w:t>
      </w:r>
      <w:r>
        <w:t>“</w:t>
      </w:r>
      <w:r w:rsidR="009C1966">
        <w:t>SVN</w:t>
      </w:r>
      <w:r>
        <w:t>服务</w:t>
      </w:r>
      <w:r>
        <w:t>”</w:t>
      </w:r>
      <w:r>
        <w:t xml:space="preserve"> </w:t>
      </w:r>
      <w:r>
        <w:t>–</w:t>
      </w:r>
      <w:r>
        <w:t xml:space="preserve"> </w:t>
      </w:r>
      <w:r>
        <w:t>“</w:t>
      </w:r>
      <w:r>
        <w:t>新建</w:t>
      </w:r>
      <w:r w:rsidR="009C1966">
        <w:t>SVN</w:t>
      </w:r>
      <w:r>
        <w:t>服务</w:t>
      </w:r>
      <w:r>
        <w:t>”</w:t>
      </w:r>
      <w:r>
        <w:t>，如下图所示：</w:t>
      </w:r>
    </w:p>
    <w:p w:rsidR="00524A9E" w:rsidRPr="008F48D9" w:rsidRDefault="00561911" w:rsidP="00561911">
      <w:pPr>
        <w:jc w:val="center"/>
      </w:pPr>
      <w:r>
        <w:rPr>
          <w:noProof/>
        </w:rPr>
        <w:drawing>
          <wp:inline distT="0" distB="0" distL="0" distR="0" wp14:anchorId="6871F7B6" wp14:editId="4548A5D0">
            <wp:extent cx="5459730" cy="212344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59730" cy="2123440"/>
                    </a:xfrm>
                    <a:prstGeom prst="rect">
                      <a:avLst/>
                    </a:prstGeom>
                  </pic:spPr>
                </pic:pic>
              </a:graphicData>
            </a:graphic>
          </wp:inline>
        </w:drawing>
      </w:r>
    </w:p>
    <w:p w:rsidR="008F48D9" w:rsidRDefault="008F48D9" w:rsidP="00545EC7"/>
    <w:p w:rsidR="0019214F" w:rsidRDefault="000155BB" w:rsidP="00382D34">
      <w:pPr>
        <w:pStyle w:val="3"/>
      </w:pPr>
      <w:bookmarkStart w:id="75" w:name="_Toc424740868"/>
      <w:r>
        <w:rPr>
          <w:rFonts w:hint="eastAsia"/>
        </w:rPr>
        <w:t>CEP</w:t>
      </w:r>
      <w:r>
        <w:rPr>
          <w:rFonts w:hint="eastAsia"/>
        </w:rPr>
        <w:t>服务</w:t>
      </w:r>
      <w:bookmarkEnd w:id="75"/>
    </w:p>
    <w:p w:rsidR="00D25E47" w:rsidRDefault="00D25E47" w:rsidP="00D25E47">
      <w:r>
        <w:t>使用</w:t>
      </w:r>
      <w:r>
        <w:rPr>
          <w:rFonts w:hint="eastAsia"/>
        </w:rPr>
        <w:t>sysadmin或其他运维人员账户登录管理控制台</w:t>
      </w:r>
      <w:r w:rsidRPr="007C4F43">
        <w:t>http://172.22.139.42:7082/</w:t>
      </w:r>
      <w:r w:rsidRPr="00780537">
        <w:t>，</w:t>
      </w:r>
      <w:r>
        <w:t xml:space="preserve"> 选择</w:t>
      </w:r>
      <w:r>
        <w:rPr>
          <w:rFonts w:hint="eastAsia"/>
        </w:rPr>
        <w:t xml:space="preserve"> </w:t>
      </w:r>
      <w:r>
        <w:t>“</w:t>
      </w:r>
      <w:r>
        <w:t>服务管理</w:t>
      </w:r>
      <w:r>
        <w:t>”</w:t>
      </w:r>
      <w:r>
        <w:t xml:space="preserve"> </w:t>
      </w:r>
      <w:r>
        <w:t>–</w:t>
      </w:r>
      <w:r>
        <w:t xml:space="preserve"> </w:t>
      </w:r>
      <w:r>
        <w:t>“</w:t>
      </w:r>
      <w:r w:rsidR="00461290">
        <w:rPr>
          <w:rFonts w:hint="eastAsia"/>
        </w:rPr>
        <w:t>CEP</w:t>
      </w:r>
      <w:r>
        <w:t>服务</w:t>
      </w:r>
      <w:r>
        <w:t>”</w:t>
      </w:r>
      <w:r>
        <w:t xml:space="preserve"> </w:t>
      </w:r>
      <w:r>
        <w:t>–</w:t>
      </w:r>
      <w:r>
        <w:t xml:space="preserve"> </w:t>
      </w:r>
      <w:r>
        <w:t>“</w:t>
      </w:r>
      <w:r>
        <w:t>新建</w:t>
      </w:r>
      <w:r w:rsidR="00461290">
        <w:t>CEP</w:t>
      </w:r>
      <w:r>
        <w:t>服务</w:t>
      </w:r>
      <w:r>
        <w:t>”</w:t>
      </w:r>
      <w:r>
        <w:t>，如下图所示：</w:t>
      </w:r>
    </w:p>
    <w:p w:rsidR="00ED672F" w:rsidRPr="00D25E47" w:rsidRDefault="00EF4F12" w:rsidP="00EF4F12">
      <w:pPr>
        <w:jc w:val="center"/>
        <w:rPr>
          <w:noProof/>
        </w:rPr>
      </w:pPr>
      <w:r>
        <w:rPr>
          <w:noProof/>
        </w:rPr>
        <w:drawing>
          <wp:inline distT="0" distB="0" distL="0" distR="0" wp14:anchorId="681B9F44" wp14:editId="0FD47F0B">
            <wp:extent cx="5459730" cy="2685415"/>
            <wp:effectExtent l="0" t="0" r="762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59730" cy="2685415"/>
                    </a:xfrm>
                    <a:prstGeom prst="rect">
                      <a:avLst/>
                    </a:prstGeom>
                  </pic:spPr>
                </pic:pic>
              </a:graphicData>
            </a:graphic>
          </wp:inline>
        </w:drawing>
      </w:r>
    </w:p>
    <w:p w:rsidR="00AB1445" w:rsidRDefault="00AB1445" w:rsidP="00ED672F">
      <w:pPr>
        <w:rPr>
          <w:noProof/>
        </w:rPr>
      </w:pPr>
    </w:p>
    <w:p w:rsidR="00E05DC2" w:rsidRDefault="000155BB" w:rsidP="00382D34">
      <w:pPr>
        <w:pStyle w:val="3"/>
      </w:pPr>
      <w:bookmarkStart w:id="76" w:name="_Toc424740869"/>
      <w:r>
        <w:rPr>
          <w:rFonts w:hint="eastAsia"/>
        </w:rPr>
        <w:t>C</w:t>
      </w:r>
      <w:r w:rsidR="0019214F">
        <w:rPr>
          <w:rFonts w:hint="eastAsia"/>
        </w:rPr>
        <w:t>ollector</w:t>
      </w:r>
      <w:r>
        <w:rPr>
          <w:rFonts w:hint="eastAsia"/>
        </w:rPr>
        <w:t>日志采集服务</w:t>
      </w:r>
      <w:bookmarkEnd w:id="76"/>
    </w:p>
    <w:p w:rsidR="00155F10" w:rsidRDefault="00155F10" w:rsidP="00155F10">
      <w:pPr>
        <w:ind w:firstLine="420"/>
      </w:pPr>
      <w:r>
        <w:rPr>
          <w:rFonts w:hint="eastAsia"/>
        </w:rPr>
        <w:t>1、在主机池中添加平台管理门户所在主机</w:t>
      </w:r>
    </w:p>
    <w:p w:rsidR="00155F10" w:rsidRPr="00155F10" w:rsidRDefault="00155F10" w:rsidP="00155F10">
      <w:pPr>
        <w:ind w:firstLine="420"/>
      </w:pPr>
      <w:r>
        <w:rPr>
          <w:rFonts w:hint="eastAsia"/>
        </w:rPr>
        <w:t>2、分配该主机，并在主机管理中给该主机安装Collector服务</w:t>
      </w:r>
    </w:p>
    <w:p w:rsidR="00ED672F" w:rsidRDefault="00155F10" w:rsidP="00155F10">
      <w:pPr>
        <w:ind w:firstLine="420"/>
      </w:pPr>
      <w:r>
        <w:rPr>
          <w:rFonts w:hint="eastAsia"/>
        </w:rPr>
        <w:t>3、</w:t>
      </w:r>
      <w:r w:rsidR="00765F4B">
        <w:rPr>
          <w:rFonts w:hint="eastAsia"/>
        </w:rPr>
        <w:t>运维管理人员登录管理控制台</w:t>
      </w:r>
      <w:r w:rsidRPr="00155F10">
        <w:rPr>
          <w:rFonts w:hint="eastAsia"/>
        </w:rPr>
        <w:t>，服务管理</w:t>
      </w:r>
      <w:r>
        <w:rPr>
          <w:rFonts w:hint="eastAsia"/>
        </w:rPr>
        <w:t>-Collector</w:t>
      </w:r>
      <w:r w:rsidRPr="00155F10">
        <w:rPr>
          <w:rFonts w:hint="eastAsia"/>
        </w:rPr>
        <w:t>服务管理界面中创建</w:t>
      </w:r>
      <w:r>
        <w:rPr>
          <w:rFonts w:hint="eastAsia"/>
        </w:rPr>
        <w:t>Collector</w:t>
      </w:r>
      <w:r w:rsidRPr="00155F10">
        <w:rPr>
          <w:rFonts w:hint="eastAsia"/>
        </w:rPr>
        <w:t>服务</w:t>
      </w:r>
      <w:r>
        <w:rPr>
          <w:rFonts w:hint="eastAsia"/>
        </w:rPr>
        <w:t>，默认安装到平台管理门户所在主机。</w:t>
      </w:r>
      <w:r w:rsidR="00A15F3C">
        <w:rPr>
          <w:rFonts w:hint="eastAsia"/>
        </w:rPr>
        <w:t>（如果有共享存储，可以不安装在同一台机器上</w:t>
      </w:r>
      <w:r w:rsidR="00DB3169">
        <w:rPr>
          <w:rFonts w:hint="eastAsia"/>
        </w:rPr>
        <w:t>不需</w:t>
      </w:r>
      <w:r w:rsidR="00DB3169">
        <w:rPr>
          <w:rFonts w:hint="eastAsia"/>
        </w:rPr>
        <w:lastRenderedPageBreak/>
        <w:t>要1/2/3步骤</w:t>
      </w:r>
      <w:r w:rsidR="00A15F3C">
        <w:rPr>
          <w:rFonts w:hint="eastAsia"/>
        </w:rPr>
        <w:t>，</w:t>
      </w:r>
      <w:r w:rsidR="000414D7">
        <w:rPr>
          <w:rFonts w:hint="eastAsia"/>
        </w:rPr>
        <w:t>直接添加Collector服务，完成后，查看Collector所在机器，</w:t>
      </w:r>
      <w:r w:rsidR="00A15F3C">
        <w:rPr>
          <w:rFonts w:hint="eastAsia"/>
        </w:rPr>
        <w:t>把一块共享存储分别挂载到管理门户和</w:t>
      </w:r>
      <w:r w:rsidR="000414D7">
        <w:rPr>
          <w:rFonts w:hint="eastAsia"/>
        </w:rPr>
        <w:t>所有的</w:t>
      </w:r>
      <w:r w:rsidR="00A15F3C">
        <w:rPr>
          <w:rFonts w:hint="eastAsia"/>
        </w:rPr>
        <w:t>Collector机器上）</w:t>
      </w:r>
    </w:p>
    <w:p w:rsidR="00155F10" w:rsidRDefault="00155F10" w:rsidP="00ED672F"/>
    <w:p w:rsidR="00D46EF0" w:rsidRDefault="00D46EF0" w:rsidP="00ED672F">
      <w:r>
        <w:rPr>
          <w:noProof/>
        </w:rPr>
        <w:drawing>
          <wp:inline distT="0" distB="0" distL="0" distR="0" wp14:anchorId="411091C2" wp14:editId="6CB25740">
            <wp:extent cx="5459730" cy="2732405"/>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59730" cy="2732405"/>
                    </a:xfrm>
                    <a:prstGeom prst="rect">
                      <a:avLst/>
                    </a:prstGeom>
                  </pic:spPr>
                </pic:pic>
              </a:graphicData>
            </a:graphic>
          </wp:inline>
        </w:drawing>
      </w:r>
    </w:p>
    <w:p w:rsidR="005E2306" w:rsidRDefault="00155F10" w:rsidP="00ED672F">
      <w:r>
        <w:rPr>
          <w:rFonts w:hint="eastAsia"/>
        </w:rPr>
        <w:t>参数说明：</w:t>
      </w:r>
    </w:p>
    <w:p w:rsidR="00155F10" w:rsidRDefault="005E2306" w:rsidP="00E74771">
      <w:pPr>
        <w:ind w:firstLine="420"/>
      </w:pPr>
      <w:r>
        <w:rPr>
          <w:rFonts w:hint="eastAsia"/>
        </w:rPr>
        <w:t>组名称：</w:t>
      </w:r>
      <w:r w:rsidR="00B168C4">
        <w:rPr>
          <w:rFonts w:hint="eastAsia"/>
        </w:rPr>
        <w:t>组名称</w:t>
      </w:r>
      <w:r w:rsidR="003A26CC">
        <w:rPr>
          <w:rFonts w:hint="eastAsia"/>
        </w:rPr>
        <w:t xml:space="preserve"> 默认default</w:t>
      </w:r>
    </w:p>
    <w:p w:rsidR="005E2306" w:rsidRDefault="005E2306" w:rsidP="00E74771">
      <w:pPr>
        <w:ind w:firstLine="420"/>
      </w:pPr>
      <w:r>
        <w:rPr>
          <w:rFonts w:hint="eastAsia"/>
        </w:rPr>
        <w:t>消息服务器名称：</w:t>
      </w:r>
      <w:r w:rsidR="00B168C4">
        <w:rPr>
          <w:rFonts w:hint="eastAsia"/>
        </w:rPr>
        <w:t>消息服务器名称 默认</w:t>
      </w:r>
      <w:r w:rsidR="00B168C4" w:rsidRPr="00B168C4">
        <w:t>UPAAS.LOG.QueueGroup</w:t>
      </w:r>
      <w:r w:rsidR="0055091A">
        <w:rPr>
          <w:rFonts w:hint="eastAsia"/>
        </w:rPr>
        <w:t>，</w:t>
      </w:r>
      <w:r w:rsidR="0055091A" w:rsidRPr="0055091A">
        <w:rPr>
          <w:rFonts w:hint="eastAsia"/>
        </w:rPr>
        <w:t>与数据库中对应</w:t>
      </w:r>
    </w:p>
    <w:p w:rsidR="005E2306" w:rsidRDefault="005E2306" w:rsidP="00E74771">
      <w:pPr>
        <w:ind w:firstLine="420"/>
      </w:pPr>
      <w:r>
        <w:rPr>
          <w:rFonts w:hint="eastAsia"/>
        </w:rPr>
        <w:t>消息地址：</w:t>
      </w:r>
      <w:r w:rsidR="00B168C4">
        <w:rPr>
          <w:rFonts w:hint="eastAsia"/>
        </w:rPr>
        <w:t>根据cld_variable表中</w:t>
      </w:r>
      <w:r w:rsidR="00B168C4" w:rsidRPr="00B168C4">
        <w:t>UPAAS.LOG.QueueGroup</w:t>
      </w:r>
      <w:r w:rsidR="00B168C4">
        <w:rPr>
          <w:rFonts w:hint="eastAsia"/>
        </w:rPr>
        <w:t>的值填写</w:t>
      </w:r>
      <w:r w:rsidR="0055091A">
        <w:rPr>
          <w:rFonts w:hint="eastAsia"/>
        </w:rPr>
        <w:t>，</w:t>
      </w:r>
      <w:r w:rsidR="0055091A" w:rsidRPr="0055091A">
        <w:rPr>
          <w:rFonts w:hint="eastAsia"/>
        </w:rPr>
        <w:t>与数据库中对应</w:t>
      </w:r>
    </w:p>
    <w:p w:rsidR="000A2394" w:rsidRPr="00E61E94" w:rsidRDefault="008816D8" w:rsidP="00DD12D1">
      <w:pPr>
        <w:pStyle w:val="3"/>
      </w:pPr>
      <w:r>
        <w:rPr>
          <w:rFonts w:hint="eastAsia"/>
        </w:rPr>
        <w:tab/>
      </w:r>
      <w:bookmarkStart w:id="77" w:name="_Toc424740870"/>
      <w:r w:rsidR="000155BB">
        <w:rPr>
          <w:rFonts w:hint="eastAsia"/>
        </w:rPr>
        <w:t>M</w:t>
      </w:r>
      <w:r w:rsidR="0019214F">
        <w:rPr>
          <w:rFonts w:hint="eastAsia"/>
        </w:rPr>
        <w:t>ail</w:t>
      </w:r>
      <w:r w:rsidR="000155BB">
        <w:rPr>
          <w:rFonts w:hint="eastAsia"/>
        </w:rPr>
        <w:t>服务</w:t>
      </w:r>
      <w:bookmarkEnd w:id="77"/>
    </w:p>
    <w:p w:rsidR="000A6718" w:rsidRPr="00F408FD" w:rsidRDefault="0098341F" w:rsidP="00AE7316">
      <w:bookmarkStart w:id="78" w:name="_Toc360538330"/>
      <w:r>
        <w:t>使用</w:t>
      </w:r>
      <w:r>
        <w:rPr>
          <w:rFonts w:hint="eastAsia"/>
        </w:rPr>
        <w:t>sysadmin或其他运维人员账户登录管理控制台</w:t>
      </w:r>
      <w:r w:rsidRPr="007C4F43">
        <w:t>http://172.22.139.42:7082/</w:t>
      </w:r>
      <w:r w:rsidRPr="00780537">
        <w:t>，</w:t>
      </w:r>
      <w:r>
        <w:t xml:space="preserve"> 选择</w:t>
      </w:r>
      <w:r>
        <w:rPr>
          <w:rFonts w:hint="eastAsia"/>
        </w:rPr>
        <w:t xml:space="preserve"> </w:t>
      </w:r>
      <w:r>
        <w:t>“</w:t>
      </w:r>
      <w:r>
        <w:t>服务管理</w:t>
      </w:r>
      <w:r>
        <w:t>”</w:t>
      </w:r>
      <w:r>
        <w:t xml:space="preserve"> </w:t>
      </w:r>
      <w:r>
        <w:t>–</w:t>
      </w:r>
      <w:r>
        <w:t xml:space="preserve"> </w:t>
      </w:r>
      <w:r>
        <w:t>“</w:t>
      </w:r>
      <w:r>
        <w:rPr>
          <w:rFonts w:hint="eastAsia"/>
        </w:rPr>
        <w:t>Mail</w:t>
      </w:r>
      <w:r>
        <w:t>服务</w:t>
      </w:r>
      <w:r>
        <w:t>”</w:t>
      </w:r>
      <w:r>
        <w:t xml:space="preserve"> </w:t>
      </w:r>
      <w:r>
        <w:t>–</w:t>
      </w:r>
      <w:r>
        <w:t xml:space="preserve"> </w:t>
      </w:r>
      <w:r>
        <w:t>“</w:t>
      </w:r>
      <w:r>
        <w:t>新建Mail服务</w:t>
      </w:r>
      <w:r>
        <w:t>”</w:t>
      </w:r>
      <w:r>
        <w:t>，</w:t>
      </w:r>
      <w:r w:rsidR="00AE7316">
        <w:rPr>
          <w:rFonts w:hint="eastAsia"/>
        </w:rPr>
        <w:t>如下图所示：</w:t>
      </w:r>
    </w:p>
    <w:p w:rsidR="004B486A" w:rsidRDefault="00FA6F9E" w:rsidP="001C1655">
      <w:r>
        <w:rPr>
          <w:noProof/>
        </w:rPr>
        <w:lastRenderedPageBreak/>
        <w:drawing>
          <wp:inline distT="0" distB="0" distL="0" distR="0" wp14:anchorId="6BDC3281" wp14:editId="40243EF6">
            <wp:extent cx="5459730" cy="3430270"/>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9730" cy="3430270"/>
                    </a:xfrm>
                    <a:prstGeom prst="rect">
                      <a:avLst/>
                    </a:prstGeom>
                  </pic:spPr>
                </pic:pic>
              </a:graphicData>
            </a:graphic>
          </wp:inline>
        </w:drawing>
      </w:r>
    </w:p>
    <w:p w:rsidR="004B486A" w:rsidRDefault="00C85838" w:rsidP="001C1655">
      <w:r>
        <w:rPr>
          <w:rFonts w:hint="eastAsia"/>
        </w:rPr>
        <w:t>参数说明：</w:t>
      </w:r>
    </w:p>
    <w:p w:rsidR="00750953" w:rsidRDefault="00524A9E" w:rsidP="00750953">
      <w:r>
        <w:rPr>
          <w:rFonts w:hint="eastAsia"/>
        </w:rPr>
        <w:tab/>
      </w:r>
      <w:r w:rsidR="00750953">
        <w:rPr>
          <w:rFonts w:hint="eastAsia"/>
        </w:rPr>
        <w:t>数据库链接/数据库驱动/数据库用户名/数据库密码/密码确认：数据库配置信息</w:t>
      </w:r>
    </w:p>
    <w:p w:rsidR="00524A9E" w:rsidRPr="001C1655" w:rsidRDefault="00750953" w:rsidP="00750953">
      <w:r>
        <w:rPr>
          <w:rFonts w:hint="eastAsia"/>
        </w:rPr>
        <w:tab/>
        <w:t>最小连接数、最大连接数：数据库连接信息</w:t>
      </w:r>
    </w:p>
    <w:p w:rsidR="00EC7803" w:rsidRPr="00EC7803" w:rsidRDefault="00EC7803" w:rsidP="00EC7803">
      <w:pPr>
        <w:pStyle w:val="1"/>
      </w:pPr>
      <w:bookmarkStart w:id="79" w:name="_Toc360538335"/>
      <w:bookmarkStart w:id="80" w:name="_Toc109964248"/>
      <w:bookmarkStart w:id="81" w:name="_Toc424740871"/>
      <w:bookmarkEnd w:id="78"/>
      <w:r w:rsidRPr="00EC7803">
        <w:rPr>
          <w:rFonts w:hint="eastAsia"/>
        </w:rPr>
        <w:t>参考</w:t>
      </w:r>
      <w:bookmarkEnd w:id="79"/>
      <w:bookmarkEnd w:id="80"/>
      <w:bookmarkEnd w:id="81"/>
    </w:p>
    <w:sectPr w:rsidR="00EC7803" w:rsidRPr="00EC7803" w:rsidSect="00D9406D">
      <w:headerReference w:type="default" r:id="rId35"/>
      <w:footerReference w:type="default" r:id="rId36"/>
      <w:pgSz w:w="11906" w:h="16838" w:code="9"/>
      <w:pgMar w:top="1440" w:right="1511" w:bottom="1440" w:left="1797" w:header="575" w:footer="839" w:gutter="0"/>
      <w:pgNumType w:start="1"/>
      <w:cols w:space="425"/>
      <w:docGrid w:type="lines" w:linePitch="38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3F23" w:rsidRDefault="00053F23">
      <w:r>
        <w:separator/>
      </w:r>
    </w:p>
  </w:endnote>
  <w:endnote w:type="continuationSeparator" w:id="0">
    <w:p w:rsidR="00053F23" w:rsidRDefault="00053F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6DF8" w:rsidRDefault="00A56DF8" w:rsidP="008A2E2C">
    <w:pPr>
      <w:pStyle w:val="a7"/>
      <w:tabs>
        <w:tab w:val="clear" w:pos="8306"/>
        <w:tab w:val="right" w:pos="10080"/>
      </w:tabs>
      <w:jc w:val="right"/>
    </w:pPr>
    <w:r>
      <w:rPr>
        <w:noProof/>
      </w:rPr>
      <mc:AlternateContent>
        <mc:Choice Requires="wps">
          <w:drawing>
            <wp:anchor distT="0" distB="0" distL="114300" distR="114300" simplePos="0" relativeHeight="251656192" behindDoc="0" locked="0" layoutInCell="1" allowOverlap="1">
              <wp:simplePos x="0" y="0"/>
              <wp:positionH relativeFrom="column">
                <wp:posOffset>746760</wp:posOffset>
              </wp:positionH>
              <wp:positionV relativeFrom="paragraph">
                <wp:posOffset>195580</wp:posOffset>
              </wp:positionV>
              <wp:extent cx="3800475" cy="239395"/>
              <wp:effectExtent l="3810" t="0" r="0" b="3175"/>
              <wp:wrapNone/>
              <wp:docPr id="1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6DF8" w:rsidRPr="008D4003" w:rsidRDefault="00A56DF8" w:rsidP="008A2E2C">
                          <w:pPr>
                            <w:jc w:val="center"/>
                            <w:rPr>
                              <w:rFonts w:ascii="Arial" w:hAnsi="Arial" w:cs="Arial"/>
                              <w:sz w:val="18"/>
                              <w:szCs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58.8pt;margin-top:15.4pt;width:299.25pt;height:18.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" filled="f" stroked="f">
              <v:textbox style="mso-fit-shape-to-text:t">
                <w:txbxContent>
                  <w:p w:rsidR="00A56DF8" w:rsidRPr="008D4003" w:rsidRDefault="00A56DF8" w:rsidP="008A2E2C">
                    <w:pPr>
                      <w:jc w:val="center"/>
                      <w:rPr>
                        <w:rFonts w:ascii="Arial" w:hAnsi="Arial" w:cs="Arial"/>
                        <w:sz w:val="18"/>
                        <w:szCs w:val="18"/>
                      </w:rPr>
                    </w:pPr>
                  </w:p>
                </w:txbxContent>
              </v:textbox>
            </v:shape>
          </w:pict>
        </mc:Fallback>
      </mc:AlternateContent>
    </w:r>
    <w:r>
      <w:rPr>
        <w:noProof/>
      </w:rPr>
      <mc:AlternateContent>
        <mc:Choice Requires="wps">
          <w:drawing>
            <wp:anchor distT="0" distB="0" distL="114300" distR="114300" simplePos="0" relativeHeight="251654144" behindDoc="1" locked="0" layoutInCell="1" allowOverlap="1">
              <wp:simplePos x="0" y="0"/>
              <wp:positionH relativeFrom="column">
                <wp:posOffset>-1146810</wp:posOffset>
              </wp:positionH>
              <wp:positionV relativeFrom="paragraph">
                <wp:posOffset>-17780</wp:posOffset>
              </wp:positionV>
              <wp:extent cx="7667625" cy="941070"/>
              <wp:effectExtent l="0" t="1270" r="3810" b="635"/>
              <wp:wrapNone/>
              <wp:docPr id="15"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67625" cy="941070"/>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00564A" id="Rectangle 12" o:spid="_x0000_s1026" style="position:absolute;left:0;text-align:left;margin-left:-90.3pt;margin-top:-1.4pt;width:603.75pt;height:74.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" fillcolor="#ddd" stroked="f"/>
          </w:pict>
        </mc:Fallback>
      </mc:AlternateContent>
    </w: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AF7C36">
      <w:rPr>
        <w:noProof/>
        <w:kern w:val="0"/>
        <w:szCs w:val="21"/>
      </w:rPr>
      <w:t>ii</w:t>
    </w:r>
    <w:r>
      <w:rPr>
        <w:kern w:val="0"/>
        <w:szCs w:val="21"/>
      </w:rPr>
      <w:fldChar w:fldCharType="end"/>
    </w:r>
    <w:r>
      <w:rPr>
        <w:kern w:val="0"/>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6DF8" w:rsidRDefault="00A56DF8" w:rsidP="008A2E2C">
    <w:pPr>
      <w:pStyle w:val="a7"/>
      <w:tabs>
        <w:tab w:val="clear" w:pos="8306"/>
        <w:tab w:val="right" w:pos="10080"/>
      </w:tabs>
      <w:jc w:val="right"/>
    </w:pPr>
    <w:r>
      <w:rPr>
        <w:noProof/>
      </w:rPr>
      <mc:AlternateContent>
        <mc:Choice Requires="wps">
          <w:drawing>
            <wp:anchor distT="0" distB="0" distL="114300" distR="114300" simplePos="0" relativeHeight="251659264" behindDoc="1" locked="0" layoutInCell="1" allowOverlap="1">
              <wp:simplePos x="0" y="0"/>
              <wp:positionH relativeFrom="column">
                <wp:posOffset>-1146810</wp:posOffset>
              </wp:positionH>
              <wp:positionV relativeFrom="paragraph">
                <wp:posOffset>-17780</wp:posOffset>
              </wp:positionV>
              <wp:extent cx="7667625" cy="941070"/>
              <wp:effectExtent l="0" t="1270" r="3810" b="635"/>
              <wp:wrapNone/>
              <wp:docPr id="12"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67625" cy="941070"/>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04F055" id="Rectangle 17" o:spid="_x0000_s1026" style="position:absolute;left:0;text-align:left;margin-left:-90.3pt;margin-top:-1.4pt;width:603.75pt;height:74.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" fillcolor="#ddd" stroked="f"/>
          </w:pict>
        </mc:Fallback>
      </mc:AlternateContent>
    </w: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AF7C36">
      <w:rPr>
        <w:noProof/>
        <w:kern w:val="0"/>
        <w:szCs w:val="21"/>
      </w:rPr>
      <w:t>16</w:t>
    </w:r>
    <w:r>
      <w:rPr>
        <w:kern w:val="0"/>
        <w:szCs w:val="21"/>
      </w:rPr>
      <w:fldChar w:fldCharType="end"/>
    </w:r>
    <w:r>
      <w:rPr>
        <w:kern w:val="0"/>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3F23" w:rsidRDefault="00053F23">
      <w:r>
        <w:separator/>
      </w:r>
    </w:p>
  </w:footnote>
  <w:footnote w:type="continuationSeparator" w:id="0">
    <w:p w:rsidR="00053F23" w:rsidRDefault="00053F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6DF8" w:rsidRPr="00EB5677" w:rsidRDefault="00A56DF8" w:rsidP="00EB5677">
    <w:pPr>
      <w:pStyle w:val="ab"/>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6DF8" w:rsidRPr="00EB5677" w:rsidRDefault="00A56DF8" w:rsidP="00EB5677">
    <w:pPr>
      <w:pStyle w:val="ab"/>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6DF8" w:rsidRPr="002C70E3" w:rsidRDefault="00A56DF8" w:rsidP="00F33B6E">
    <w:pPr>
      <w:pStyle w:val="ab"/>
      <w:pBdr>
        <w:bottom w:val="single" w:sz="4" w:space="1" w:color="auto"/>
      </w:pBdr>
      <w:jc w:val="both"/>
    </w:pPr>
    <w:r>
      <w:rPr>
        <w:noProof/>
      </w:rPr>
      <mc:AlternateContent>
        <mc:Choice Requires="wps">
          <w:drawing>
            <wp:anchor distT="0" distB="0" distL="114300" distR="114300" simplePos="0" relativeHeight="251672064" behindDoc="0" locked="0" layoutInCell="1" allowOverlap="1" wp14:anchorId="1178B4D7" wp14:editId="5EBE5786">
              <wp:simplePos x="0" y="0"/>
              <wp:positionH relativeFrom="column">
                <wp:posOffset>-346710</wp:posOffset>
              </wp:positionH>
              <wp:positionV relativeFrom="paragraph">
                <wp:posOffset>160020</wp:posOffset>
              </wp:positionV>
              <wp:extent cx="6134100" cy="0"/>
              <wp:effectExtent l="5715" t="7620" r="13335" b="11430"/>
              <wp:wrapNone/>
              <wp:docPr id="1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4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3FE931" id="Line 16" o:spid="_x0000_s1026" style="position:absolute;left:0;text-align:lef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pt,12.6pt" to="455.7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ikqFA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"/>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6DF8" w:rsidRPr="002C70E3" w:rsidRDefault="00A56DF8" w:rsidP="00F33B6E">
    <w:pPr>
      <w:pStyle w:val="ab"/>
      <w:pBdr>
        <w:bottom w:val="single" w:sz="4" w:space="1" w:color="auto"/>
      </w:pBdr>
      <w:jc w:val="both"/>
    </w:pPr>
    <w:r>
      <w:rPr>
        <w:noProof/>
      </w:rPr>
      <mc:AlternateContent>
        <mc:Choice Requires="wps">
          <w:drawing>
            <wp:anchor distT="0" distB="0" distL="114300" distR="114300" simplePos="0" relativeHeight="251649536" behindDoc="0" locked="0" layoutInCell="1" allowOverlap="1" wp14:anchorId="2D2FA0DF" wp14:editId="173B545F">
              <wp:simplePos x="0" y="0"/>
              <wp:positionH relativeFrom="column">
                <wp:posOffset>-333375</wp:posOffset>
              </wp:positionH>
              <wp:positionV relativeFrom="paragraph">
                <wp:posOffset>161290</wp:posOffset>
              </wp:positionV>
              <wp:extent cx="6134100" cy="0"/>
              <wp:effectExtent l="9525" t="8890" r="9525" b="10160"/>
              <wp:wrapNone/>
              <wp:docPr id="1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4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231E52" id="Line 7" o:spid="_x0000_s1026" style="position:absolute;left:0;text-align:lef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5pt,12.7pt" to="456.7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RjGEwIAACk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"/>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F1062D4A"/>
    <w:lvl w:ilvl="0">
      <w:start w:val="1"/>
      <w:numFmt w:val="decimal"/>
      <w:pStyle w:val="a"/>
      <w:lvlText w:val="%1."/>
      <w:lvlJc w:val="left"/>
      <w:pPr>
        <w:tabs>
          <w:tab w:val="num" w:pos="850"/>
        </w:tabs>
        <w:ind w:left="850" w:hanging="389"/>
      </w:pPr>
      <w:rPr>
        <w:rFonts w:hint="eastAsia"/>
      </w:rPr>
    </w:lvl>
  </w:abstractNum>
  <w:abstractNum w:abstractNumId="1" w15:restartNumberingAfterBreak="0">
    <w:nsid w:val="0F740A07"/>
    <w:multiLevelType w:val="hybridMultilevel"/>
    <w:tmpl w:val="65CA7A18"/>
    <w:lvl w:ilvl="0" w:tplc="8DD0FA70">
      <w:start w:val="1"/>
      <w:numFmt w:val="decimal"/>
      <w:pStyle w:val="2"/>
      <w:lvlText w:val="%1）"/>
      <w:lvlJc w:val="left"/>
      <w:pPr>
        <w:tabs>
          <w:tab w:val="num" w:pos="1354"/>
        </w:tabs>
        <w:ind w:left="1354" w:hanging="50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216D1019"/>
    <w:multiLevelType w:val="hybridMultilevel"/>
    <w:tmpl w:val="DD42DA08"/>
    <w:lvl w:ilvl="0" w:tplc="976C9BE4">
      <w:start w:val="1"/>
      <w:numFmt w:val="bullet"/>
      <w:pStyle w:val="a0"/>
      <w:lvlText w:val=""/>
      <w:lvlJc w:val="left"/>
      <w:pPr>
        <w:tabs>
          <w:tab w:val="num" w:pos="1690"/>
        </w:tabs>
        <w:ind w:left="1690" w:hanging="389"/>
      </w:pPr>
      <w:rPr>
        <w:rFonts w:ascii="Wingdings" w:hAnsi="Wingdings" w:hint="default"/>
      </w:rPr>
    </w:lvl>
    <w:lvl w:ilvl="1" w:tplc="04090003">
      <w:start w:val="1"/>
      <w:numFmt w:val="bullet"/>
      <w:lvlText w:val=""/>
      <w:lvlJc w:val="left"/>
      <w:pPr>
        <w:tabs>
          <w:tab w:val="num" w:pos="3288"/>
        </w:tabs>
        <w:ind w:left="3288" w:hanging="420"/>
      </w:pPr>
      <w:rPr>
        <w:rFonts w:ascii="Wingdings" w:hAnsi="Wingdings" w:hint="default"/>
      </w:rPr>
    </w:lvl>
    <w:lvl w:ilvl="2" w:tplc="04090005" w:tentative="1">
      <w:start w:val="1"/>
      <w:numFmt w:val="bullet"/>
      <w:lvlText w:val=""/>
      <w:lvlJc w:val="left"/>
      <w:pPr>
        <w:tabs>
          <w:tab w:val="num" w:pos="3708"/>
        </w:tabs>
        <w:ind w:left="3708" w:hanging="420"/>
      </w:pPr>
      <w:rPr>
        <w:rFonts w:ascii="Wingdings" w:hAnsi="Wingdings" w:hint="default"/>
      </w:rPr>
    </w:lvl>
    <w:lvl w:ilvl="3" w:tplc="04090001" w:tentative="1">
      <w:start w:val="1"/>
      <w:numFmt w:val="bullet"/>
      <w:lvlText w:val=""/>
      <w:lvlJc w:val="left"/>
      <w:pPr>
        <w:tabs>
          <w:tab w:val="num" w:pos="4128"/>
        </w:tabs>
        <w:ind w:left="4128" w:hanging="420"/>
      </w:pPr>
      <w:rPr>
        <w:rFonts w:ascii="Wingdings" w:hAnsi="Wingdings" w:hint="default"/>
      </w:rPr>
    </w:lvl>
    <w:lvl w:ilvl="4" w:tplc="04090003" w:tentative="1">
      <w:start w:val="1"/>
      <w:numFmt w:val="bullet"/>
      <w:lvlText w:val=""/>
      <w:lvlJc w:val="left"/>
      <w:pPr>
        <w:tabs>
          <w:tab w:val="num" w:pos="4548"/>
        </w:tabs>
        <w:ind w:left="4548" w:hanging="420"/>
      </w:pPr>
      <w:rPr>
        <w:rFonts w:ascii="Wingdings" w:hAnsi="Wingdings" w:hint="default"/>
      </w:rPr>
    </w:lvl>
    <w:lvl w:ilvl="5" w:tplc="04090005" w:tentative="1">
      <w:start w:val="1"/>
      <w:numFmt w:val="bullet"/>
      <w:lvlText w:val=""/>
      <w:lvlJc w:val="left"/>
      <w:pPr>
        <w:tabs>
          <w:tab w:val="num" w:pos="4968"/>
        </w:tabs>
        <w:ind w:left="4968" w:hanging="420"/>
      </w:pPr>
      <w:rPr>
        <w:rFonts w:ascii="Wingdings" w:hAnsi="Wingdings" w:hint="default"/>
      </w:rPr>
    </w:lvl>
    <w:lvl w:ilvl="6" w:tplc="04090001" w:tentative="1">
      <w:start w:val="1"/>
      <w:numFmt w:val="bullet"/>
      <w:lvlText w:val=""/>
      <w:lvlJc w:val="left"/>
      <w:pPr>
        <w:tabs>
          <w:tab w:val="num" w:pos="5388"/>
        </w:tabs>
        <w:ind w:left="5388" w:hanging="420"/>
      </w:pPr>
      <w:rPr>
        <w:rFonts w:ascii="Wingdings" w:hAnsi="Wingdings" w:hint="default"/>
      </w:rPr>
    </w:lvl>
    <w:lvl w:ilvl="7" w:tplc="04090003" w:tentative="1">
      <w:start w:val="1"/>
      <w:numFmt w:val="bullet"/>
      <w:lvlText w:val=""/>
      <w:lvlJc w:val="left"/>
      <w:pPr>
        <w:tabs>
          <w:tab w:val="num" w:pos="5808"/>
        </w:tabs>
        <w:ind w:left="5808" w:hanging="420"/>
      </w:pPr>
      <w:rPr>
        <w:rFonts w:ascii="Wingdings" w:hAnsi="Wingdings" w:hint="default"/>
      </w:rPr>
    </w:lvl>
    <w:lvl w:ilvl="8" w:tplc="04090005" w:tentative="1">
      <w:start w:val="1"/>
      <w:numFmt w:val="bullet"/>
      <w:lvlText w:val=""/>
      <w:lvlJc w:val="left"/>
      <w:pPr>
        <w:tabs>
          <w:tab w:val="num" w:pos="6228"/>
        </w:tabs>
        <w:ind w:left="6228" w:hanging="420"/>
      </w:pPr>
      <w:rPr>
        <w:rFonts w:ascii="Wingdings" w:hAnsi="Wingdings" w:hint="default"/>
      </w:rPr>
    </w:lvl>
  </w:abstractNum>
  <w:abstractNum w:abstractNumId="3" w15:restartNumberingAfterBreak="0">
    <w:nsid w:val="2CC77E94"/>
    <w:multiLevelType w:val="multilevel"/>
    <w:tmpl w:val="51DCFB7A"/>
    <w:lvl w:ilvl="0">
      <w:start w:val="1"/>
      <w:numFmt w:val="decimal"/>
      <w:pStyle w:val="1"/>
      <w:lvlText w:val="%1"/>
      <w:lvlJc w:val="left"/>
      <w:pPr>
        <w:tabs>
          <w:tab w:val="num" w:pos="432"/>
        </w:tabs>
        <w:ind w:left="432" w:hanging="432"/>
      </w:pPr>
      <w:rPr>
        <w:rFonts w:ascii="Arial" w:hAnsi="Arial" w:hint="default"/>
        <w:b/>
        <w:i w:val="0"/>
        <w:caps w:val="0"/>
        <w:strike w:val="0"/>
        <w:dstrike w:val="0"/>
        <w:vanish w:val="0"/>
        <w:color w:val="000000"/>
        <w:sz w:val="3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0"/>
      <w:lvlText w:val="%1.%2"/>
      <w:lvlJc w:val="left"/>
      <w:pPr>
        <w:tabs>
          <w:tab w:val="num" w:pos="576"/>
        </w:tabs>
        <w:ind w:left="576" w:hanging="576"/>
      </w:pPr>
      <w:rPr>
        <w:rFonts w:ascii="Arial" w:hAnsi="Arial"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1.%2.%3"/>
      <w:lvlJc w:val="left"/>
      <w:pPr>
        <w:tabs>
          <w:tab w:val="num" w:pos="720"/>
        </w:tabs>
        <w:ind w:left="720" w:hanging="720"/>
      </w:pPr>
      <w:rPr>
        <w:rFonts w:ascii="Arial" w:hAnsi="Arial" w:hint="default"/>
        <w:b/>
        <w:i w:val="0"/>
        <w:sz w:val="24"/>
      </w:rPr>
    </w:lvl>
    <w:lvl w:ilvl="3">
      <w:start w:val="1"/>
      <w:numFmt w:val="decimal"/>
      <w:pStyle w:val="4"/>
      <w:lvlText w:val="%1.%2.%3.%4"/>
      <w:lvlJc w:val="left"/>
      <w:pPr>
        <w:tabs>
          <w:tab w:val="num" w:pos="864"/>
        </w:tabs>
        <w:ind w:left="864" w:hanging="864"/>
      </w:pPr>
      <w:rPr>
        <w:rFonts w:ascii="Arial" w:hAnsi="Arial" w:hint="default"/>
        <w:b/>
        <w:i w:val="0"/>
        <w:sz w:val="21"/>
      </w:rPr>
    </w:lvl>
    <w:lvl w:ilvl="4">
      <w:start w:val="1"/>
      <w:numFmt w:val="decimal"/>
      <w:pStyle w:val="5"/>
      <w:lvlText w:val="%1.%2.%3.%4.%5"/>
      <w:lvlJc w:val="left"/>
      <w:pPr>
        <w:tabs>
          <w:tab w:val="num" w:pos="1008"/>
        </w:tabs>
        <w:ind w:left="1008" w:hanging="1008"/>
      </w:pPr>
      <w:rPr>
        <w:rFonts w:ascii="Arial" w:hAnsi="Arial" w:hint="default"/>
        <w:sz w:val="21"/>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15:restartNumberingAfterBreak="0">
    <w:nsid w:val="36727709"/>
    <w:multiLevelType w:val="hybridMultilevel"/>
    <w:tmpl w:val="4A1A3142"/>
    <w:lvl w:ilvl="0" w:tplc="A71C5F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9D1469E"/>
    <w:multiLevelType w:val="hybridMultilevel"/>
    <w:tmpl w:val="6FE6546A"/>
    <w:lvl w:ilvl="0" w:tplc="A83CB9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3166AA0"/>
    <w:multiLevelType w:val="hybridMultilevel"/>
    <w:tmpl w:val="CB447BFE"/>
    <w:lvl w:ilvl="0" w:tplc="1C6A78B8">
      <w:start w:val="1"/>
      <w:numFmt w:val="bullet"/>
      <w:pStyle w:val="21"/>
      <w:lvlText w:val="－"/>
      <w:lvlJc w:val="left"/>
      <w:pPr>
        <w:tabs>
          <w:tab w:val="num" w:pos="1354"/>
        </w:tabs>
        <w:ind w:left="1354" w:hanging="504"/>
      </w:pPr>
      <w:rPr>
        <w:rFonts w:ascii="宋体" w:eastAsia="宋体" w:hAnsi="Wingdings" w:hint="eastAsia"/>
      </w:rPr>
    </w:lvl>
    <w:lvl w:ilvl="1" w:tplc="04090003" w:tentative="1">
      <w:start w:val="1"/>
      <w:numFmt w:val="bullet"/>
      <w:lvlText w:val=""/>
      <w:lvlJc w:val="left"/>
      <w:pPr>
        <w:tabs>
          <w:tab w:val="num" w:pos="840"/>
        </w:tabs>
        <w:ind w:left="840" w:hanging="420"/>
      </w:pPr>
      <w:rPr>
        <w:rFonts w:ascii="Wingdings" w:hAnsi="Wingdings" w:hint="default"/>
      </w:rPr>
    </w:lvl>
    <w:lvl w:ilvl="2" w:tplc="EF1CAD0E">
      <w:start w:val="1"/>
      <w:numFmt w:val="bullet"/>
      <w:lvlText w:val="－"/>
      <w:lvlJc w:val="left"/>
      <w:pPr>
        <w:tabs>
          <w:tab w:val="num" w:pos="1260"/>
        </w:tabs>
        <w:ind w:left="1260" w:hanging="420"/>
      </w:pPr>
      <w:rPr>
        <w:rFonts w:ascii="宋体" w:eastAsia="宋体" w:hAnsi="Wingdings" w:hint="eastAsia"/>
      </w:rPr>
    </w:lvl>
    <w:lvl w:ilvl="3" w:tplc="594C1D4A">
      <w:start w:val="1"/>
      <w:numFmt w:val="bullet"/>
      <w:lvlText w:val=""/>
      <w:lvlJc w:val="left"/>
      <w:pPr>
        <w:tabs>
          <w:tab w:val="num" w:pos="1680"/>
        </w:tabs>
        <w:ind w:left="1680" w:hanging="420"/>
      </w:pPr>
      <w:rPr>
        <w:rFonts w:ascii="Wingdings" w:hAnsi="Wingdings" w:hint="default"/>
      </w:rPr>
    </w:lvl>
    <w:lvl w:ilvl="4" w:tplc="370EA1EC">
      <w:start w:val="1"/>
      <w:numFmt w:val="bullet"/>
      <w:lvlText w:val=""/>
      <w:lvlJc w:val="left"/>
      <w:pPr>
        <w:tabs>
          <w:tab w:val="num" w:pos="2100"/>
        </w:tabs>
        <w:ind w:left="2100" w:hanging="420"/>
      </w:pPr>
      <w:rPr>
        <w:rFonts w:ascii="Wingdings" w:hAnsi="Wingdings" w:hint="default"/>
      </w:rPr>
    </w:lvl>
    <w:lvl w:ilvl="5" w:tplc="E6329A20">
      <w:start w:val="1"/>
      <w:numFmt w:val="bullet"/>
      <w:lvlText w:val="－"/>
      <w:lvlJc w:val="left"/>
      <w:pPr>
        <w:tabs>
          <w:tab w:val="num" w:pos="2520"/>
        </w:tabs>
        <w:ind w:left="2520" w:hanging="420"/>
      </w:pPr>
      <w:rPr>
        <w:rFonts w:ascii="宋体" w:eastAsia="宋体" w:hAnsi="Wingdings" w:hint="eastAsia"/>
      </w:rPr>
    </w:lvl>
    <w:lvl w:ilvl="6" w:tplc="0409000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433B7979"/>
    <w:multiLevelType w:val="hybridMultilevel"/>
    <w:tmpl w:val="23802D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6A1C0909"/>
    <w:multiLevelType w:val="hybridMultilevel"/>
    <w:tmpl w:val="69E4C4EC"/>
    <w:lvl w:ilvl="0" w:tplc="62A81D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6"/>
  </w:num>
  <w:num w:numId="3">
    <w:abstractNumId w:val="2"/>
  </w:num>
  <w:num w:numId="4">
    <w:abstractNumId w:val="0"/>
  </w:num>
  <w:num w:numId="5">
    <w:abstractNumId w:val="1"/>
  </w:num>
  <w:num w:numId="6">
    <w:abstractNumId w:val="7"/>
  </w:num>
  <w:num w:numId="7">
    <w:abstractNumId w:val="8"/>
  </w:num>
  <w:num w:numId="8">
    <w:abstractNumId w:val="5"/>
  </w:num>
  <w:num w:numId="9">
    <w:abstractNumId w:val="3"/>
  </w:num>
  <w:num w:numId="10">
    <w:abstractNumId w:val="4"/>
  </w:num>
  <w:num w:numId="11">
    <w:abstractNumId w:val="3"/>
  </w:num>
  <w:num w:numId="12">
    <w:abstractNumId w:val="3"/>
  </w:num>
  <w:num w:numId="13">
    <w:abstractNumId w:val="3"/>
  </w:num>
  <w:num w:numId="14">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HorizontalSpacing w:val="42"/>
  <w:drawingGridVerticalSpacing w:val="48"/>
  <w:displayHorizontalDrawingGridEvery w:val="0"/>
  <w:characterSpacingControl w:val="compressPunctuation"/>
  <w:hdrShapeDefaults>
    <o:shapedefaults v:ext="edit" spidmax="2049">
      <o:colormru v:ext="edit" colors="#dd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3730"/>
    <w:rsid w:val="0000020B"/>
    <w:rsid w:val="000005C7"/>
    <w:rsid w:val="0000074B"/>
    <w:rsid w:val="00001CE3"/>
    <w:rsid w:val="00002EEF"/>
    <w:rsid w:val="00003E75"/>
    <w:rsid w:val="0000573E"/>
    <w:rsid w:val="000070A4"/>
    <w:rsid w:val="00007D85"/>
    <w:rsid w:val="0001047A"/>
    <w:rsid w:val="0001085A"/>
    <w:rsid w:val="000122C1"/>
    <w:rsid w:val="00012E16"/>
    <w:rsid w:val="00013C8C"/>
    <w:rsid w:val="00014526"/>
    <w:rsid w:val="000155BB"/>
    <w:rsid w:val="00015ABF"/>
    <w:rsid w:val="00015B72"/>
    <w:rsid w:val="00016AFA"/>
    <w:rsid w:val="00016F68"/>
    <w:rsid w:val="00017CDA"/>
    <w:rsid w:val="00020367"/>
    <w:rsid w:val="00021495"/>
    <w:rsid w:val="00023F72"/>
    <w:rsid w:val="00030E4D"/>
    <w:rsid w:val="000324C2"/>
    <w:rsid w:val="00032702"/>
    <w:rsid w:val="000329BD"/>
    <w:rsid w:val="000339D8"/>
    <w:rsid w:val="00034F58"/>
    <w:rsid w:val="000359E3"/>
    <w:rsid w:val="00036022"/>
    <w:rsid w:val="000414D7"/>
    <w:rsid w:val="00041DE8"/>
    <w:rsid w:val="00043A53"/>
    <w:rsid w:val="00043BAF"/>
    <w:rsid w:val="00043D00"/>
    <w:rsid w:val="0004520A"/>
    <w:rsid w:val="00045415"/>
    <w:rsid w:val="0004542B"/>
    <w:rsid w:val="00045BB2"/>
    <w:rsid w:val="00046E14"/>
    <w:rsid w:val="00047DC7"/>
    <w:rsid w:val="000501A0"/>
    <w:rsid w:val="00050707"/>
    <w:rsid w:val="000509DE"/>
    <w:rsid w:val="00051A17"/>
    <w:rsid w:val="00051EB8"/>
    <w:rsid w:val="000525F5"/>
    <w:rsid w:val="0005263C"/>
    <w:rsid w:val="000532BA"/>
    <w:rsid w:val="000537EE"/>
    <w:rsid w:val="00053BBA"/>
    <w:rsid w:val="00053F23"/>
    <w:rsid w:val="00060713"/>
    <w:rsid w:val="00060954"/>
    <w:rsid w:val="0006181B"/>
    <w:rsid w:val="00061AE6"/>
    <w:rsid w:val="00061B1B"/>
    <w:rsid w:val="00062083"/>
    <w:rsid w:val="00062AEE"/>
    <w:rsid w:val="0006358A"/>
    <w:rsid w:val="000647E6"/>
    <w:rsid w:val="000665AD"/>
    <w:rsid w:val="00067384"/>
    <w:rsid w:val="00067946"/>
    <w:rsid w:val="00067FB8"/>
    <w:rsid w:val="000711CA"/>
    <w:rsid w:val="0007153D"/>
    <w:rsid w:val="00071712"/>
    <w:rsid w:val="00073FC0"/>
    <w:rsid w:val="00074260"/>
    <w:rsid w:val="00074C16"/>
    <w:rsid w:val="00075894"/>
    <w:rsid w:val="00080EB7"/>
    <w:rsid w:val="0008141F"/>
    <w:rsid w:val="00081D58"/>
    <w:rsid w:val="00082B03"/>
    <w:rsid w:val="0008543E"/>
    <w:rsid w:val="0008570D"/>
    <w:rsid w:val="00086751"/>
    <w:rsid w:val="00090191"/>
    <w:rsid w:val="0009262D"/>
    <w:rsid w:val="00092D4C"/>
    <w:rsid w:val="00094A98"/>
    <w:rsid w:val="00095E5B"/>
    <w:rsid w:val="00095F4F"/>
    <w:rsid w:val="00096BF9"/>
    <w:rsid w:val="000971D6"/>
    <w:rsid w:val="00097416"/>
    <w:rsid w:val="00097BE8"/>
    <w:rsid w:val="00097D92"/>
    <w:rsid w:val="000A08AB"/>
    <w:rsid w:val="000A0EA3"/>
    <w:rsid w:val="000A2119"/>
    <w:rsid w:val="000A2394"/>
    <w:rsid w:val="000A5395"/>
    <w:rsid w:val="000A6718"/>
    <w:rsid w:val="000A6F84"/>
    <w:rsid w:val="000A73B9"/>
    <w:rsid w:val="000B3196"/>
    <w:rsid w:val="000B49FC"/>
    <w:rsid w:val="000B58C0"/>
    <w:rsid w:val="000B5FB1"/>
    <w:rsid w:val="000B7119"/>
    <w:rsid w:val="000C2415"/>
    <w:rsid w:val="000C3E81"/>
    <w:rsid w:val="000C4C10"/>
    <w:rsid w:val="000C749A"/>
    <w:rsid w:val="000C763F"/>
    <w:rsid w:val="000C7B80"/>
    <w:rsid w:val="000D18BD"/>
    <w:rsid w:val="000D1C84"/>
    <w:rsid w:val="000D2204"/>
    <w:rsid w:val="000D31B4"/>
    <w:rsid w:val="000D3E0D"/>
    <w:rsid w:val="000D4B24"/>
    <w:rsid w:val="000D4FE0"/>
    <w:rsid w:val="000D620F"/>
    <w:rsid w:val="000D62B8"/>
    <w:rsid w:val="000D6F70"/>
    <w:rsid w:val="000E0C75"/>
    <w:rsid w:val="000E0FB0"/>
    <w:rsid w:val="000E3BBB"/>
    <w:rsid w:val="000E4F30"/>
    <w:rsid w:val="000E646A"/>
    <w:rsid w:val="000F0790"/>
    <w:rsid w:val="000F17FC"/>
    <w:rsid w:val="000F1A8E"/>
    <w:rsid w:val="000F202A"/>
    <w:rsid w:val="000F2183"/>
    <w:rsid w:val="000F247C"/>
    <w:rsid w:val="000F266A"/>
    <w:rsid w:val="000F457E"/>
    <w:rsid w:val="000F67B8"/>
    <w:rsid w:val="000F6924"/>
    <w:rsid w:val="000F6B9C"/>
    <w:rsid w:val="000F74C0"/>
    <w:rsid w:val="00103302"/>
    <w:rsid w:val="0010337A"/>
    <w:rsid w:val="0010390C"/>
    <w:rsid w:val="001046D8"/>
    <w:rsid w:val="00104951"/>
    <w:rsid w:val="00107057"/>
    <w:rsid w:val="001103B4"/>
    <w:rsid w:val="0011114F"/>
    <w:rsid w:val="001114E5"/>
    <w:rsid w:val="00111AB3"/>
    <w:rsid w:val="0011497B"/>
    <w:rsid w:val="00115347"/>
    <w:rsid w:val="00115A8F"/>
    <w:rsid w:val="0012039C"/>
    <w:rsid w:val="001226F9"/>
    <w:rsid w:val="00123114"/>
    <w:rsid w:val="0012383D"/>
    <w:rsid w:val="001269FC"/>
    <w:rsid w:val="001272AF"/>
    <w:rsid w:val="00127E4A"/>
    <w:rsid w:val="00130FE9"/>
    <w:rsid w:val="00131DA8"/>
    <w:rsid w:val="0013233D"/>
    <w:rsid w:val="00133C44"/>
    <w:rsid w:val="0013434E"/>
    <w:rsid w:val="00140A6A"/>
    <w:rsid w:val="001421A9"/>
    <w:rsid w:val="0014244F"/>
    <w:rsid w:val="0014372C"/>
    <w:rsid w:val="00144D4B"/>
    <w:rsid w:val="0014713C"/>
    <w:rsid w:val="00153060"/>
    <w:rsid w:val="001540CB"/>
    <w:rsid w:val="00155007"/>
    <w:rsid w:val="00155B6F"/>
    <w:rsid w:val="00155B71"/>
    <w:rsid w:val="00155F10"/>
    <w:rsid w:val="00156B28"/>
    <w:rsid w:val="00156FD1"/>
    <w:rsid w:val="0015732A"/>
    <w:rsid w:val="00157489"/>
    <w:rsid w:val="00157F3E"/>
    <w:rsid w:val="00160A8D"/>
    <w:rsid w:val="00160C41"/>
    <w:rsid w:val="00162896"/>
    <w:rsid w:val="00163469"/>
    <w:rsid w:val="0016374D"/>
    <w:rsid w:val="00164008"/>
    <w:rsid w:val="00164347"/>
    <w:rsid w:val="001676BB"/>
    <w:rsid w:val="001708E3"/>
    <w:rsid w:val="00170A6B"/>
    <w:rsid w:val="001713A3"/>
    <w:rsid w:val="001737E0"/>
    <w:rsid w:val="00173866"/>
    <w:rsid w:val="001741D5"/>
    <w:rsid w:val="00181371"/>
    <w:rsid w:val="0018138F"/>
    <w:rsid w:val="00184753"/>
    <w:rsid w:val="001849D9"/>
    <w:rsid w:val="00184D55"/>
    <w:rsid w:val="001863FD"/>
    <w:rsid w:val="00187F8E"/>
    <w:rsid w:val="0019023F"/>
    <w:rsid w:val="0019119B"/>
    <w:rsid w:val="00191A23"/>
    <w:rsid w:val="0019214F"/>
    <w:rsid w:val="00192631"/>
    <w:rsid w:val="00192FB5"/>
    <w:rsid w:val="00193D15"/>
    <w:rsid w:val="00194496"/>
    <w:rsid w:val="0019472F"/>
    <w:rsid w:val="001961A2"/>
    <w:rsid w:val="00196323"/>
    <w:rsid w:val="001969AE"/>
    <w:rsid w:val="00197084"/>
    <w:rsid w:val="001A1122"/>
    <w:rsid w:val="001A1511"/>
    <w:rsid w:val="001A2C65"/>
    <w:rsid w:val="001A382E"/>
    <w:rsid w:val="001A5D56"/>
    <w:rsid w:val="001A6BAB"/>
    <w:rsid w:val="001B0825"/>
    <w:rsid w:val="001B1861"/>
    <w:rsid w:val="001B3013"/>
    <w:rsid w:val="001B440A"/>
    <w:rsid w:val="001B4F30"/>
    <w:rsid w:val="001B55B0"/>
    <w:rsid w:val="001B611A"/>
    <w:rsid w:val="001C07EF"/>
    <w:rsid w:val="001C1655"/>
    <w:rsid w:val="001C2E61"/>
    <w:rsid w:val="001C3497"/>
    <w:rsid w:val="001C3634"/>
    <w:rsid w:val="001C3CCD"/>
    <w:rsid w:val="001C4ADD"/>
    <w:rsid w:val="001C5421"/>
    <w:rsid w:val="001C70E5"/>
    <w:rsid w:val="001D0630"/>
    <w:rsid w:val="001D0AA9"/>
    <w:rsid w:val="001D0E5D"/>
    <w:rsid w:val="001D0FE0"/>
    <w:rsid w:val="001D21F9"/>
    <w:rsid w:val="001D257D"/>
    <w:rsid w:val="001D3035"/>
    <w:rsid w:val="001D4173"/>
    <w:rsid w:val="001D4705"/>
    <w:rsid w:val="001D58AF"/>
    <w:rsid w:val="001D5CC3"/>
    <w:rsid w:val="001D6F1E"/>
    <w:rsid w:val="001D71AB"/>
    <w:rsid w:val="001D7233"/>
    <w:rsid w:val="001D7D58"/>
    <w:rsid w:val="001E19B6"/>
    <w:rsid w:val="001E44CD"/>
    <w:rsid w:val="001E582A"/>
    <w:rsid w:val="001F08CC"/>
    <w:rsid w:val="001F133A"/>
    <w:rsid w:val="001F2082"/>
    <w:rsid w:val="001F20A0"/>
    <w:rsid w:val="001F39CC"/>
    <w:rsid w:val="001F4D00"/>
    <w:rsid w:val="0020044D"/>
    <w:rsid w:val="002006E1"/>
    <w:rsid w:val="00201DD5"/>
    <w:rsid w:val="0020226E"/>
    <w:rsid w:val="00202410"/>
    <w:rsid w:val="002031EC"/>
    <w:rsid w:val="00203730"/>
    <w:rsid w:val="0020449D"/>
    <w:rsid w:val="00206F42"/>
    <w:rsid w:val="002072D6"/>
    <w:rsid w:val="0021028D"/>
    <w:rsid w:val="002128D5"/>
    <w:rsid w:val="00213064"/>
    <w:rsid w:val="002131C2"/>
    <w:rsid w:val="00213616"/>
    <w:rsid w:val="00213D53"/>
    <w:rsid w:val="00214D6C"/>
    <w:rsid w:val="002163E8"/>
    <w:rsid w:val="00217A89"/>
    <w:rsid w:val="00220C74"/>
    <w:rsid w:val="0022101D"/>
    <w:rsid w:val="00221229"/>
    <w:rsid w:val="00221AB8"/>
    <w:rsid w:val="00222328"/>
    <w:rsid w:val="00222E74"/>
    <w:rsid w:val="0022372C"/>
    <w:rsid w:val="002268A3"/>
    <w:rsid w:val="00226A6B"/>
    <w:rsid w:val="00227035"/>
    <w:rsid w:val="00227526"/>
    <w:rsid w:val="002308D3"/>
    <w:rsid w:val="00230D2D"/>
    <w:rsid w:val="00231F86"/>
    <w:rsid w:val="002339A8"/>
    <w:rsid w:val="00234C60"/>
    <w:rsid w:val="00236473"/>
    <w:rsid w:val="00236639"/>
    <w:rsid w:val="002434BC"/>
    <w:rsid w:val="002454F3"/>
    <w:rsid w:val="00245C21"/>
    <w:rsid w:val="0025138F"/>
    <w:rsid w:val="0025150F"/>
    <w:rsid w:val="0025164F"/>
    <w:rsid w:val="00251C9B"/>
    <w:rsid w:val="00253D2B"/>
    <w:rsid w:val="00253D51"/>
    <w:rsid w:val="00254B2B"/>
    <w:rsid w:val="00254F3A"/>
    <w:rsid w:val="00256E40"/>
    <w:rsid w:val="002571B6"/>
    <w:rsid w:val="00257F0B"/>
    <w:rsid w:val="0026156A"/>
    <w:rsid w:val="00263753"/>
    <w:rsid w:val="0026662C"/>
    <w:rsid w:val="00266AB2"/>
    <w:rsid w:val="00266F70"/>
    <w:rsid w:val="00267355"/>
    <w:rsid w:val="00271451"/>
    <w:rsid w:val="002714B0"/>
    <w:rsid w:val="00273458"/>
    <w:rsid w:val="00273E7C"/>
    <w:rsid w:val="00274D3E"/>
    <w:rsid w:val="002763F3"/>
    <w:rsid w:val="00276E04"/>
    <w:rsid w:val="002775E8"/>
    <w:rsid w:val="00280310"/>
    <w:rsid w:val="00280E7B"/>
    <w:rsid w:val="002830F0"/>
    <w:rsid w:val="00284A4D"/>
    <w:rsid w:val="002869C1"/>
    <w:rsid w:val="00292E08"/>
    <w:rsid w:val="002948F4"/>
    <w:rsid w:val="00295EF0"/>
    <w:rsid w:val="00296417"/>
    <w:rsid w:val="00296620"/>
    <w:rsid w:val="002A0094"/>
    <w:rsid w:val="002A0F97"/>
    <w:rsid w:val="002A2A43"/>
    <w:rsid w:val="002A2B27"/>
    <w:rsid w:val="002A36A9"/>
    <w:rsid w:val="002A3D6E"/>
    <w:rsid w:val="002A41B3"/>
    <w:rsid w:val="002A5F77"/>
    <w:rsid w:val="002A67A3"/>
    <w:rsid w:val="002A6F76"/>
    <w:rsid w:val="002B0445"/>
    <w:rsid w:val="002B0F54"/>
    <w:rsid w:val="002B28D8"/>
    <w:rsid w:val="002B36AC"/>
    <w:rsid w:val="002B4CF2"/>
    <w:rsid w:val="002B61B3"/>
    <w:rsid w:val="002B69AE"/>
    <w:rsid w:val="002C10B6"/>
    <w:rsid w:val="002C12FC"/>
    <w:rsid w:val="002C2154"/>
    <w:rsid w:val="002C25B7"/>
    <w:rsid w:val="002C46B8"/>
    <w:rsid w:val="002C5751"/>
    <w:rsid w:val="002C6C8F"/>
    <w:rsid w:val="002C70E3"/>
    <w:rsid w:val="002C7193"/>
    <w:rsid w:val="002D2A4A"/>
    <w:rsid w:val="002D2B76"/>
    <w:rsid w:val="002D4A70"/>
    <w:rsid w:val="002D5F94"/>
    <w:rsid w:val="002D60A5"/>
    <w:rsid w:val="002D674C"/>
    <w:rsid w:val="002D71BD"/>
    <w:rsid w:val="002D74E3"/>
    <w:rsid w:val="002E11E8"/>
    <w:rsid w:val="002E2FF0"/>
    <w:rsid w:val="002E38F3"/>
    <w:rsid w:val="002E4CA2"/>
    <w:rsid w:val="002E5943"/>
    <w:rsid w:val="002E71A6"/>
    <w:rsid w:val="002F1053"/>
    <w:rsid w:val="002F2753"/>
    <w:rsid w:val="002F3149"/>
    <w:rsid w:val="002F3A97"/>
    <w:rsid w:val="002F503A"/>
    <w:rsid w:val="002F666F"/>
    <w:rsid w:val="002F7FFB"/>
    <w:rsid w:val="003023BC"/>
    <w:rsid w:val="00302F76"/>
    <w:rsid w:val="003033F6"/>
    <w:rsid w:val="00303B01"/>
    <w:rsid w:val="00304591"/>
    <w:rsid w:val="00305812"/>
    <w:rsid w:val="0030681A"/>
    <w:rsid w:val="00306DA3"/>
    <w:rsid w:val="0031003D"/>
    <w:rsid w:val="00314709"/>
    <w:rsid w:val="00315A0A"/>
    <w:rsid w:val="00322AD8"/>
    <w:rsid w:val="0032467B"/>
    <w:rsid w:val="003246F6"/>
    <w:rsid w:val="00325392"/>
    <w:rsid w:val="0032587C"/>
    <w:rsid w:val="00325CC4"/>
    <w:rsid w:val="0032756F"/>
    <w:rsid w:val="00327ED2"/>
    <w:rsid w:val="00333D75"/>
    <w:rsid w:val="00333F25"/>
    <w:rsid w:val="00336A35"/>
    <w:rsid w:val="00341D4B"/>
    <w:rsid w:val="00341F24"/>
    <w:rsid w:val="0034227C"/>
    <w:rsid w:val="0034289C"/>
    <w:rsid w:val="003429B9"/>
    <w:rsid w:val="0034335F"/>
    <w:rsid w:val="00344303"/>
    <w:rsid w:val="00344D08"/>
    <w:rsid w:val="0034681B"/>
    <w:rsid w:val="00351417"/>
    <w:rsid w:val="00351A24"/>
    <w:rsid w:val="00351FE5"/>
    <w:rsid w:val="00354EB2"/>
    <w:rsid w:val="00354F3A"/>
    <w:rsid w:val="0035501F"/>
    <w:rsid w:val="00355FA3"/>
    <w:rsid w:val="00356B63"/>
    <w:rsid w:val="00356F51"/>
    <w:rsid w:val="00357039"/>
    <w:rsid w:val="00357093"/>
    <w:rsid w:val="00357734"/>
    <w:rsid w:val="00361EF5"/>
    <w:rsid w:val="00361F0C"/>
    <w:rsid w:val="003622AC"/>
    <w:rsid w:val="00364080"/>
    <w:rsid w:val="003642F6"/>
    <w:rsid w:val="00365B6D"/>
    <w:rsid w:val="0036652F"/>
    <w:rsid w:val="0036711C"/>
    <w:rsid w:val="00367683"/>
    <w:rsid w:val="003706E5"/>
    <w:rsid w:val="0037203F"/>
    <w:rsid w:val="003726B3"/>
    <w:rsid w:val="0037593F"/>
    <w:rsid w:val="00376492"/>
    <w:rsid w:val="0037722C"/>
    <w:rsid w:val="00377C6A"/>
    <w:rsid w:val="00381329"/>
    <w:rsid w:val="00382058"/>
    <w:rsid w:val="00382528"/>
    <w:rsid w:val="00382D34"/>
    <w:rsid w:val="00382FC2"/>
    <w:rsid w:val="00384419"/>
    <w:rsid w:val="00385B24"/>
    <w:rsid w:val="00386A8D"/>
    <w:rsid w:val="00387C47"/>
    <w:rsid w:val="00390731"/>
    <w:rsid w:val="00390FCC"/>
    <w:rsid w:val="00391A4C"/>
    <w:rsid w:val="00391CDA"/>
    <w:rsid w:val="00392593"/>
    <w:rsid w:val="0039289E"/>
    <w:rsid w:val="00392AD9"/>
    <w:rsid w:val="0039436B"/>
    <w:rsid w:val="00394D2D"/>
    <w:rsid w:val="0039609F"/>
    <w:rsid w:val="003970F8"/>
    <w:rsid w:val="003A0E44"/>
    <w:rsid w:val="003A2420"/>
    <w:rsid w:val="003A26CC"/>
    <w:rsid w:val="003A303E"/>
    <w:rsid w:val="003A488F"/>
    <w:rsid w:val="003A6FEC"/>
    <w:rsid w:val="003A78A0"/>
    <w:rsid w:val="003A7BAB"/>
    <w:rsid w:val="003B0965"/>
    <w:rsid w:val="003B28FC"/>
    <w:rsid w:val="003B33E0"/>
    <w:rsid w:val="003B3E8F"/>
    <w:rsid w:val="003B43FF"/>
    <w:rsid w:val="003B49E1"/>
    <w:rsid w:val="003B5966"/>
    <w:rsid w:val="003C04CB"/>
    <w:rsid w:val="003C0E55"/>
    <w:rsid w:val="003C180D"/>
    <w:rsid w:val="003C25E6"/>
    <w:rsid w:val="003C2F4A"/>
    <w:rsid w:val="003C3B86"/>
    <w:rsid w:val="003C568D"/>
    <w:rsid w:val="003C5999"/>
    <w:rsid w:val="003C5FB1"/>
    <w:rsid w:val="003C60DA"/>
    <w:rsid w:val="003D00F1"/>
    <w:rsid w:val="003D0513"/>
    <w:rsid w:val="003D3BD0"/>
    <w:rsid w:val="003D41E0"/>
    <w:rsid w:val="003D479B"/>
    <w:rsid w:val="003D47B8"/>
    <w:rsid w:val="003D58BD"/>
    <w:rsid w:val="003D5C7C"/>
    <w:rsid w:val="003D697B"/>
    <w:rsid w:val="003D6D5E"/>
    <w:rsid w:val="003D6E94"/>
    <w:rsid w:val="003D7155"/>
    <w:rsid w:val="003D7362"/>
    <w:rsid w:val="003E1690"/>
    <w:rsid w:val="003E2576"/>
    <w:rsid w:val="003E2CB9"/>
    <w:rsid w:val="003E2DA5"/>
    <w:rsid w:val="003E2E06"/>
    <w:rsid w:val="003E347F"/>
    <w:rsid w:val="003E6747"/>
    <w:rsid w:val="003F00B8"/>
    <w:rsid w:val="003F03FF"/>
    <w:rsid w:val="003F0F64"/>
    <w:rsid w:val="003F4521"/>
    <w:rsid w:val="003F4679"/>
    <w:rsid w:val="004007E2"/>
    <w:rsid w:val="00400ECF"/>
    <w:rsid w:val="004029E2"/>
    <w:rsid w:val="00404856"/>
    <w:rsid w:val="00404D84"/>
    <w:rsid w:val="00404F6F"/>
    <w:rsid w:val="00405FDD"/>
    <w:rsid w:val="00407A1E"/>
    <w:rsid w:val="00413E30"/>
    <w:rsid w:val="00413F82"/>
    <w:rsid w:val="00414726"/>
    <w:rsid w:val="00414A16"/>
    <w:rsid w:val="00415EB9"/>
    <w:rsid w:val="00421366"/>
    <w:rsid w:val="00422885"/>
    <w:rsid w:val="00422AE2"/>
    <w:rsid w:val="00423D33"/>
    <w:rsid w:val="00423D70"/>
    <w:rsid w:val="00423FE4"/>
    <w:rsid w:val="00431B89"/>
    <w:rsid w:val="0043253A"/>
    <w:rsid w:val="004325D3"/>
    <w:rsid w:val="00432DEE"/>
    <w:rsid w:val="00434D1A"/>
    <w:rsid w:val="00434FA1"/>
    <w:rsid w:val="004356AD"/>
    <w:rsid w:val="0043612A"/>
    <w:rsid w:val="0043645E"/>
    <w:rsid w:val="004364E2"/>
    <w:rsid w:val="00437073"/>
    <w:rsid w:val="00441B45"/>
    <w:rsid w:val="00442F1A"/>
    <w:rsid w:val="004431FD"/>
    <w:rsid w:val="00443D05"/>
    <w:rsid w:val="004445CB"/>
    <w:rsid w:val="00445637"/>
    <w:rsid w:val="0044608A"/>
    <w:rsid w:val="00447880"/>
    <w:rsid w:val="004520EC"/>
    <w:rsid w:val="00452E5A"/>
    <w:rsid w:val="00453727"/>
    <w:rsid w:val="004538D2"/>
    <w:rsid w:val="004542F1"/>
    <w:rsid w:val="00455F1A"/>
    <w:rsid w:val="00456069"/>
    <w:rsid w:val="004561D4"/>
    <w:rsid w:val="0045641A"/>
    <w:rsid w:val="0046000B"/>
    <w:rsid w:val="00461290"/>
    <w:rsid w:val="004613EB"/>
    <w:rsid w:val="004621B2"/>
    <w:rsid w:val="00462AE7"/>
    <w:rsid w:val="0046352C"/>
    <w:rsid w:val="004653C6"/>
    <w:rsid w:val="00465464"/>
    <w:rsid w:val="0046577A"/>
    <w:rsid w:val="00465CDD"/>
    <w:rsid w:val="00467CD0"/>
    <w:rsid w:val="00467FFE"/>
    <w:rsid w:val="00470C16"/>
    <w:rsid w:val="00471F04"/>
    <w:rsid w:val="00471FD3"/>
    <w:rsid w:val="00473349"/>
    <w:rsid w:val="00477D13"/>
    <w:rsid w:val="00481052"/>
    <w:rsid w:val="00482E1A"/>
    <w:rsid w:val="00490BBF"/>
    <w:rsid w:val="00492E58"/>
    <w:rsid w:val="00493A74"/>
    <w:rsid w:val="00494486"/>
    <w:rsid w:val="00494CA0"/>
    <w:rsid w:val="00497CD4"/>
    <w:rsid w:val="004A0058"/>
    <w:rsid w:val="004A32CF"/>
    <w:rsid w:val="004A34DD"/>
    <w:rsid w:val="004A4098"/>
    <w:rsid w:val="004A42D1"/>
    <w:rsid w:val="004A42F7"/>
    <w:rsid w:val="004A4BE1"/>
    <w:rsid w:val="004A56D0"/>
    <w:rsid w:val="004A62BE"/>
    <w:rsid w:val="004A6718"/>
    <w:rsid w:val="004A6B9F"/>
    <w:rsid w:val="004B0327"/>
    <w:rsid w:val="004B0C71"/>
    <w:rsid w:val="004B21C4"/>
    <w:rsid w:val="004B443A"/>
    <w:rsid w:val="004B486A"/>
    <w:rsid w:val="004C0087"/>
    <w:rsid w:val="004C0153"/>
    <w:rsid w:val="004C385C"/>
    <w:rsid w:val="004C3FC0"/>
    <w:rsid w:val="004C4881"/>
    <w:rsid w:val="004C54A0"/>
    <w:rsid w:val="004D1EE4"/>
    <w:rsid w:val="004D2A59"/>
    <w:rsid w:val="004D56F4"/>
    <w:rsid w:val="004D6663"/>
    <w:rsid w:val="004D75CB"/>
    <w:rsid w:val="004E0700"/>
    <w:rsid w:val="004E4C25"/>
    <w:rsid w:val="004E4D60"/>
    <w:rsid w:val="004E5261"/>
    <w:rsid w:val="004E5F0C"/>
    <w:rsid w:val="004E764F"/>
    <w:rsid w:val="004F0799"/>
    <w:rsid w:val="004F13DB"/>
    <w:rsid w:val="004F1FB0"/>
    <w:rsid w:val="004F206A"/>
    <w:rsid w:val="004F21D1"/>
    <w:rsid w:val="004F23E7"/>
    <w:rsid w:val="004F3729"/>
    <w:rsid w:val="004F3B4E"/>
    <w:rsid w:val="004F5DB5"/>
    <w:rsid w:val="004F66E7"/>
    <w:rsid w:val="0050098D"/>
    <w:rsid w:val="00500D2A"/>
    <w:rsid w:val="00502853"/>
    <w:rsid w:val="0050370B"/>
    <w:rsid w:val="00504546"/>
    <w:rsid w:val="00504635"/>
    <w:rsid w:val="00504D37"/>
    <w:rsid w:val="00507B19"/>
    <w:rsid w:val="00512306"/>
    <w:rsid w:val="00512ADE"/>
    <w:rsid w:val="005135F8"/>
    <w:rsid w:val="00514D3D"/>
    <w:rsid w:val="00515575"/>
    <w:rsid w:val="005158CB"/>
    <w:rsid w:val="00515F75"/>
    <w:rsid w:val="00516237"/>
    <w:rsid w:val="00516FD4"/>
    <w:rsid w:val="0051708B"/>
    <w:rsid w:val="00517453"/>
    <w:rsid w:val="005175D6"/>
    <w:rsid w:val="00517D54"/>
    <w:rsid w:val="0052020C"/>
    <w:rsid w:val="00521D51"/>
    <w:rsid w:val="00523969"/>
    <w:rsid w:val="00524A9E"/>
    <w:rsid w:val="00525DAF"/>
    <w:rsid w:val="00526BCA"/>
    <w:rsid w:val="00526CD7"/>
    <w:rsid w:val="005303EC"/>
    <w:rsid w:val="00530412"/>
    <w:rsid w:val="005315A4"/>
    <w:rsid w:val="0053229B"/>
    <w:rsid w:val="00534F56"/>
    <w:rsid w:val="0053553D"/>
    <w:rsid w:val="005365AC"/>
    <w:rsid w:val="00536933"/>
    <w:rsid w:val="0053761A"/>
    <w:rsid w:val="00537BBE"/>
    <w:rsid w:val="00540171"/>
    <w:rsid w:val="005403A0"/>
    <w:rsid w:val="0054044C"/>
    <w:rsid w:val="00542258"/>
    <w:rsid w:val="00542F9F"/>
    <w:rsid w:val="005438BA"/>
    <w:rsid w:val="00545500"/>
    <w:rsid w:val="00545EC7"/>
    <w:rsid w:val="00546283"/>
    <w:rsid w:val="00547E54"/>
    <w:rsid w:val="005500C7"/>
    <w:rsid w:val="00550735"/>
    <w:rsid w:val="0055091A"/>
    <w:rsid w:val="00550A76"/>
    <w:rsid w:val="005517FF"/>
    <w:rsid w:val="005522BA"/>
    <w:rsid w:val="00554782"/>
    <w:rsid w:val="00556447"/>
    <w:rsid w:val="00556817"/>
    <w:rsid w:val="00557666"/>
    <w:rsid w:val="00557801"/>
    <w:rsid w:val="005578C7"/>
    <w:rsid w:val="00561911"/>
    <w:rsid w:val="005620F9"/>
    <w:rsid w:val="005624EE"/>
    <w:rsid w:val="00563152"/>
    <w:rsid w:val="005636C1"/>
    <w:rsid w:val="00563BCD"/>
    <w:rsid w:val="0056583A"/>
    <w:rsid w:val="0056695F"/>
    <w:rsid w:val="00567353"/>
    <w:rsid w:val="00570087"/>
    <w:rsid w:val="005700E0"/>
    <w:rsid w:val="005708EA"/>
    <w:rsid w:val="00571DA0"/>
    <w:rsid w:val="00573241"/>
    <w:rsid w:val="00573579"/>
    <w:rsid w:val="00574241"/>
    <w:rsid w:val="005767FA"/>
    <w:rsid w:val="00576B6A"/>
    <w:rsid w:val="00580898"/>
    <w:rsid w:val="00580E88"/>
    <w:rsid w:val="00582177"/>
    <w:rsid w:val="00582771"/>
    <w:rsid w:val="005843E9"/>
    <w:rsid w:val="00585908"/>
    <w:rsid w:val="005873E9"/>
    <w:rsid w:val="005902EC"/>
    <w:rsid w:val="0059094B"/>
    <w:rsid w:val="005917C3"/>
    <w:rsid w:val="00592A4A"/>
    <w:rsid w:val="00594521"/>
    <w:rsid w:val="005945D8"/>
    <w:rsid w:val="00594A89"/>
    <w:rsid w:val="00595490"/>
    <w:rsid w:val="00596549"/>
    <w:rsid w:val="005976DE"/>
    <w:rsid w:val="00597A78"/>
    <w:rsid w:val="005A09CB"/>
    <w:rsid w:val="005A1BA3"/>
    <w:rsid w:val="005A4A76"/>
    <w:rsid w:val="005A4FED"/>
    <w:rsid w:val="005A639F"/>
    <w:rsid w:val="005A73AE"/>
    <w:rsid w:val="005B220B"/>
    <w:rsid w:val="005B2334"/>
    <w:rsid w:val="005B41A0"/>
    <w:rsid w:val="005B4649"/>
    <w:rsid w:val="005B5DF4"/>
    <w:rsid w:val="005B6420"/>
    <w:rsid w:val="005B670E"/>
    <w:rsid w:val="005B6BD7"/>
    <w:rsid w:val="005B7564"/>
    <w:rsid w:val="005B7ACA"/>
    <w:rsid w:val="005C01BC"/>
    <w:rsid w:val="005C03B9"/>
    <w:rsid w:val="005C2A21"/>
    <w:rsid w:val="005C45DB"/>
    <w:rsid w:val="005C4E73"/>
    <w:rsid w:val="005C5A30"/>
    <w:rsid w:val="005C6270"/>
    <w:rsid w:val="005D1474"/>
    <w:rsid w:val="005D3F07"/>
    <w:rsid w:val="005D40E4"/>
    <w:rsid w:val="005D45AF"/>
    <w:rsid w:val="005D466D"/>
    <w:rsid w:val="005D4A80"/>
    <w:rsid w:val="005D728B"/>
    <w:rsid w:val="005D7813"/>
    <w:rsid w:val="005D7B6D"/>
    <w:rsid w:val="005D7FEE"/>
    <w:rsid w:val="005E0C9E"/>
    <w:rsid w:val="005E21E8"/>
    <w:rsid w:val="005E2306"/>
    <w:rsid w:val="005E2660"/>
    <w:rsid w:val="005E2A3E"/>
    <w:rsid w:val="005E2B32"/>
    <w:rsid w:val="005E31DB"/>
    <w:rsid w:val="005E350E"/>
    <w:rsid w:val="005E735A"/>
    <w:rsid w:val="005F0155"/>
    <w:rsid w:val="005F1E93"/>
    <w:rsid w:val="005F1EB4"/>
    <w:rsid w:val="005F2157"/>
    <w:rsid w:val="005F41ED"/>
    <w:rsid w:val="005F4369"/>
    <w:rsid w:val="005F46A8"/>
    <w:rsid w:val="005F6142"/>
    <w:rsid w:val="00600F93"/>
    <w:rsid w:val="00603B2E"/>
    <w:rsid w:val="00605970"/>
    <w:rsid w:val="00606545"/>
    <w:rsid w:val="0061031B"/>
    <w:rsid w:val="00611152"/>
    <w:rsid w:val="006115D7"/>
    <w:rsid w:val="0061296F"/>
    <w:rsid w:val="006135D7"/>
    <w:rsid w:val="006143EB"/>
    <w:rsid w:val="00615D5A"/>
    <w:rsid w:val="00617921"/>
    <w:rsid w:val="0062321A"/>
    <w:rsid w:val="006241F7"/>
    <w:rsid w:val="00625363"/>
    <w:rsid w:val="00625AD3"/>
    <w:rsid w:val="006262D1"/>
    <w:rsid w:val="00626956"/>
    <w:rsid w:val="00626C94"/>
    <w:rsid w:val="00627C21"/>
    <w:rsid w:val="00630E78"/>
    <w:rsid w:val="0063114A"/>
    <w:rsid w:val="00631523"/>
    <w:rsid w:val="00631C39"/>
    <w:rsid w:val="00633681"/>
    <w:rsid w:val="00634924"/>
    <w:rsid w:val="006349C0"/>
    <w:rsid w:val="006365C8"/>
    <w:rsid w:val="00636AEA"/>
    <w:rsid w:val="0063700A"/>
    <w:rsid w:val="006402F8"/>
    <w:rsid w:val="00640779"/>
    <w:rsid w:val="00641D32"/>
    <w:rsid w:val="00643843"/>
    <w:rsid w:val="006461AE"/>
    <w:rsid w:val="00646621"/>
    <w:rsid w:val="00647467"/>
    <w:rsid w:val="006476F9"/>
    <w:rsid w:val="006504C7"/>
    <w:rsid w:val="00650D85"/>
    <w:rsid w:val="00651055"/>
    <w:rsid w:val="00651B46"/>
    <w:rsid w:val="0065338E"/>
    <w:rsid w:val="00654325"/>
    <w:rsid w:val="00654D73"/>
    <w:rsid w:val="0065561E"/>
    <w:rsid w:val="00655E54"/>
    <w:rsid w:val="00656779"/>
    <w:rsid w:val="00661A95"/>
    <w:rsid w:val="00662EE3"/>
    <w:rsid w:val="00663B63"/>
    <w:rsid w:val="00663B9F"/>
    <w:rsid w:val="00664AAC"/>
    <w:rsid w:val="00665CB7"/>
    <w:rsid w:val="00666DF4"/>
    <w:rsid w:val="00670C97"/>
    <w:rsid w:val="006716F8"/>
    <w:rsid w:val="0067247F"/>
    <w:rsid w:val="00672DFE"/>
    <w:rsid w:val="00673F87"/>
    <w:rsid w:val="00674221"/>
    <w:rsid w:val="006766E3"/>
    <w:rsid w:val="006776EF"/>
    <w:rsid w:val="00677D51"/>
    <w:rsid w:val="006815B2"/>
    <w:rsid w:val="00681858"/>
    <w:rsid w:val="00681F3F"/>
    <w:rsid w:val="00682236"/>
    <w:rsid w:val="006839EE"/>
    <w:rsid w:val="006840A9"/>
    <w:rsid w:val="00684167"/>
    <w:rsid w:val="00684F4B"/>
    <w:rsid w:val="0068612D"/>
    <w:rsid w:val="00691CC1"/>
    <w:rsid w:val="0069454B"/>
    <w:rsid w:val="006948DF"/>
    <w:rsid w:val="00695406"/>
    <w:rsid w:val="006968C0"/>
    <w:rsid w:val="00696B0A"/>
    <w:rsid w:val="00697C78"/>
    <w:rsid w:val="006A10AF"/>
    <w:rsid w:val="006A3058"/>
    <w:rsid w:val="006A3139"/>
    <w:rsid w:val="006A32EE"/>
    <w:rsid w:val="006A347F"/>
    <w:rsid w:val="006A4B7D"/>
    <w:rsid w:val="006A4D11"/>
    <w:rsid w:val="006A53C8"/>
    <w:rsid w:val="006A5BD0"/>
    <w:rsid w:val="006A5C2B"/>
    <w:rsid w:val="006B0E7E"/>
    <w:rsid w:val="006B2A99"/>
    <w:rsid w:val="006B2E95"/>
    <w:rsid w:val="006B3193"/>
    <w:rsid w:val="006B3993"/>
    <w:rsid w:val="006B6C0B"/>
    <w:rsid w:val="006C1117"/>
    <w:rsid w:val="006C3F12"/>
    <w:rsid w:val="006C6792"/>
    <w:rsid w:val="006C7E3A"/>
    <w:rsid w:val="006D0C03"/>
    <w:rsid w:val="006D42F9"/>
    <w:rsid w:val="006D4A19"/>
    <w:rsid w:val="006D5A5B"/>
    <w:rsid w:val="006D60E9"/>
    <w:rsid w:val="006D6474"/>
    <w:rsid w:val="006D7AE4"/>
    <w:rsid w:val="006E0BF7"/>
    <w:rsid w:val="006E1335"/>
    <w:rsid w:val="006E13BC"/>
    <w:rsid w:val="006E4403"/>
    <w:rsid w:val="006E4976"/>
    <w:rsid w:val="006E508F"/>
    <w:rsid w:val="006E55D0"/>
    <w:rsid w:val="006E5BB6"/>
    <w:rsid w:val="006E5C38"/>
    <w:rsid w:val="006F09C3"/>
    <w:rsid w:val="006F1352"/>
    <w:rsid w:val="006F165B"/>
    <w:rsid w:val="006F1BB1"/>
    <w:rsid w:val="006F1DBD"/>
    <w:rsid w:val="006F21AE"/>
    <w:rsid w:val="006F22BB"/>
    <w:rsid w:val="006F2B25"/>
    <w:rsid w:val="006F37B5"/>
    <w:rsid w:val="006F409E"/>
    <w:rsid w:val="006F53FA"/>
    <w:rsid w:val="006F636C"/>
    <w:rsid w:val="006F7879"/>
    <w:rsid w:val="00701446"/>
    <w:rsid w:val="007028B7"/>
    <w:rsid w:val="00703857"/>
    <w:rsid w:val="007058EE"/>
    <w:rsid w:val="00707C78"/>
    <w:rsid w:val="00707D39"/>
    <w:rsid w:val="0071074B"/>
    <w:rsid w:val="007107CB"/>
    <w:rsid w:val="00710F41"/>
    <w:rsid w:val="007111AD"/>
    <w:rsid w:val="00711278"/>
    <w:rsid w:val="007133E6"/>
    <w:rsid w:val="00713537"/>
    <w:rsid w:val="0071386A"/>
    <w:rsid w:val="00713C91"/>
    <w:rsid w:val="00715407"/>
    <w:rsid w:val="00716753"/>
    <w:rsid w:val="00716D58"/>
    <w:rsid w:val="00717264"/>
    <w:rsid w:val="00720E31"/>
    <w:rsid w:val="00722BEA"/>
    <w:rsid w:val="00723F56"/>
    <w:rsid w:val="00724C62"/>
    <w:rsid w:val="00726427"/>
    <w:rsid w:val="007269B4"/>
    <w:rsid w:val="00726CA4"/>
    <w:rsid w:val="007279D3"/>
    <w:rsid w:val="00727D80"/>
    <w:rsid w:val="0073050C"/>
    <w:rsid w:val="007306B4"/>
    <w:rsid w:val="00731A04"/>
    <w:rsid w:val="007322EF"/>
    <w:rsid w:val="00732C58"/>
    <w:rsid w:val="00733B90"/>
    <w:rsid w:val="00733E24"/>
    <w:rsid w:val="00735539"/>
    <w:rsid w:val="00735745"/>
    <w:rsid w:val="00736765"/>
    <w:rsid w:val="007375C2"/>
    <w:rsid w:val="007405D9"/>
    <w:rsid w:val="00740B32"/>
    <w:rsid w:val="00744D11"/>
    <w:rsid w:val="00746E05"/>
    <w:rsid w:val="00747A1B"/>
    <w:rsid w:val="00750953"/>
    <w:rsid w:val="00750EFD"/>
    <w:rsid w:val="00752051"/>
    <w:rsid w:val="00752D71"/>
    <w:rsid w:val="0075415D"/>
    <w:rsid w:val="00754386"/>
    <w:rsid w:val="00754414"/>
    <w:rsid w:val="00755F75"/>
    <w:rsid w:val="00756F72"/>
    <w:rsid w:val="00757393"/>
    <w:rsid w:val="0076072B"/>
    <w:rsid w:val="00762CFA"/>
    <w:rsid w:val="00764451"/>
    <w:rsid w:val="00764904"/>
    <w:rsid w:val="00765004"/>
    <w:rsid w:val="00765164"/>
    <w:rsid w:val="00765F4B"/>
    <w:rsid w:val="00767027"/>
    <w:rsid w:val="0076724D"/>
    <w:rsid w:val="00767C03"/>
    <w:rsid w:val="007700FF"/>
    <w:rsid w:val="007708C7"/>
    <w:rsid w:val="007710FD"/>
    <w:rsid w:val="00774727"/>
    <w:rsid w:val="0077538C"/>
    <w:rsid w:val="007768D4"/>
    <w:rsid w:val="007770CE"/>
    <w:rsid w:val="007800DC"/>
    <w:rsid w:val="007802DC"/>
    <w:rsid w:val="00780537"/>
    <w:rsid w:val="00780557"/>
    <w:rsid w:val="00780DA0"/>
    <w:rsid w:val="00782CF9"/>
    <w:rsid w:val="00784A04"/>
    <w:rsid w:val="00784F3F"/>
    <w:rsid w:val="007869B2"/>
    <w:rsid w:val="0078736A"/>
    <w:rsid w:val="00787F70"/>
    <w:rsid w:val="00790414"/>
    <w:rsid w:val="007907AF"/>
    <w:rsid w:val="0079161C"/>
    <w:rsid w:val="00791C82"/>
    <w:rsid w:val="00791F0D"/>
    <w:rsid w:val="00792CEC"/>
    <w:rsid w:val="0079421A"/>
    <w:rsid w:val="0079496E"/>
    <w:rsid w:val="00797C86"/>
    <w:rsid w:val="007A0F2C"/>
    <w:rsid w:val="007A114F"/>
    <w:rsid w:val="007A1714"/>
    <w:rsid w:val="007A5285"/>
    <w:rsid w:val="007B01B2"/>
    <w:rsid w:val="007B07BE"/>
    <w:rsid w:val="007B1813"/>
    <w:rsid w:val="007B22B1"/>
    <w:rsid w:val="007B303D"/>
    <w:rsid w:val="007B438C"/>
    <w:rsid w:val="007B74D5"/>
    <w:rsid w:val="007C1A98"/>
    <w:rsid w:val="007C1B4D"/>
    <w:rsid w:val="007C221F"/>
    <w:rsid w:val="007C2517"/>
    <w:rsid w:val="007C3020"/>
    <w:rsid w:val="007C3274"/>
    <w:rsid w:val="007C38E0"/>
    <w:rsid w:val="007C4B27"/>
    <w:rsid w:val="007C4F43"/>
    <w:rsid w:val="007C4F89"/>
    <w:rsid w:val="007C6750"/>
    <w:rsid w:val="007C6B22"/>
    <w:rsid w:val="007C6F3A"/>
    <w:rsid w:val="007D0A98"/>
    <w:rsid w:val="007D0D90"/>
    <w:rsid w:val="007D2736"/>
    <w:rsid w:val="007D2CDD"/>
    <w:rsid w:val="007D30FD"/>
    <w:rsid w:val="007D47FB"/>
    <w:rsid w:val="007D6F9A"/>
    <w:rsid w:val="007D7E1D"/>
    <w:rsid w:val="007E07B1"/>
    <w:rsid w:val="007E1B9D"/>
    <w:rsid w:val="007E22E0"/>
    <w:rsid w:val="007E2FC8"/>
    <w:rsid w:val="007E30F7"/>
    <w:rsid w:val="007E3235"/>
    <w:rsid w:val="007E3A45"/>
    <w:rsid w:val="007E40AD"/>
    <w:rsid w:val="007E4270"/>
    <w:rsid w:val="007E77C6"/>
    <w:rsid w:val="007F1038"/>
    <w:rsid w:val="007F3392"/>
    <w:rsid w:val="007F4FCE"/>
    <w:rsid w:val="007F508B"/>
    <w:rsid w:val="007F52AE"/>
    <w:rsid w:val="007F662B"/>
    <w:rsid w:val="007F70F3"/>
    <w:rsid w:val="00800044"/>
    <w:rsid w:val="00801AB0"/>
    <w:rsid w:val="00801FB6"/>
    <w:rsid w:val="0080313E"/>
    <w:rsid w:val="00803AFF"/>
    <w:rsid w:val="008043CB"/>
    <w:rsid w:val="00804931"/>
    <w:rsid w:val="00804DE5"/>
    <w:rsid w:val="008062A6"/>
    <w:rsid w:val="00810478"/>
    <w:rsid w:val="008115C2"/>
    <w:rsid w:val="008116E8"/>
    <w:rsid w:val="008120D9"/>
    <w:rsid w:val="00812981"/>
    <w:rsid w:val="00814AEB"/>
    <w:rsid w:val="00814FE6"/>
    <w:rsid w:val="0081627F"/>
    <w:rsid w:val="00821D6E"/>
    <w:rsid w:val="00821DCF"/>
    <w:rsid w:val="00822AA1"/>
    <w:rsid w:val="008259D3"/>
    <w:rsid w:val="00825E53"/>
    <w:rsid w:val="0082601D"/>
    <w:rsid w:val="00826D3A"/>
    <w:rsid w:val="008272B1"/>
    <w:rsid w:val="00830026"/>
    <w:rsid w:val="008316A9"/>
    <w:rsid w:val="00831C02"/>
    <w:rsid w:val="00831D61"/>
    <w:rsid w:val="0083224B"/>
    <w:rsid w:val="00832430"/>
    <w:rsid w:val="008338B6"/>
    <w:rsid w:val="0083558C"/>
    <w:rsid w:val="00835B30"/>
    <w:rsid w:val="00837D0B"/>
    <w:rsid w:val="00840294"/>
    <w:rsid w:val="008412A3"/>
    <w:rsid w:val="00841C40"/>
    <w:rsid w:val="0084343C"/>
    <w:rsid w:val="00843DD0"/>
    <w:rsid w:val="00845EDF"/>
    <w:rsid w:val="008460F8"/>
    <w:rsid w:val="00847B9F"/>
    <w:rsid w:val="0085157C"/>
    <w:rsid w:val="00852492"/>
    <w:rsid w:val="00856339"/>
    <w:rsid w:val="0085727E"/>
    <w:rsid w:val="00860B09"/>
    <w:rsid w:val="0086158D"/>
    <w:rsid w:val="008616D8"/>
    <w:rsid w:val="00862C87"/>
    <w:rsid w:val="00863062"/>
    <w:rsid w:val="00863526"/>
    <w:rsid w:val="00863A65"/>
    <w:rsid w:val="00865307"/>
    <w:rsid w:val="00867A05"/>
    <w:rsid w:val="00871EA8"/>
    <w:rsid w:val="00872703"/>
    <w:rsid w:val="00873748"/>
    <w:rsid w:val="00875024"/>
    <w:rsid w:val="0087622F"/>
    <w:rsid w:val="00880EE5"/>
    <w:rsid w:val="008816D8"/>
    <w:rsid w:val="008833A7"/>
    <w:rsid w:val="00883FC8"/>
    <w:rsid w:val="008842EC"/>
    <w:rsid w:val="0088492A"/>
    <w:rsid w:val="00885043"/>
    <w:rsid w:val="00885C36"/>
    <w:rsid w:val="00885CE6"/>
    <w:rsid w:val="00885D36"/>
    <w:rsid w:val="0088606F"/>
    <w:rsid w:val="0088677E"/>
    <w:rsid w:val="008867A6"/>
    <w:rsid w:val="00887CBF"/>
    <w:rsid w:val="00891950"/>
    <w:rsid w:val="00892685"/>
    <w:rsid w:val="00894290"/>
    <w:rsid w:val="008957A1"/>
    <w:rsid w:val="00895C05"/>
    <w:rsid w:val="00896A04"/>
    <w:rsid w:val="00897B7D"/>
    <w:rsid w:val="008A142F"/>
    <w:rsid w:val="008A15B6"/>
    <w:rsid w:val="008A16B4"/>
    <w:rsid w:val="008A1A61"/>
    <w:rsid w:val="008A2E2C"/>
    <w:rsid w:val="008A3E40"/>
    <w:rsid w:val="008A4589"/>
    <w:rsid w:val="008A5BF8"/>
    <w:rsid w:val="008A657E"/>
    <w:rsid w:val="008B0963"/>
    <w:rsid w:val="008B12C0"/>
    <w:rsid w:val="008B2DBE"/>
    <w:rsid w:val="008B4C6F"/>
    <w:rsid w:val="008B53B9"/>
    <w:rsid w:val="008B5746"/>
    <w:rsid w:val="008B579C"/>
    <w:rsid w:val="008B5926"/>
    <w:rsid w:val="008C0F8A"/>
    <w:rsid w:val="008C1001"/>
    <w:rsid w:val="008C129B"/>
    <w:rsid w:val="008C2420"/>
    <w:rsid w:val="008C501E"/>
    <w:rsid w:val="008C51B7"/>
    <w:rsid w:val="008C5AF0"/>
    <w:rsid w:val="008D0896"/>
    <w:rsid w:val="008D0D5B"/>
    <w:rsid w:val="008D1200"/>
    <w:rsid w:val="008D1AAE"/>
    <w:rsid w:val="008D2169"/>
    <w:rsid w:val="008D33B2"/>
    <w:rsid w:val="008D3F43"/>
    <w:rsid w:val="008D4003"/>
    <w:rsid w:val="008D4062"/>
    <w:rsid w:val="008D4109"/>
    <w:rsid w:val="008D4DFE"/>
    <w:rsid w:val="008D6273"/>
    <w:rsid w:val="008D67C1"/>
    <w:rsid w:val="008D7B10"/>
    <w:rsid w:val="008E0329"/>
    <w:rsid w:val="008E0DA0"/>
    <w:rsid w:val="008E241B"/>
    <w:rsid w:val="008E43D2"/>
    <w:rsid w:val="008E4FC4"/>
    <w:rsid w:val="008E6D48"/>
    <w:rsid w:val="008E7A29"/>
    <w:rsid w:val="008E7EAA"/>
    <w:rsid w:val="008F0CA6"/>
    <w:rsid w:val="008F14ED"/>
    <w:rsid w:val="008F236D"/>
    <w:rsid w:val="008F23BD"/>
    <w:rsid w:val="008F254C"/>
    <w:rsid w:val="008F2A9C"/>
    <w:rsid w:val="008F2AAD"/>
    <w:rsid w:val="008F48D9"/>
    <w:rsid w:val="008F4ECB"/>
    <w:rsid w:val="008F5EE5"/>
    <w:rsid w:val="008F6191"/>
    <w:rsid w:val="008F7D3A"/>
    <w:rsid w:val="00900117"/>
    <w:rsid w:val="00900C2D"/>
    <w:rsid w:val="0090115B"/>
    <w:rsid w:val="0090133A"/>
    <w:rsid w:val="00901E3D"/>
    <w:rsid w:val="0090326B"/>
    <w:rsid w:val="00904B4D"/>
    <w:rsid w:val="00904EB7"/>
    <w:rsid w:val="00905263"/>
    <w:rsid w:val="00905C83"/>
    <w:rsid w:val="00906110"/>
    <w:rsid w:val="00910ED8"/>
    <w:rsid w:val="0091175B"/>
    <w:rsid w:val="0091243B"/>
    <w:rsid w:val="009128B7"/>
    <w:rsid w:val="00926C95"/>
    <w:rsid w:val="00926CFB"/>
    <w:rsid w:val="009272F6"/>
    <w:rsid w:val="00927319"/>
    <w:rsid w:val="0092733E"/>
    <w:rsid w:val="00927749"/>
    <w:rsid w:val="00927897"/>
    <w:rsid w:val="009302DC"/>
    <w:rsid w:val="00930479"/>
    <w:rsid w:val="00930AB2"/>
    <w:rsid w:val="00931BFF"/>
    <w:rsid w:val="00931D17"/>
    <w:rsid w:val="00932E56"/>
    <w:rsid w:val="00934580"/>
    <w:rsid w:val="00934AC6"/>
    <w:rsid w:val="00934E33"/>
    <w:rsid w:val="00935537"/>
    <w:rsid w:val="00935B1A"/>
    <w:rsid w:val="00935FFD"/>
    <w:rsid w:val="009378F9"/>
    <w:rsid w:val="0094048C"/>
    <w:rsid w:val="009405F1"/>
    <w:rsid w:val="00941201"/>
    <w:rsid w:val="00941E17"/>
    <w:rsid w:val="009448C0"/>
    <w:rsid w:val="009454B4"/>
    <w:rsid w:val="0094571A"/>
    <w:rsid w:val="00947A70"/>
    <w:rsid w:val="00950045"/>
    <w:rsid w:val="009507B0"/>
    <w:rsid w:val="00951A92"/>
    <w:rsid w:val="00951DB2"/>
    <w:rsid w:val="00952CC9"/>
    <w:rsid w:val="00953EE7"/>
    <w:rsid w:val="00954469"/>
    <w:rsid w:val="009548FD"/>
    <w:rsid w:val="009549A2"/>
    <w:rsid w:val="009557DE"/>
    <w:rsid w:val="009559FD"/>
    <w:rsid w:val="00955F64"/>
    <w:rsid w:val="009571AA"/>
    <w:rsid w:val="00957949"/>
    <w:rsid w:val="00960CEE"/>
    <w:rsid w:val="009613BE"/>
    <w:rsid w:val="00961816"/>
    <w:rsid w:val="00963C64"/>
    <w:rsid w:val="0096421F"/>
    <w:rsid w:val="00965F2E"/>
    <w:rsid w:val="009660AB"/>
    <w:rsid w:val="009660AF"/>
    <w:rsid w:val="00966315"/>
    <w:rsid w:val="009670D3"/>
    <w:rsid w:val="00967923"/>
    <w:rsid w:val="0097015E"/>
    <w:rsid w:val="00970510"/>
    <w:rsid w:val="009707CB"/>
    <w:rsid w:val="00970E45"/>
    <w:rsid w:val="00972DB6"/>
    <w:rsid w:val="009737CC"/>
    <w:rsid w:val="0097386A"/>
    <w:rsid w:val="00973EC2"/>
    <w:rsid w:val="00973F5C"/>
    <w:rsid w:val="00974301"/>
    <w:rsid w:val="00974A8D"/>
    <w:rsid w:val="0097560E"/>
    <w:rsid w:val="00976B41"/>
    <w:rsid w:val="00980120"/>
    <w:rsid w:val="0098053C"/>
    <w:rsid w:val="00980E7B"/>
    <w:rsid w:val="009829E6"/>
    <w:rsid w:val="0098341F"/>
    <w:rsid w:val="00983A07"/>
    <w:rsid w:val="00984B2F"/>
    <w:rsid w:val="00985265"/>
    <w:rsid w:val="00987773"/>
    <w:rsid w:val="00990A9E"/>
    <w:rsid w:val="00991055"/>
    <w:rsid w:val="00991F57"/>
    <w:rsid w:val="0099225D"/>
    <w:rsid w:val="00993064"/>
    <w:rsid w:val="00994C87"/>
    <w:rsid w:val="00994FDC"/>
    <w:rsid w:val="00996BA9"/>
    <w:rsid w:val="00996C63"/>
    <w:rsid w:val="00996DB8"/>
    <w:rsid w:val="009A1951"/>
    <w:rsid w:val="009A382F"/>
    <w:rsid w:val="009A38AA"/>
    <w:rsid w:val="009A4079"/>
    <w:rsid w:val="009A5CAA"/>
    <w:rsid w:val="009A5D03"/>
    <w:rsid w:val="009A6F02"/>
    <w:rsid w:val="009B1A70"/>
    <w:rsid w:val="009B3D5E"/>
    <w:rsid w:val="009B51B6"/>
    <w:rsid w:val="009B5C65"/>
    <w:rsid w:val="009B7FB7"/>
    <w:rsid w:val="009C0414"/>
    <w:rsid w:val="009C0B6F"/>
    <w:rsid w:val="009C15C9"/>
    <w:rsid w:val="009C1958"/>
    <w:rsid w:val="009C1966"/>
    <w:rsid w:val="009C22FD"/>
    <w:rsid w:val="009C359D"/>
    <w:rsid w:val="009C47F8"/>
    <w:rsid w:val="009D032F"/>
    <w:rsid w:val="009D1070"/>
    <w:rsid w:val="009D17A1"/>
    <w:rsid w:val="009D27B4"/>
    <w:rsid w:val="009D4090"/>
    <w:rsid w:val="009D6246"/>
    <w:rsid w:val="009D67DD"/>
    <w:rsid w:val="009D7A21"/>
    <w:rsid w:val="009E01F3"/>
    <w:rsid w:val="009E06FF"/>
    <w:rsid w:val="009E085F"/>
    <w:rsid w:val="009E38A8"/>
    <w:rsid w:val="009E6474"/>
    <w:rsid w:val="009E7C83"/>
    <w:rsid w:val="009E7D16"/>
    <w:rsid w:val="009F10A1"/>
    <w:rsid w:val="009F27E8"/>
    <w:rsid w:val="009F3737"/>
    <w:rsid w:val="009F3DB5"/>
    <w:rsid w:val="009F4CF4"/>
    <w:rsid w:val="009F6708"/>
    <w:rsid w:val="00A00811"/>
    <w:rsid w:val="00A00B0C"/>
    <w:rsid w:val="00A017C6"/>
    <w:rsid w:val="00A03118"/>
    <w:rsid w:val="00A052D9"/>
    <w:rsid w:val="00A063AF"/>
    <w:rsid w:val="00A0705B"/>
    <w:rsid w:val="00A073B9"/>
    <w:rsid w:val="00A11D67"/>
    <w:rsid w:val="00A1222E"/>
    <w:rsid w:val="00A12B14"/>
    <w:rsid w:val="00A15163"/>
    <w:rsid w:val="00A15366"/>
    <w:rsid w:val="00A15F3C"/>
    <w:rsid w:val="00A1698F"/>
    <w:rsid w:val="00A16C98"/>
    <w:rsid w:val="00A20422"/>
    <w:rsid w:val="00A22000"/>
    <w:rsid w:val="00A22847"/>
    <w:rsid w:val="00A22BA7"/>
    <w:rsid w:val="00A23924"/>
    <w:rsid w:val="00A246D1"/>
    <w:rsid w:val="00A30162"/>
    <w:rsid w:val="00A308D1"/>
    <w:rsid w:val="00A30F44"/>
    <w:rsid w:val="00A32C65"/>
    <w:rsid w:val="00A366B7"/>
    <w:rsid w:val="00A37A24"/>
    <w:rsid w:val="00A407D8"/>
    <w:rsid w:val="00A40BFE"/>
    <w:rsid w:val="00A40E8A"/>
    <w:rsid w:val="00A410CF"/>
    <w:rsid w:val="00A434C0"/>
    <w:rsid w:val="00A452B3"/>
    <w:rsid w:val="00A4548F"/>
    <w:rsid w:val="00A463D8"/>
    <w:rsid w:val="00A50541"/>
    <w:rsid w:val="00A5142D"/>
    <w:rsid w:val="00A53CBA"/>
    <w:rsid w:val="00A54760"/>
    <w:rsid w:val="00A55167"/>
    <w:rsid w:val="00A558A1"/>
    <w:rsid w:val="00A55A3F"/>
    <w:rsid w:val="00A56DF8"/>
    <w:rsid w:val="00A5702B"/>
    <w:rsid w:val="00A6030C"/>
    <w:rsid w:val="00A60E0C"/>
    <w:rsid w:val="00A6169F"/>
    <w:rsid w:val="00A6393B"/>
    <w:rsid w:val="00A6481F"/>
    <w:rsid w:val="00A6507B"/>
    <w:rsid w:val="00A6564E"/>
    <w:rsid w:val="00A672C5"/>
    <w:rsid w:val="00A70839"/>
    <w:rsid w:val="00A70AA4"/>
    <w:rsid w:val="00A716DD"/>
    <w:rsid w:val="00A72845"/>
    <w:rsid w:val="00A74464"/>
    <w:rsid w:val="00A75027"/>
    <w:rsid w:val="00A76C33"/>
    <w:rsid w:val="00A778DD"/>
    <w:rsid w:val="00A80A15"/>
    <w:rsid w:val="00A818CF"/>
    <w:rsid w:val="00A825D6"/>
    <w:rsid w:val="00A825EF"/>
    <w:rsid w:val="00A827E0"/>
    <w:rsid w:val="00A83214"/>
    <w:rsid w:val="00A8341A"/>
    <w:rsid w:val="00A84023"/>
    <w:rsid w:val="00A86405"/>
    <w:rsid w:val="00A8717B"/>
    <w:rsid w:val="00A8732D"/>
    <w:rsid w:val="00A87CA7"/>
    <w:rsid w:val="00A904DA"/>
    <w:rsid w:val="00A90B5E"/>
    <w:rsid w:val="00A90D25"/>
    <w:rsid w:val="00A93255"/>
    <w:rsid w:val="00A95541"/>
    <w:rsid w:val="00A958F2"/>
    <w:rsid w:val="00A97C4A"/>
    <w:rsid w:val="00AA0451"/>
    <w:rsid w:val="00AA2DB0"/>
    <w:rsid w:val="00AA474B"/>
    <w:rsid w:val="00AA58A9"/>
    <w:rsid w:val="00AA5A73"/>
    <w:rsid w:val="00AA64C6"/>
    <w:rsid w:val="00AA760F"/>
    <w:rsid w:val="00AB1445"/>
    <w:rsid w:val="00AB327F"/>
    <w:rsid w:val="00AC06FA"/>
    <w:rsid w:val="00AC0E62"/>
    <w:rsid w:val="00AC1052"/>
    <w:rsid w:val="00AC24E4"/>
    <w:rsid w:val="00AC2FED"/>
    <w:rsid w:val="00AC4734"/>
    <w:rsid w:val="00AC558A"/>
    <w:rsid w:val="00AC646D"/>
    <w:rsid w:val="00AC6774"/>
    <w:rsid w:val="00AD0754"/>
    <w:rsid w:val="00AD0791"/>
    <w:rsid w:val="00AD12E8"/>
    <w:rsid w:val="00AD2A79"/>
    <w:rsid w:val="00AD2AC3"/>
    <w:rsid w:val="00AD3D7B"/>
    <w:rsid w:val="00AD42B5"/>
    <w:rsid w:val="00AD4B1D"/>
    <w:rsid w:val="00AD6E6F"/>
    <w:rsid w:val="00AE1410"/>
    <w:rsid w:val="00AE198F"/>
    <w:rsid w:val="00AE1D67"/>
    <w:rsid w:val="00AE2472"/>
    <w:rsid w:val="00AE3524"/>
    <w:rsid w:val="00AE40F3"/>
    <w:rsid w:val="00AE5BE5"/>
    <w:rsid w:val="00AE6274"/>
    <w:rsid w:val="00AE6306"/>
    <w:rsid w:val="00AE6B47"/>
    <w:rsid w:val="00AE7106"/>
    <w:rsid w:val="00AE7316"/>
    <w:rsid w:val="00AF0D49"/>
    <w:rsid w:val="00AF14E3"/>
    <w:rsid w:val="00AF2D5E"/>
    <w:rsid w:val="00AF4462"/>
    <w:rsid w:val="00AF57B5"/>
    <w:rsid w:val="00AF624A"/>
    <w:rsid w:val="00AF7C36"/>
    <w:rsid w:val="00AF7C39"/>
    <w:rsid w:val="00B00194"/>
    <w:rsid w:val="00B00955"/>
    <w:rsid w:val="00B00A33"/>
    <w:rsid w:val="00B00DEB"/>
    <w:rsid w:val="00B01257"/>
    <w:rsid w:val="00B015BB"/>
    <w:rsid w:val="00B029A4"/>
    <w:rsid w:val="00B02BEB"/>
    <w:rsid w:val="00B02F32"/>
    <w:rsid w:val="00B05E46"/>
    <w:rsid w:val="00B069D6"/>
    <w:rsid w:val="00B114DA"/>
    <w:rsid w:val="00B11EE3"/>
    <w:rsid w:val="00B11F91"/>
    <w:rsid w:val="00B125C0"/>
    <w:rsid w:val="00B14B20"/>
    <w:rsid w:val="00B1546A"/>
    <w:rsid w:val="00B15A1B"/>
    <w:rsid w:val="00B15F8B"/>
    <w:rsid w:val="00B1688E"/>
    <w:rsid w:val="00B168C4"/>
    <w:rsid w:val="00B168CA"/>
    <w:rsid w:val="00B20E49"/>
    <w:rsid w:val="00B21460"/>
    <w:rsid w:val="00B2153F"/>
    <w:rsid w:val="00B21C3D"/>
    <w:rsid w:val="00B21F3C"/>
    <w:rsid w:val="00B22547"/>
    <w:rsid w:val="00B236E4"/>
    <w:rsid w:val="00B238DA"/>
    <w:rsid w:val="00B23B79"/>
    <w:rsid w:val="00B24A4E"/>
    <w:rsid w:val="00B24FD6"/>
    <w:rsid w:val="00B274D4"/>
    <w:rsid w:val="00B308CF"/>
    <w:rsid w:val="00B336FB"/>
    <w:rsid w:val="00B34350"/>
    <w:rsid w:val="00B344D8"/>
    <w:rsid w:val="00B3469E"/>
    <w:rsid w:val="00B347F5"/>
    <w:rsid w:val="00B35DC9"/>
    <w:rsid w:val="00B36C0A"/>
    <w:rsid w:val="00B37532"/>
    <w:rsid w:val="00B43370"/>
    <w:rsid w:val="00B44126"/>
    <w:rsid w:val="00B456DB"/>
    <w:rsid w:val="00B45965"/>
    <w:rsid w:val="00B4602D"/>
    <w:rsid w:val="00B50302"/>
    <w:rsid w:val="00B50D28"/>
    <w:rsid w:val="00B517BA"/>
    <w:rsid w:val="00B51A88"/>
    <w:rsid w:val="00B51B10"/>
    <w:rsid w:val="00B5252B"/>
    <w:rsid w:val="00B52C66"/>
    <w:rsid w:val="00B53A62"/>
    <w:rsid w:val="00B5495F"/>
    <w:rsid w:val="00B54C03"/>
    <w:rsid w:val="00B56F62"/>
    <w:rsid w:val="00B573D1"/>
    <w:rsid w:val="00B57794"/>
    <w:rsid w:val="00B62A57"/>
    <w:rsid w:val="00B62F9E"/>
    <w:rsid w:val="00B63155"/>
    <w:rsid w:val="00B63491"/>
    <w:rsid w:val="00B63855"/>
    <w:rsid w:val="00B64B4D"/>
    <w:rsid w:val="00B6547E"/>
    <w:rsid w:val="00B65A4F"/>
    <w:rsid w:val="00B66C19"/>
    <w:rsid w:val="00B67ED5"/>
    <w:rsid w:val="00B71037"/>
    <w:rsid w:val="00B72BA1"/>
    <w:rsid w:val="00B732E7"/>
    <w:rsid w:val="00B740C3"/>
    <w:rsid w:val="00B74259"/>
    <w:rsid w:val="00B752C0"/>
    <w:rsid w:val="00B76ACD"/>
    <w:rsid w:val="00B81BA4"/>
    <w:rsid w:val="00B8352B"/>
    <w:rsid w:val="00B835EC"/>
    <w:rsid w:val="00B84019"/>
    <w:rsid w:val="00B8410E"/>
    <w:rsid w:val="00B84D3A"/>
    <w:rsid w:val="00B853BF"/>
    <w:rsid w:val="00B8555B"/>
    <w:rsid w:val="00B8590B"/>
    <w:rsid w:val="00B86C06"/>
    <w:rsid w:val="00B87945"/>
    <w:rsid w:val="00B87C10"/>
    <w:rsid w:val="00B90850"/>
    <w:rsid w:val="00B91780"/>
    <w:rsid w:val="00B932CC"/>
    <w:rsid w:val="00B9360C"/>
    <w:rsid w:val="00B93792"/>
    <w:rsid w:val="00B94EDC"/>
    <w:rsid w:val="00B95405"/>
    <w:rsid w:val="00B95961"/>
    <w:rsid w:val="00B96B42"/>
    <w:rsid w:val="00BA08CE"/>
    <w:rsid w:val="00BA0FC1"/>
    <w:rsid w:val="00BA1255"/>
    <w:rsid w:val="00BA1A9A"/>
    <w:rsid w:val="00BA219A"/>
    <w:rsid w:val="00BA42DB"/>
    <w:rsid w:val="00BA51AD"/>
    <w:rsid w:val="00BA77D8"/>
    <w:rsid w:val="00BA7B12"/>
    <w:rsid w:val="00BB082B"/>
    <w:rsid w:val="00BB21FA"/>
    <w:rsid w:val="00BB24DF"/>
    <w:rsid w:val="00BB2B86"/>
    <w:rsid w:val="00BB2CBF"/>
    <w:rsid w:val="00BB50F9"/>
    <w:rsid w:val="00BB58F7"/>
    <w:rsid w:val="00BB67A3"/>
    <w:rsid w:val="00BB6B8C"/>
    <w:rsid w:val="00BB6E30"/>
    <w:rsid w:val="00BB78B6"/>
    <w:rsid w:val="00BC2931"/>
    <w:rsid w:val="00BC4339"/>
    <w:rsid w:val="00BC540A"/>
    <w:rsid w:val="00BC5E73"/>
    <w:rsid w:val="00BC6B83"/>
    <w:rsid w:val="00BC75FE"/>
    <w:rsid w:val="00BC7FC6"/>
    <w:rsid w:val="00BD0DEC"/>
    <w:rsid w:val="00BD1A04"/>
    <w:rsid w:val="00BD2646"/>
    <w:rsid w:val="00BD2C27"/>
    <w:rsid w:val="00BD2F84"/>
    <w:rsid w:val="00BD3327"/>
    <w:rsid w:val="00BD3E4E"/>
    <w:rsid w:val="00BD43A8"/>
    <w:rsid w:val="00BD43D1"/>
    <w:rsid w:val="00BD4BD1"/>
    <w:rsid w:val="00BD5948"/>
    <w:rsid w:val="00BD72AC"/>
    <w:rsid w:val="00BD72E0"/>
    <w:rsid w:val="00BE1772"/>
    <w:rsid w:val="00BE23A8"/>
    <w:rsid w:val="00BE25BB"/>
    <w:rsid w:val="00BE5873"/>
    <w:rsid w:val="00BE6BBE"/>
    <w:rsid w:val="00BE7096"/>
    <w:rsid w:val="00BF24FA"/>
    <w:rsid w:val="00BF2619"/>
    <w:rsid w:val="00BF5949"/>
    <w:rsid w:val="00BF5E96"/>
    <w:rsid w:val="00BF7737"/>
    <w:rsid w:val="00BF778A"/>
    <w:rsid w:val="00C0060D"/>
    <w:rsid w:val="00C028AB"/>
    <w:rsid w:val="00C02B39"/>
    <w:rsid w:val="00C05A39"/>
    <w:rsid w:val="00C074A8"/>
    <w:rsid w:val="00C07B29"/>
    <w:rsid w:val="00C10574"/>
    <w:rsid w:val="00C10E69"/>
    <w:rsid w:val="00C11E86"/>
    <w:rsid w:val="00C12998"/>
    <w:rsid w:val="00C14386"/>
    <w:rsid w:val="00C143BC"/>
    <w:rsid w:val="00C161BD"/>
    <w:rsid w:val="00C1688B"/>
    <w:rsid w:val="00C16B20"/>
    <w:rsid w:val="00C17B8B"/>
    <w:rsid w:val="00C17F82"/>
    <w:rsid w:val="00C240AC"/>
    <w:rsid w:val="00C24146"/>
    <w:rsid w:val="00C24801"/>
    <w:rsid w:val="00C2486B"/>
    <w:rsid w:val="00C259A8"/>
    <w:rsid w:val="00C303FC"/>
    <w:rsid w:val="00C30F70"/>
    <w:rsid w:val="00C31DBD"/>
    <w:rsid w:val="00C3359B"/>
    <w:rsid w:val="00C33DB5"/>
    <w:rsid w:val="00C33EE9"/>
    <w:rsid w:val="00C3407B"/>
    <w:rsid w:val="00C3455E"/>
    <w:rsid w:val="00C34AE5"/>
    <w:rsid w:val="00C3615C"/>
    <w:rsid w:val="00C40C74"/>
    <w:rsid w:val="00C44386"/>
    <w:rsid w:val="00C44E5A"/>
    <w:rsid w:val="00C45906"/>
    <w:rsid w:val="00C4629A"/>
    <w:rsid w:val="00C472C0"/>
    <w:rsid w:val="00C47742"/>
    <w:rsid w:val="00C50E50"/>
    <w:rsid w:val="00C522C0"/>
    <w:rsid w:val="00C53661"/>
    <w:rsid w:val="00C557BD"/>
    <w:rsid w:val="00C56E9F"/>
    <w:rsid w:val="00C576E5"/>
    <w:rsid w:val="00C60D6C"/>
    <w:rsid w:val="00C612DD"/>
    <w:rsid w:val="00C61B01"/>
    <w:rsid w:val="00C6201D"/>
    <w:rsid w:val="00C6434D"/>
    <w:rsid w:val="00C7013C"/>
    <w:rsid w:val="00C71637"/>
    <w:rsid w:val="00C71FFF"/>
    <w:rsid w:val="00C73752"/>
    <w:rsid w:val="00C740E0"/>
    <w:rsid w:val="00C75F17"/>
    <w:rsid w:val="00C763DB"/>
    <w:rsid w:val="00C8058A"/>
    <w:rsid w:val="00C80956"/>
    <w:rsid w:val="00C80D02"/>
    <w:rsid w:val="00C82F56"/>
    <w:rsid w:val="00C832EF"/>
    <w:rsid w:val="00C838BE"/>
    <w:rsid w:val="00C84106"/>
    <w:rsid w:val="00C844D5"/>
    <w:rsid w:val="00C85838"/>
    <w:rsid w:val="00C86845"/>
    <w:rsid w:val="00C87252"/>
    <w:rsid w:val="00C9022F"/>
    <w:rsid w:val="00C91002"/>
    <w:rsid w:val="00C93135"/>
    <w:rsid w:val="00C94BBF"/>
    <w:rsid w:val="00C94DAC"/>
    <w:rsid w:val="00C95104"/>
    <w:rsid w:val="00CA0527"/>
    <w:rsid w:val="00CA1CFE"/>
    <w:rsid w:val="00CA5C21"/>
    <w:rsid w:val="00CA7D82"/>
    <w:rsid w:val="00CA7FC3"/>
    <w:rsid w:val="00CB0DC9"/>
    <w:rsid w:val="00CB2605"/>
    <w:rsid w:val="00CB2774"/>
    <w:rsid w:val="00CB3828"/>
    <w:rsid w:val="00CB3EC3"/>
    <w:rsid w:val="00CB6671"/>
    <w:rsid w:val="00CB6931"/>
    <w:rsid w:val="00CB6A3A"/>
    <w:rsid w:val="00CC0CC3"/>
    <w:rsid w:val="00CC280B"/>
    <w:rsid w:val="00CC321D"/>
    <w:rsid w:val="00CC5DFD"/>
    <w:rsid w:val="00CC789F"/>
    <w:rsid w:val="00CC7EFC"/>
    <w:rsid w:val="00CD2587"/>
    <w:rsid w:val="00CD3699"/>
    <w:rsid w:val="00CD3B8C"/>
    <w:rsid w:val="00CD493D"/>
    <w:rsid w:val="00CD652B"/>
    <w:rsid w:val="00CD6E61"/>
    <w:rsid w:val="00CD6EEF"/>
    <w:rsid w:val="00CD72E9"/>
    <w:rsid w:val="00CE0395"/>
    <w:rsid w:val="00CE0A6C"/>
    <w:rsid w:val="00CE254A"/>
    <w:rsid w:val="00CE2AF0"/>
    <w:rsid w:val="00CE4A94"/>
    <w:rsid w:val="00CE5406"/>
    <w:rsid w:val="00CE5998"/>
    <w:rsid w:val="00CE5D3E"/>
    <w:rsid w:val="00CF12DA"/>
    <w:rsid w:val="00CF1DA2"/>
    <w:rsid w:val="00CF4060"/>
    <w:rsid w:val="00CF477D"/>
    <w:rsid w:val="00CF5337"/>
    <w:rsid w:val="00CF58F8"/>
    <w:rsid w:val="00CF638E"/>
    <w:rsid w:val="00CF6974"/>
    <w:rsid w:val="00CF7125"/>
    <w:rsid w:val="00D00E05"/>
    <w:rsid w:val="00D0382D"/>
    <w:rsid w:val="00D04E22"/>
    <w:rsid w:val="00D05A33"/>
    <w:rsid w:val="00D05C2C"/>
    <w:rsid w:val="00D07458"/>
    <w:rsid w:val="00D11DE2"/>
    <w:rsid w:val="00D1332C"/>
    <w:rsid w:val="00D13D5D"/>
    <w:rsid w:val="00D1557C"/>
    <w:rsid w:val="00D15B92"/>
    <w:rsid w:val="00D16032"/>
    <w:rsid w:val="00D16385"/>
    <w:rsid w:val="00D16CFE"/>
    <w:rsid w:val="00D1792E"/>
    <w:rsid w:val="00D20667"/>
    <w:rsid w:val="00D20A0E"/>
    <w:rsid w:val="00D20D41"/>
    <w:rsid w:val="00D2170F"/>
    <w:rsid w:val="00D2253E"/>
    <w:rsid w:val="00D231CE"/>
    <w:rsid w:val="00D235D9"/>
    <w:rsid w:val="00D238C9"/>
    <w:rsid w:val="00D25125"/>
    <w:rsid w:val="00D25E47"/>
    <w:rsid w:val="00D26E45"/>
    <w:rsid w:val="00D27DF2"/>
    <w:rsid w:val="00D318D9"/>
    <w:rsid w:val="00D3199B"/>
    <w:rsid w:val="00D31C3E"/>
    <w:rsid w:val="00D33FDF"/>
    <w:rsid w:val="00D407FD"/>
    <w:rsid w:val="00D40916"/>
    <w:rsid w:val="00D40A33"/>
    <w:rsid w:val="00D42092"/>
    <w:rsid w:val="00D44163"/>
    <w:rsid w:val="00D4529C"/>
    <w:rsid w:val="00D465FE"/>
    <w:rsid w:val="00D46DF3"/>
    <w:rsid w:val="00D46EF0"/>
    <w:rsid w:val="00D507E8"/>
    <w:rsid w:val="00D50C1F"/>
    <w:rsid w:val="00D517B5"/>
    <w:rsid w:val="00D520A2"/>
    <w:rsid w:val="00D5298D"/>
    <w:rsid w:val="00D5319B"/>
    <w:rsid w:val="00D531D6"/>
    <w:rsid w:val="00D53CA1"/>
    <w:rsid w:val="00D53DD1"/>
    <w:rsid w:val="00D5462F"/>
    <w:rsid w:val="00D55247"/>
    <w:rsid w:val="00D55A4F"/>
    <w:rsid w:val="00D56655"/>
    <w:rsid w:val="00D60EAA"/>
    <w:rsid w:val="00D61813"/>
    <w:rsid w:val="00D625E5"/>
    <w:rsid w:val="00D62E64"/>
    <w:rsid w:val="00D63929"/>
    <w:rsid w:val="00D6674F"/>
    <w:rsid w:val="00D70353"/>
    <w:rsid w:val="00D705E1"/>
    <w:rsid w:val="00D71C00"/>
    <w:rsid w:val="00D72671"/>
    <w:rsid w:val="00D72986"/>
    <w:rsid w:val="00D730D8"/>
    <w:rsid w:val="00D731DC"/>
    <w:rsid w:val="00D735EB"/>
    <w:rsid w:val="00D761EF"/>
    <w:rsid w:val="00D7680B"/>
    <w:rsid w:val="00D769BA"/>
    <w:rsid w:val="00D77B60"/>
    <w:rsid w:val="00D809B8"/>
    <w:rsid w:val="00D814F4"/>
    <w:rsid w:val="00D821FA"/>
    <w:rsid w:val="00D8369C"/>
    <w:rsid w:val="00D84F61"/>
    <w:rsid w:val="00D87284"/>
    <w:rsid w:val="00D90175"/>
    <w:rsid w:val="00D9258E"/>
    <w:rsid w:val="00D9359F"/>
    <w:rsid w:val="00D9406D"/>
    <w:rsid w:val="00D946D3"/>
    <w:rsid w:val="00D94D3D"/>
    <w:rsid w:val="00D96231"/>
    <w:rsid w:val="00DA0646"/>
    <w:rsid w:val="00DA0AC4"/>
    <w:rsid w:val="00DA1445"/>
    <w:rsid w:val="00DA2334"/>
    <w:rsid w:val="00DA2DF2"/>
    <w:rsid w:val="00DA2FBC"/>
    <w:rsid w:val="00DA3F86"/>
    <w:rsid w:val="00DA5651"/>
    <w:rsid w:val="00DA6571"/>
    <w:rsid w:val="00DA6FDF"/>
    <w:rsid w:val="00DB0328"/>
    <w:rsid w:val="00DB3169"/>
    <w:rsid w:val="00DB46FF"/>
    <w:rsid w:val="00DB4F2B"/>
    <w:rsid w:val="00DB522F"/>
    <w:rsid w:val="00DB5293"/>
    <w:rsid w:val="00DB5816"/>
    <w:rsid w:val="00DB7098"/>
    <w:rsid w:val="00DB7E6F"/>
    <w:rsid w:val="00DC129F"/>
    <w:rsid w:val="00DC17EA"/>
    <w:rsid w:val="00DC3C8C"/>
    <w:rsid w:val="00DC4002"/>
    <w:rsid w:val="00DC4200"/>
    <w:rsid w:val="00DC4C68"/>
    <w:rsid w:val="00DC703B"/>
    <w:rsid w:val="00DC7ED7"/>
    <w:rsid w:val="00DD12D1"/>
    <w:rsid w:val="00DD1F74"/>
    <w:rsid w:val="00DD36C6"/>
    <w:rsid w:val="00DD6461"/>
    <w:rsid w:val="00DE015A"/>
    <w:rsid w:val="00DE01F7"/>
    <w:rsid w:val="00DE0795"/>
    <w:rsid w:val="00DE1DC0"/>
    <w:rsid w:val="00DE28A8"/>
    <w:rsid w:val="00DE3044"/>
    <w:rsid w:val="00DE3922"/>
    <w:rsid w:val="00DE41D1"/>
    <w:rsid w:val="00DE4988"/>
    <w:rsid w:val="00DE53DE"/>
    <w:rsid w:val="00DE5A36"/>
    <w:rsid w:val="00DE6C9A"/>
    <w:rsid w:val="00DE765C"/>
    <w:rsid w:val="00DE772C"/>
    <w:rsid w:val="00DE7762"/>
    <w:rsid w:val="00DF0492"/>
    <w:rsid w:val="00DF152B"/>
    <w:rsid w:val="00DF17C7"/>
    <w:rsid w:val="00DF38D2"/>
    <w:rsid w:val="00DF56B8"/>
    <w:rsid w:val="00DF633A"/>
    <w:rsid w:val="00DF6732"/>
    <w:rsid w:val="00DF771B"/>
    <w:rsid w:val="00DF7CF2"/>
    <w:rsid w:val="00E00017"/>
    <w:rsid w:val="00E03500"/>
    <w:rsid w:val="00E03AA0"/>
    <w:rsid w:val="00E04C2D"/>
    <w:rsid w:val="00E05193"/>
    <w:rsid w:val="00E05DC2"/>
    <w:rsid w:val="00E05E14"/>
    <w:rsid w:val="00E063F8"/>
    <w:rsid w:val="00E07E64"/>
    <w:rsid w:val="00E10FB9"/>
    <w:rsid w:val="00E130F9"/>
    <w:rsid w:val="00E1363F"/>
    <w:rsid w:val="00E161E6"/>
    <w:rsid w:val="00E17AC9"/>
    <w:rsid w:val="00E2094B"/>
    <w:rsid w:val="00E23620"/>
    <w:rsid w:val="00E24366"/>
    <w:rsid w:val="00E2461E"/>
    <w:rsid w:val="00E27438"/>
    <w:rsid w:val="00E27C02"/>
    <w:rsid w:val="00E30263"/>
    <w:rsid w:val="00E3236B"/>
    <w:rsid w:val="00E3278C"/>
    <w:rsid w:val="00E3403B"/>
    <w:rsid w:val="00E34297"/>
    <w:rsid w:val="00E35580"/>
    <w:rsid w:val="00E406B5"/>
    <w:rsid w:val="00E41F4E"/>
    <w:rsid w:val="00E4266E"/>
    <w:rsid w:val="00E427C8"/>
    <w:rsid w:val="00E427DC"/>
    <w:rsid w:val="00E43B8F"/>
    <w:rsid w:val="00E445C5"/>
    <w:rsid w:val="00E447C3"/>
    <w:rsid w:val="00E447F8"/>
    <w:rsid w:val="00E44CD0"/>
    <w:rsid w:val="00E45CA0"/>
    <w:rsid w:val="00E47496"/>
    <w:rsid w:val="00E50585"/>
    <w:rsid w:val="00E50CED"/>
    <w:rsid w:val="00E51F1C"/>
    <w:rsid w:val="00E51F27"/>
    <w:rsid w:val="00E528D4"/>
    <w:rsid w:val="00E52AF5"/>
    <w:rsid w:val="00E52DCF"/>
    <w:rsid w:val="00E52EE5"/>
    <w:rsid w:val="00E52F13"/>
    <w:rsid w:val="00E538BC"/>
    <w:rsid w:val="00E5396C"/>
    <w:rsid w:val="00E5565C"/>
    <w:rsid w:val="00E55768"/>
    <w:rsid w:val="00E55F87"/>
    <w:rsid w:val="00E56774"/>
    <w:rsid w:val="00E57926"/>
    <w:rsid w:val="00E57C7B"/>
    <w:rsid w:val="00E600E6"/>
    <w:rsid w:val="00E60AC6"/>
    <w:rsid w:val="00E61E94"/>
    <w:rsid w:val="00E62B83"/>
    <w:rsid w:val="00E6332C"/>
    <w:rsid w:val="00E65B40"/>
    <w:rsid w:val="00E65B49"/>
    <w:rsid w:val="00E666EE"/>
    <w:rsid w:val="00E70115"/>
    <w:rsid w:val="00E704D6"/>
    <w:rsid w:val="00E70985"/>
    <w:rsid w:val="00E714F7"/>
    <w:rsid w:val="00E74771"/>
    <w:rsid w:val="00E7516B"/>
    <w:rsid w:val="00E7611D"/>
    <w:rsid w:val="00E76A6D"/>
    <w:rsid w:val="00E7760C"/>
    <w:rsid w:val="00E80083"/>
    <w:rsid w:val="00E830DC"/>
    <w:rsid w:val="00E83623"/>
    <w:rsid w:val="00E83732"/>
    <w:rsid w:val="00E85236"/>
    <w:rsid w:val="00E85445"/>
    <w:rsid w:val="00E85648"/>
    <w:rsid w:val="00E8757E"/>
    <w:rsid w:val="00E90B7F"/>
    <w:rsid w:val="00E92DD4"/>
    <w:rsid w:val="00E93042"/>
    <w:rsid w:val="00E96A1F"/>
    <w:rsid w:val="00E97EA1"/>
    <w:rsid w:val="00EA1E8E"/>
    <w:rsid w:val="00EA2B54"/>
    <w:rsid w:val="00EA316C"/>
    <w:rsid w:val="00EA464A"/>
    <w:rsid w:val="00EB0299"/>
    <w:rsid w:val="00EB2690"/>
    <w:rsid w:val="00EB3BC9"/>
    <w:rsid w:val="00EB5677"/>
    <w:rsid w:val="00EB5F3D"/>
    <w:rsid w:val="00EB684B"/>
    <w:rsid w:val="00EB6C09"/>
    <w:rsid w:val="00EB6F11"/>
    <w:rsid w:val="00EB793F"/>
    <w:rsid w:val="00EB7D41"/>
    <w:rsid w:val="00EC011D"/>
    <w:rsid w:val="00EC2697"/>
    <w:rsid w:val="00EC452C"/>
    <w:rsid w:val="00EC7803"/>
    <w:rsid w:val="00ED21D6"/>
    <w:rsid w:val="00ED36E3"/>
    <w:rsid w:val="00ED3879"/>
    <w:rsid w:val="00ED3AD5"/>
    <w:rsid w:val="00ED45CD"/>
    <w:rsid w:val="00ED4E19"/>
    <w:rsid w:val="00ED5545"/>
    <w:rsid w:val="00ED615C"/>
    <w:rsid w:val="00ED672F"/>
    <w:rsid w:val="00EE0873"/>
    <w:rsid w:val="00EE0874"/>
    <w:rsid w:val="00EE0AD1"/>
    <w:rsid w:val="00EE1186"/>
    <w:rsid w:val="00EE1B1C"/>
    <w:rsid w:val="00EE1CEE"/>
    <w:rsid w:val="00EE2FCC"/>
    <w:rsid w:val="00EE408F"/>
    <w:rsid w:val="00EE40FF"/>
    <w:rsid w:val="00EF0CC7"/>
    <w:rsid w:val="00EF0D50"/>
    <w:rsid w:val="00EF1C50"/>
    <w:rsid w:val="00EF1F4B"/>
    <w:rsid w:val="00EF3030"/>
    <w:rsid w:val="00EF3414"/>
    <w:rsid w:val="00EF449C"/>
    <w:rsid w:val="00EF4ECC"/>
    <w:rsid w:val="00EF4F12"/>
    <w:rsid w:val="00EF6378"/>
    <w:rsid w:val="00EF694D"/>
    <w:rsid w:val="00F00761"/>
    <w:rsid w:val="00F00B0D"/>
    <w:rsid w:val="00F013E4"/>
    <w:rsid w:val="00F01B38"/>
    <w:rsid w:val="00F025A2"/>
    <w:rsid w:val="00F043D7"/>
    <w:rsid w:val="00F0459B"/>
    <w:rsid w:val="00F04B6E"/>
    <w:rsid w:val="00F04DD0"/>
    <w:rsid w:val="00F05204"/>
    <w:rsid w:val="00F05229"/>
    <w:rsid w:val="00F061F3"/>
    <w:rsid w:val="00F07039"/>
    <w:rsid w:val="00F07B6B"/>
    <w:rsid w:val="00F1346B"/>
    <w:rsid w:val="00F14050"/>
    <w:rsid w:val="00F16A99"/>
    <w:rsid w:val="00F209CA"/>
    <w:rsid w:val="00F21EA5"/>
    <w:rsid w:val="00F236EB"/>
    <w:rsid w:val="00F2411A"/>
    <w:rsid w:val="00F254C3"/>
    <w:rsid w:val="00F256FF"/>
    <w:rsid w:val="00F263A6"/>
    <w:rsid w:val="00F3005B"/>
    <w:rsid w:val="00F3216E"/>
    <w:rsid w:val="00F33B6E"/>
    <w:rsid w:val="00F347BD"/>
    <w:rsid w:val="00F35ECD"/>
    <w:rsid w:val="00F36063"/>
    <w:rsid w:val="00F37991"/>
    <w:rsid w:val="00F408FD"/>
    <w:rsid w:val="00F40DBB"/>
    <w:rsid w:val="00F40E0F"/>
    <w:rsid w:val="00F41674"/>
    <w:rsid w:val="00F42376"/>
    <w:rsid w:val="00F44485"/>
    <w:rsid w:val="00F45A7D"/>
    <w:rsid w:val="00F46013"/>
    <w:rsid w:val="00F462C2"/>
    <w:rsid w:val="00F47495"/>
    <w:rsid w:val="00F477F5"/>
    <w:rsid w:val="00F515C5"/>
    <w:rsid w:val="00F524CD"/>
    <w:rsid w:val="00F53797"/>
    <w:rsid w:val="00F54571"/>
    <w:rsid w:val="00F548B9"/>
    <w:rsid w:val="00F54C56"/>
    <w:rsid w:val="00F54EE0"/>
    <w:rsid w:val="00F5529D"/>
    <w:rsid w:val="00F5544C"/>
    <w:rsid w:val="00F5580B"/>
    <w:rsid w:val="00F574C5"/>
    <w:rsid w:val="00F63818"/>
    <w:rsid w:val="00F64FD2"/>
    <w:rsid w:val="00F66661"/>
    <w:rsid w:val="00F671BB"/>
    <w:rsid w:val="00F71F64"/>
    <w:rsid w:val="00F72923"/>
    <w:rsid w:val="00F73CE7"/>
    <w:rsid w:val="00F74250"/>
    <w:rsid w:val="00F750A0"/>
    <w:rsid w:val="00F767E0"/>
    <w:rsid w:val="00F773B5"/>
    <w:rsid w:val="00F77A4B"/>
    <w:rsid w:val="00F77F56"/>
    <w:rsid w:val="00F80D8E"/>
    <w:rsid w:val="00F81660"/>
    <w:rsid w:val="00F82786"/>
    <w:rsid w:val="00F83485"/>
    <w:rsid w:val="00F84003"/>
    <w:rsid w:val="00F852EA"/>
    <w:rsid w:val="00F85880"/>
    <w:rsid w:val="00F903A0"/>
    <w:rsid w:val="00F90897"/>
    <w:rsid w:val="00F9246F"/>
    <w:rsid w:val="00F93706"/>
    <w:rsid w:val="00F952A3"/>
    <w:rsid w:val="00F961FE"/>
    <w:rsid w:val="00F96670"/>
    <w:rsid w:val="00FA02FA"/>
    <w:rsid w:val="00FA0E1C"/>
    <w:rsid w:val="00FA155C"/>
    <w:rsid w:val="00FA3A14"/>
    <w:rsid w:val="00FA40CA"/>
    <w:rsid w:val="00FA5475"/>
    <w:rsid w:val="00FA5565"/>
    <w:rsid w:val="00FA6628"/>
    <w:rsid w:val="00FA6F9E"/>
    <w:rsid w:val="00FA7165"/>
    <w:rsid w:val="00FA78F3"/>
    <w:rsid w:val="00FA7BC0"/>
    <w:rsid w:val="00FB09B9"/>
    <w:rsid w:val="00FB299E"/>
    <w:rsid w:val="00FB3885"/>
    <w:rsid w:val="00FB46AC"/>
    <w:rsid w:val="00FB4A87"/>
    <w:rsid w:val="00FB5C02"/>
    <w:rsid w:val="00FB7B12"/>
    <w:rsid w:val="00FC0AC1"/>
    <w:rsid w:val="00FC1816"/>
    <w:rsid w:val="00FC20B7"/>
    <w:rsid w:val="00FC2475"/>
    <w:rsid w:val="00FC2B6B"/>
    <w:rsid w:val="00FC2F09"/>
    <w:rsid w:val="00FC3AB8"/>
    <w:rsid w:val="00FC4758"/>
    <w:rsid w:val="00FC6096"/>
    <w:rsid w:val="00FD06C1"/>
    <w:rsid w:val="00FD1311"/>
    <w:rsid w:val="00FD2239"/>
    <w:rsid w:val="00FD238C"/>
    <w:rsid w:val="00FD23FD"/>
    <w:rsid w:val="00FD36CD"/>
    <w:rsid w:val="00FD3C1C"/>
    <w:rsid w:val="00FD3EF7"/>
    <w:rsid w:val="00FD5E63"/>
    <w:rsid w:val="00FD65FD"/>
    <w:rsid w:val="00FD77A9"/>
    <w:rsid w:val="00FE051A"/>
    <w:rsid w:val="00FE17BA"/>
    <w:rsid w:val="00FE286E"/>
    <w:rsid w:val="00FE3DFE"/>
    <w:rsid w:val="00FE5AD4"/>
    <w:rsid w:val="00FE6104"/>
    <w:rsid w:val="00FE63E3"/>
    <w:rsid w:val="00FE77D5"/>
    <w:rsid w:val="00FF0E0B"/>
    <w:rsid w:val="00FF2F4B"/>
    <w:rsid w:val="00FF3FB2"/>
    <w:rsid w:val="00FF4817"/>
    <w:rsid w:val="00FF52C4"/>
    <w:rsid w:val="00FF6900"/>
    <w:rsid w:val="00FF74A6"/>
    <w:rsid w:val="00FF766B"/>
    <w:rsid w:val="00FF7985"/>
    <w:rsid w:val="00FF7B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dd"/>
    </o:shapedefaults>
    <o:shapelayout v:ext="edit">
      <o:idmap v:ext="edit" data="1"/>
    </o:shapelayout>
  </w:shapeDefaults>
  <w:decimalSymbol w:val="."/>
  <w:listSeparator w:val=","/>
  <w15:docId w15:val="{F02451E3-001A-42D7-9028-7453CF803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A84023"/>
    <w:pPr>
      <w:widowControl w:val="0"/>
      <w:jc w:val="both"/>
    </w:pPr>
    <w:rPr>
      <w:rFonts w:ascii="宋体"/>
      <w:kern w:val="2"/>
      <w:sz w:val="21"/>
      <w:szCs w:val="24"/>
    </w:rPr>
  </w:style>
  <w:style w:type="paragraph" w:styleId="1">
    <w:name w:val="heading 1"/>
    <w:aliases w:val="H1,PIM 1,h1"/>
    <w:basedOn w:val="a1"/>
    <w:next w:val="a1"/>
    <w:qFormat/>
    <w:rsid w:val="00DB46FF"/>
    <w:pPr>
      <w:keepLines/>
      <w:numPr>
        <w:numId w:val="1"/>
      </w:numPr>
      <w:adjustRightInd w:val="0"/>
      <w:snapToGrid w:val="0"/>
      <w:spacing w:before="360" w:line="360" w:lineRule="atLeast"/>
      <w:outlineLvl w:val="0"/>
    </w:pPr>
    <w:rPr>
      <w:rFonts w:ascii="Arial" w:eastAsia="黑体" w:hAnsi="Arial"/>
      <w:b/>
      <w:bCs/>
      <w:kern w:val="44"/>
      <w:sz w:val="30"/>
      <w:szCs w:val="44"/>
    </w:rPr>
  </w:style>
  <w:style w:type="paragraph" w:styleId="20">
    <w:name w:val="heading 2"/>
    <w:aliases w:val="h2,Heading 2 Hidden,Heading 2 CCBS,heading 2,第一章 标题 2,（一）,PIM2,H2,Titre3,HD2,sect 1.2,H21,sect 1.21,H22,sect 1.22,H211,sect 1.211,H23,sect 1.23,H212,sect 1.212,DO,Titre B,heading 2TOC,节,1.1  heading 2,h:2,h:2app,A,Header 2,Level 2 Head,2,l2"/>
    <w:basedOn w:val="a1"/>
    <w:next w:val="a1"/>
    <w:qFormat/>
    <w:rsid w:val="00DB46FF"/>
    <w:pPr>
      <w:keepLines/>
      <w:numPr>
        <w:ilvl w:val="1"/>
        <w:numId w:val="1"/>
      </w:numPr>
      <w:adjustRightInd w:val="0"/>
      <w:snapToGrid w:val="0"/>
      <w:spacing w:before="240" w:line="360" w:lineRule="atLeast"/>
      <w:outlineLvl w:val="1"/>
    </w:pPr>
    <w:rPr>
      <w:rFonts w:ascii="Arial" w:eastAsia="黑体" w:hAnsi="Arial"/>
      <w:b/>
      <w:bCs/>
      <w:sz w:val="28"/>
      <w:szCs w:val="32"/>
    </w:rPr>
  </w:style>
  <w:style w:type="paragraph" w:styleId="3">
    <w:name w:val="heading 3"/>
    <w:basedOn w:val="a1"/>
    <w:next w:val="a1"/>
    <w:link w:val="3Char"/>
    <w:qFormat/>
    <w:rsid w:val="00DB46FF"/>
    <w:pPr>
      <w:keepLines/>
      <w:numPr>
        <w:ilvl w:val="2"/>
        <w:numId w:val="1"/>
      </w:numPr>
      <w:adjustRightInd w:val="0"/>
      <w:snapToGrid w:val="0"/>
      <w:spacing w:before="240" w:line="360" w:lineRule="atLeast"/>
      <w:outlineLvl w:val="2"/>
    </w:pPr>
    <w:rPr>
      <w:rFonts w:ascii="Arial" w:eastAsia="黑体" w:hAnsi="Arial"/>
      <w:b/>
      <w:bCs/>
      <w:sz w:val="24"/>
      <w:szCs w:val="32"/>
    </w:rPr>
  </w:style>
  <w:style w:type="paragraph" w:styleId="4">
    <w:name w:val="heading 4"/>
    <w:basedOn w:val="a2"/>
    <w:next w:val="a1"/>
    <w:qFormat/>
    <w:rsid w:val="00DB46FF"/>
    <w:pPr>
      <w:keepLines/>
      <w:numPr>
        <w:ilvl w:val="3"/>
        <w:numId w:val="1"/>
      </w:numPr>
      <w:ind w:firstLineChars="0" w:firstLine="0"/>
      <w:outlineLvl w:val="3"/>
    </w:pPr>
    <w:rPr>
      <w:rFonts w:ascii="Arial" w:eastAsia="黑体" w:hAnsi="Arial"/>
      <w:b/>
      <w:bCs/>
      <w:szCs w:val="28"/>
    </w:rPr>
  </w:style>
  <w:style w:type="paragraph" w:styleId="5">
    <w:name w:val="heading 5"/>
    <w:aliases w:val="h5,上海中望标准标题五,H5,h51,heading 51,h52,heading 52,h53,heading 53,dash,ds,dd,PIM 5,heading 5,Table label,l5,hm,mh2,Module heading 2,Head 5,list 5,5,正文五级标题,Roman list,Roman list Char"/>
    <w:basedOn w:val="a1"/>
    <w:next w:val="a1"/>
    <w:link w:val="5Char"/>
    <w:autoRedefine/>
    <w:qFormat/>
    <w:rsid w:val="00DB46FF"/>
    <w:pPr>
      <w:keepNext/>
      <w:keepLines/>
      <w:numPr>
        <w:ilvl w:val="4"/>
        <w:numId w:val="1"/>
      </w:numPr>
      <w:adjustRightInd w:val="0"/>
      <w:snapToGrid w:val="0"/>
      <w:spacing w:before="240" w:line="360" w:lineRule="atLeast"/>
      <w:outlineLvl w:val="4"/>
    </w:pPr>
    <w:rPr>
      <w:rFonts w:ascii="黑体" w:eastAsia="黑体"/>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Normal Indent"/>
    <w:aliases w:val="段1,段11,段12,段111,段13,段112,段14,段113,段15,段114,段16,段17,段115,段18,段116,段19,段117,段110,段118,段119,段121,段1111,段131,段1121,段141,段1131,段151,段1141,段161,段171,段1151,段181,段1161,段191,段1171,段120,段1110,段122,段1112,段132,段1122,段142,段1132,段152,段1142,段162,段172,表正文"/>
    <w:basedOn w:val="a1"/>
    <w:link w:val="Char"/>
    <w:rsid w:val="00DB46FF"/>
    <w:pPr>
      <w:adjustRightInd w:val="0"/>
      <w:snapToGrid w:val="0"/>
      <w:spacing w:before="240" w:line="360" w:lineRule="atLeast"/>
      <w:ind w:firstLineChars="200" w:firstLine="420"/>
    </w:pPr>
  </w:style>
  <w:style w:type="paragraph" w:styleId="a">
    <w:name w:val="List Number"/>
    <w:basedOn w:val="a1"/>
    <w:rsid w:val="00DB46FF"/>
    <w:pPr>
      <w:numPr>
        <w:numId w:val="4"/>
      </w:numPr>
      <w:adjustRightInd w:val="0"/>
      <w:snapToGrid w:val="0"/>
      <w:spacing w:line="360" w:lineRule="atLeast"/>
      <w:ind w:hanging="424"/>
    </w:pPr>
  </w:style>
  <w:style w:type="paragraph" w:styleId="2">
    <w:name w:val="List Number 2"/>
    <w:basedOn w:val="a1"/>
    <w:rsid w:val="00DB46FF"/>
    <w:pPr>
      <w:numPr>
        <w:numId w:val="5"/>
      </w:numPr>
      <w:adjustRightInd w:val="0"/>
      <w:snapToGrid w:val="0"/>
      <w:spacing w:line="360" w:lineRule="atLeast"/>
    </w:pPr>
    <w:rPr>
      <w:rFonts w:hAnsi="宋体"/>
    </w:rPr>
  </w:style>
  <w:style w:type="paragraph" w:styleId="21">
    <w:name w:val="List Bullet 2"/>
    <w:basedOn w:val="a1"/>
    <w:rsid w:val="00DB46FF"/>
    <w:pPr>
      <w:numPr>
        <w:numId w:val="2"/>
      </w:numPr>
      <w:adjustRightInd w:val="0"/>
      <w:snapToGrid w:val="0"/>
      <w:spacing w:line="360" w:lineRule="atLeast"/>
    </w:pPr>
  </w:style>
  <w:style w:type="paragraph" w:styleId="10">
    <w:name w:val="toc 1"/>
    <w:basedOn w:val="a1"/>
    <w:next w:val="a1"/>
    <w:autoRedefine/>
    <w:uiPriority w:val="39"/>
    <w:rsid w:val="00DB46FF"/>
    <w:pPr>
      <w:tabs>
        <w:tab w:val="left" w:pos="630"/>
        <w:tab w:val="right" w:leader="dot" w:pos="8610"/>
      </w:tabs>
      <w:spacing w:before="120" w:after="120"/>
    </w:pPr>
    <w:rPr>
      <w:rFonts w:ascii="Times New Roman"/>
      <w:b/>
      <w:bCs/>
      <w:caps/>
    </w:rPr>
  </w:style>
  <w:style w:type="paragraph" w:styleId="22">
    <w:name w:val="toc 2"/>
    <w:basedOn w:val="a1"/>
    <w:next w:val="a1"/>
    <w:autoRedefine/>
    <w:uiPriority w:val="39"/>
    <w:rsid w:val="00955F64"/>
    <w:pPr>
      <w:tabs>
        <w:tab w:val="left" w:pos="840"/>
        <w:tab w:val="right" w:leader="dot" w:pos="8610"/>
      </w:tabs>
      <w:ind w:firstLineChars="100" w:firstLine="210"/>
    </w:pPr>
    <w:rPr>
      <w:rFonts w:ascii="Times New Roman"/>
      <w:smallCaps/>
    </w:rPr>
  </w:style>
  <w:style w:type="paragraph" w:styleId="30">
    <w:name w:val="toc 3"/>
    <w:basedOn w:val="a1"/>
    <w:next w:val="a1"/>
    <w:autoRedefine/>
    <w:uiPriority w:val="39"/>
    <w:qFormat/>
    <w:rsid w:val="00DB46FF"/>
    <w:pPr>
      <w:tabs>
        <w:tab w:val="left" w:pos="1260"/>
        <w:tab w:val="right" w:leader="dot" w:pos="8610"/>
      </w:tabs>
      <w:ind w:left="420"/>
    </w:pPr>
    <w:rPr>
      <w:rFonts w:ascii="Times New Roman"/>
      <w:iCs/>
    </w:rPr>
  </w:style>
  <w:style w:type="paragraph" w:styleId="a6">
    <w:name w:val="Subtitle"/>
    <w:basedOn w:val="a1"/>
    <w:qFormat/>
    <w:rsid w:val="00DB46FF"/>
    <w:pPr>
      <w:spacing w:before="60" w:after="60"/>
      <w:jc w:val="center"/>
      <w:outlineLvl w:val="1"/>
    </w:pPr>
    <w:rPr>
      <w:rFonts w:ascii="Arial" w:eastAsia="黑体" w:hAnsi="Arial" w:cs="Arial"/>
      <w:b/>
      <w:bCs/>
      <w:kern w:val="28"/>
      <w:sz w:val="36"/>
      <w:szCs w:val="32"/>
    </w:rPr>
  </w:style>
  <w:style w:type="paragraph" w:styleId="a7">
    <w:name w:val="footer"/>
    <w:basedOn w:val="a1"/>
    <w:rsid w:val="00DB46FF"/>
    <w:pPr>
      <w:tabs>
        <w:tab w:val="center" w:pos="4153"/>
        <w:tab w:val="right" w:pos="8306"/>
      </w:tabs>
      <w:snapToGrid w:val="0"/>
    </w:pPr>
    <w:rPr>
      <w:sz w:val="18"/>
      <w:szCs w:val="18"/>
    </w:rPr>
  </w:style>
  <w:style w:type="character" w:styleId="a8">
    <w:name w:val="page number"/>
    <w:basedOn w:val="a3"/>
    <w:rsid w:val="00DB46FF"/>
  </w:style>
  <w:style w:type="paragraph" w:styleId="a9">
    <w:name w:val="caption"/>
    <w:basedOn w:val="a1"/>
    <w:next w:val="a1"/>
    <w:qFormat/>
    <w:rsid w:val="00DB46FF"/>
    <w:pPr>
      <w:spacing w:before="120" w:after="120"/>
      <w:jc w:val="center"/>
    </w:pPr>
    <w:rPr>
      <w:rFonts w:ascii="黑体" w:eastAsia="黑体" w:hAnsi="Arial" w:cs="Arial"/>
      <w:sz w:val="18"/>
      <w:szCs w:val="20"/>
    </w:rPr>
  </w:style>
  <w:style w:type="paragraph" w:customStyle="1" w:styleId="aa">
    <w:name w:val="列表说明"/>
    <w:basedOn w:val="a1"/>
    <w:rsid w:val="00DB46FF"/>
    <w:pPr>
      <w:adjustRightInd w:val="0"/>
      <w:snapToGrid w:val="0"/>
      <w:spacing w:line="360" w:lineRule="atLeast"/>
      <w:ind w:left="850"/>
    </w:pPr>
  </w:style>
  <w:style w:type="paragraph" w:customStyle="1" w:styleId="23">
    <w:name w:val="列表说明2"/>
    <w:basedOn w:val="21"/>
    <w:rsid w:val="00DB46FF"/>
    <w:pPr>
      <w:numPr>
        <w:numId w:val="0"/>
      </w:numPr>
      <w:ind w:left="1354"/>
    </w:pPr>
  </w:style>
  <w:style w:type="paragraph" w:styleId="ab">
    <w:name w:val="header"/>
    <w:basedOn w:val="a1"/>
    <w:rsid w:val="00DB46FF"/>
    <w:pPr>
      <w:pBdr>
        <w:bottom w:val="single" w:sz="6" w:space="1" w:color="auto"/>
      </w:pBdr>
      <w:tabs>
        <w:tab w:val="center" w:pos="4153"/>
        <w:tab w:val="right" w:pos="8306"/>
      </w:tabs>
      <w:snapToGrid w:val="0"/>
      <w:jc w:val="center"/>
    </w:pPr>
    <w:rPr>
      <w:sz w:val="18"/>
      <w:szCs w:val="18"/>
    </w:rPr>
  </w:style>
  <w:style w:type="paragraph" w:customStyle="1" w:styleId="ac">
    <w:name w:val="表格栏目"/>
    <w:basedOn w:val="a1"/>
    <w:rsid w:val="00DB46FF"/>
    <w:pPr>
      <w:adjustRightInd w:val="0"/>
      <w:spacing w:before="45" w:after="45"/>
      <w:jc w:val="center"/>
    </w:pPr>
    <w:rPr>
      <w:rFonts w:eastAsia="黑体"/>
      <w:b/>
      <w:bCs/>
    </w:rPr>
  </w:style>
  <w:style w:type="paragraph" w:styleId="a0">
    <w:name w:val="List Bullet"/>
    <w:basedOn w:val="a1"/>
    <w:rsid w:val="00DB46FF"/>
    <w:pPr>
      <w:numPr>
        <w:numId w:val="3"/>
      </w:numPr>
      <w:tabs>
        <w:tab w:val="clear" w:pos="1690"/>
        <w:tab w:val="left" w:pos="840"/>
      </w:tabs>
      <w:adjustRightInd w:val="0"/>
      <w:snapToGrid w:val="0"/>
      <w:spacing w:line="360" w:lineRule="atLeast"/>
      <w:ind w:leftChars="200" w:left="400" w:hangingChars="200" w:hanging="200"/>
    </w:pPr>
  </w:style>
  <w:style w:type="paragraph" w:customStyle="1" w:styleId="ad">
    <w:name w:val="表格单元"/>
    <w:basedOn w:val="a1"/>
    <w:rsid w:val="00DB46FF"/>
    <w:pPr>
      <w:adjustRightInd w:val="0"/>
      <w:snapToGrid w:val="0"/>
      <w:spacing w:before="45" w:after="45"/>
    </w:pPr>
  </w:style>
  <w:style w:type="paragraph" w:customStyle="1" w:styleId="ae">
    <w:name w:val="源程序"/>
    <w:basedOn w:val="a2"/>
    <w:autoRedefine/>
    <w:rsid w:val="00DB46FF"/>
    <w:pPr>
      <w:spacing w:before="0" w:line="240" w:lineRule="atLeast"/>
      <w:ind w:leftChars="200" w:left="420" w:firstLineChars="0" w:firstLine="0"/>
    </w:pPr>
    <w:rPr>
      <w:rFonts w:hAnsi="宋体"/>
      <w:sz w:val="18"/>
    </w:rPr>
  </w:style>
  <w:style w:type="paragraph" w:customStyle="1" w:styleId="af">
    <w:name w:val="小标题"/>
    <w:basedOn w:val="a1"/>
    <w:autoRedefine/>
    <w:rsid w:val="00DB46FF"/>
    <w:pPr>
      <w:adjustRightInd w:val="0"/>
      <w:snapToGrid w:val="0"/>
      <w:spacing w:before="240" w:line="360" w:lineRule="atLeast"/>
      <w:ind w:leftChars="200" w:left="420"/>
    </w:pPr>
    <w:rPr>
      <w:rFonts w:ascii="黑体" w:eastAsia="黑体"/>
      <w:b/>
    </w:rPr>
  </w:style>
  <w:style w:type="paragraph" w:customStyle="1" w:styleId="24">
    <w:name w:val="小标题 2"/>
    <w:basedOn w:val="a2"/>
    <w:autoRedefine/>
    <w:rsid w:val="00DB46FF"/>
    <w:rPr>
      <w:rFonts w:ascii="楷体_GB2312" w:eastAsia="楷体_GB2312"/>
    </w:rPr>
  </w:style>
  <w:style w:type="paragraph" w:styleId="40">
    <w:name w:val="toc 4"/>
    <w:basedOn w:val="a1"/>
    <w:next w:val="a1"/>
    <w:autoRedefine/>
    <w:semiHidden/>
    <w:rsid w:val="00DB46FF"/>
    <w:pPr>
      <w:ind w:left="1260"/>
    </w:pPr>
  </w:style>
  <w:style w:type="paragraph" w:styleId="50">
    <w:name w:val="toc 5"/>
    <w:basedOn w:val="a1"/>
    <w:next w:val="a1"/>
    <w:autoRedefine/>
    <w:semiHidden/>
    <w:rsid w:val="00DB46FF"/>
    <w:pPr>
      <w:ind w:left="1680"/>
    </w:pPr>
  </w:style>
  <w:style w:type="paragraph" w:styleId="6">
    <w:name w:val="toc 6"/>
    <w:basedOn w:val="a1"/>
    <w:next w:val="a1"/>
    <w:autoRedefine/>
    <w:semiHidden/>
    <w:rsid w:val="00DB46FF"/>
    <w:pPr>
      <w:ind w:left="2100"/>
    </w:pPr>
  </w:style>
  <w:style w:type="paragraph" w:styleId="7">
    <w:name w:val="toc 7"/>
    <w:basedOn w:val="a1"/>
    <w:next w:val="a1"/>
    <w:autoRedefine/>
    <w:semiHidden/>
    <w:rsid w:val="00DB46FF"/>
    <w:pPr>
      <w:ind w:left="2520"/>
    </w:pPr>
  </w:style>
  <w:style w:type="paragraph" w:styleId="8">
    <w:name w:val="toc 8"/>
    <w:basedOn w:val="a1"/>
    <w:next w:val="a1"/>
    <w:autoRedefine/>
    <w:semiHidden/>
    <w:rsid w:val="00DB46FF"/>
    <w:pPr>
      <w:ind w:left="2940"/>
    </w:pPr>
  </w:style>
  <w:style w:type="paragraph" w:styleId="9">
    <w:name w:val="toc 9"/>
    <w:basedOn w:val="a1"/>
    <w:next w:val="a1"/>
    <w:autoRedefine/>
    <w:semiHidden/>
    <w:rsid w:val="00DB46FF"/>
    <w:pPr>
      <w:ind w:left="3360"/>
    </w:pPr>
  </w:style>
  <w:style w:type="character" w:styleId="af0">
    <w:name w:val="Hyperlink"/>
    <w:uiPriority w:val="99"/>
    <w:rsid w:val="00DB46FF"/>
    <w:rPr>
      <w:color w:val="0000FF"/>
      <w:u w:val="single"/>
    </w:rPr>
  </w:style>
  <w:style w:type="character" w:styleId="af1">
    <w:name w:val="Strong"/>
    <w:qFormat/>
    <w:rsid w:val="00DB46FF"/>
    <w:rPr>
      <w:rFonts w:ascii="楷体_GB2312" w:eastAsia="楷体_GB2312"/>
      <w:bCs/>
    </w:rPr>
  </w:style>
  <w:style w:type="paragraph" w:styleId="af2">
    <w:name w:val="Document Map"/>
    <w:basedOn w:val="a1"/>
    <w:semiHidden/>
    <w:rsid w:val="00DB46FF"/>
    <w:pPr>
      <w:shd w:val="clear" w:color="auto" w:fill="000080"/>
    </w:pPr>
  </w:style>
  <w:style w:type="table" w:styleId="af3">
    <w:name w:val="Table Grid"/>
    <w:basedOn w:val="a4"/>
    <w:rsid w:val="00DB46FF"/>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源程序注释"/>
    <w:basedOn w:val="ae"/>
    <w:rsid w:val="00DB46FF"/>
    <w:rPr>
      <w:color w:val="008000"/>
    </w:rPr>
  </w:style>
  <w:style w:type="paragraph" w:customStyle="1" w:styleId="af5">
    <w:name w:val="标题下空行"/>
    <w:basedOn w:val="a1"/>
    <w:rsid w:val="00DB46FF"/>
    <w:pPr>
      <w:spacing w:line="240" w:lineRule="exact"/>
    </w:pPr>
  </w:style>
  <w:style w:type="character" w:customStyle="1" w:styleId="5Char">
    <w:name w:val="标题 5 Char"/>
    <w:aliases w:val="h5 Char,上海中望标准标题五 Char,H5 Char,h51 Char,heading 51 Char,h52 Char,heading 52 Char,h53 Char,heading 53 Char,dash Char,ds Char,dd Char,PIM 5 Char,heading 5 Char,Table label Char,l5 Char,hm Char,mh2 Char,Module heading 2 Char,Head 5 Char,5 Char"/>
    <w:link w:val="5"/>
    <w:rsid w:val="00DB46FF"/>
    <w:rPr>
      <w:rFonts w:ascii="黑体" w:eastAsia="黑体"/>
      <w:kern w:val="2"/>
      <w:sz w:val="21"/>
      <w:szCs w:val="28"/>
    </w:rPr>
  </w:style>
  <w:style w:type="paragraph" w:styleId="TOC">
    <w:name w:val="TOC Heading"/>
    <w:basedOn w:val="1"/>
    <w:next w:val="a1"/>
    <w:uiPriority w:val="39"/>
    <w:unhideWhenUsed/>
    <w:qFormat/>
    <w:rsid w:val="001B611A"/>
    <w:pPr>
      <w:keepNext/>
      <w:widowControl/>
      <w:numPr>
        <w:numId w:val="0"/>
      </w:numPr>
      <w:adjustRightInd/>
      <w:snapToGrid/>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f6">
    <w:name w:val="Balloon Text"/>
    <w:basedOn w:val="a1"/>
    <w:link w:val="Char0"/>
    <w:rsid w:val="001B611A"/>
    <w:rPr>
      <w:sz w:val="18"/>
      <w:szCs w:val="18"/>
    </w:rPr>
  </w:style>
  <w:style w:type="character" w:customStyle="1" w:styleId="Char0">
    <w:name w:val="批注框文本 Char"/>
    <w:basedOn w:val="a3"/>
    <w:link w:val="af6"/>
    <w:rsid w:val="001B611A"/>
    <w:rPr>
      <w:rFonts w:ascii="宋体"/>
      <w:kern w:val="2"/>
      <w:sz w:val="18"/>
      <w:szCs w:val="18"/>
    </w:rPr>
  </w:style>
  <w:style w:type="paragraph" w:customStyle="1" w:styleId="15">
    <w:name w:val="缩进_五号_1.5行距"/>
    <w:basedOn w:val="a1"/>
    <w:rsid w:val="00E05E14"/>
    <w:pPr>
      <w:spacing w:line="360" w:lineRule="auto"/>
      <w:ind w:firstLineChars="200" w:firstLine="420"/>
    </w:pPr>
    <w:rPr>
      <w:rFonts w:ascii="Times New Roman" w:cs="宋体"/>
      <w:szCs w:val="20"/>
    </w:rPr>
  </w:style>
  <w:style w:type="character" w:customStyle="1" w:styleId="Char">
    <w:name w:val="正文缩进 Char"/>
    <w:aliases w:val="段1 Char,段11 Char,段12 Char,段111 Char,段13 Char,段112 Char,段14 Char,段113 Char,段15 Char,段114 Char,段16 Char,段17 Char,段115 Char,段18 Char,段116 Char,段19 Char,段117 Char,段110 Char,段118 Char,段119 Char,段121 Char,段1111 Char,段131 Char,段1121 Char,段141 Char"/>
    <w:link w:val="a2"/>
    <w:rsid w:val="00E05E14"/>
    <w:rPr>
      <w:rFonts w:ascii="宋体"/>
      <w:kern w:val="2"/>
      <w:sz w:val="21"/>
      <w:szCs w:val="24"/>
    </w:rPr>
  </w:style>
  <w:style w:type="character" w:styleId="af7">
    <w:name w:val="annotation reference"/>
    <w:basedOn w:val="a3"/>
    <w:rsid w:val="005F2157"/>
    <w:rPr>
      <w:sz w:val="21"/>
      <w:szCs w:val="21"/>
    </w:rPr>
  </w:style>
  <w:style w:type="paragraph" w:styleId="af8">
    <w:name w:val="annotation text"/>
    <w:basedOn w:val="a1"/>
    <w:link w:val="Char1"/>
    <w:rsid w:val="005F2157"/>
    <w:pPr>
      <w:jc w:val="left"/>
    </w:pPr>
  </w:style>
  <w:style w:type="character" w:customStyle="1" w:styleId="Char1">
    <w:name w:val="批注文字 Char"/>
    <w:basedOn w:val="a3"/>
    <w:link w:val="af8"/>
    <w:rsid w:val="005F2157"/>
    <w:rPr>
      <w:rFonts w:ascii="宋体"/>
      <w:kern w:val="2"/>
      <w:sz w:val="21"/>
      <w:szCs w:val="24"/>
    </w:rPr>
  </w:style>
  <w:style w:type="paragraph" w:styleId="af9">
    <w:name w:val="annotation subject"/>
    <w:basedOn w:val="af8"/>
    <w:next w:val="af8"/>
    <w:link w:val="Char2"/>
    <w:rsid w:val="005F2157"/>
    <w:rPr>
      <w:b/>
      <w:bCs/>
    </w:rPr>
  </w:style>
  <w:style w:type="character" w:customStyle="1" w:styleId="Char2">
    <w:name w:val="批注主题 Char"/>
    <w:basedOn w:val="Char1"/>
    <w:link w:val="af9"/>
    <w:rsid w:val="005F2157"/>
    <w:rPr>
      <w:rFonts w:ascii="宋体"/>
      <w:b/>
      <w:bCs/>
      <w:kern w:val="2"/>
      <w:sz w:val="21"/>
      <w:szCs w:val="24"/>
    </w:rPr>
  </w:style>
  <w:style w:type="paragraph" w:styleId="afa">
    <w:name w:val="footnote text"/>
    <w:basedOn w:val="a1"/>
    <w:link w:val="Char3"/>
    <w:rsid w:val="00863A65"/>
    <w:pPr>
      <w:snapToGrid w:val="0"/>
      <w:jc w:val="left"/>
    </w:pPr>
    <w:rPr>
      <w:sz w:val="18"/>
      <w:szCs w:val="18"/>
    </w:rPr>
  </w:style>
  <w:style w:type="character" w:customStyle="1" w:styleId="Char3">
    <w:name w:val="脚注文本 Char"/>
    <w:basedOn w:val="a3"/>
    <w:link w:val="afa"/>
    <w:rsid w:val="00863A65"/>
    <w:rPr>
      <w:rFonts w:ascii="宋体"/>
      <w:kern w:val="2"/>
      <w:sz w:val="18"/>
      <w:szCs w:val="18"/>
    </w:rPr>
  </w:style>
  <w:style w:type="character" w:styleId="afb">
    <w:name w:val="footnote reference"/>
    <w:basedOn w:val="a3"/>
    <w:rsid w:val="00863A65"/>
    <w:rPr>
      <w:vertAlign w:val="superscript"/>
    </w:rPr>
  </w:style>
  <w:style w:type="paragraph" w:styleId="afc">
    <w:name w:val="List Paragraph"/>
    <w:basedOn w:val="a1"/>
    <w:uiPriority w:val="34"/>
    <w:qFormat/>
    <w:rsid w:val="009507B0"/>
    <w:pPr>
      <w:ind w:firstLineChars="200" w:firstLine="420"/>
    </w:pPr>
  </w:style>
  <w:style w:type="character" w:customStyle="1" w:styleId="3Char">
    <w:name w:val="标题 3 Char"/>
    <w:basedOn w:val="a3"/>
    <w:link w:val="3"/>
    <w:rsid w:val="00D26E45"/>
    <w:rPr>
      <w:rFonts w:ascii="Arial" w:eastAsia="黑体" w:hAnsi="Arial"/>
      <w:b/>
      <w:bCs/>
      <w:kern w:val="2"/>
      <w:sz w:val="24"/>
      <w:szCs w:val="32"/>
    </w:rPr>
  </w:style>
  <w:style w:type="paragraph" w:customStyle="1" w:styleId="TableText">
    <w:name w:val="Table Text"/>
    <w:basedOn w:val="afd"/>
    <w:link w:val="TableTextChar"/>
    <w:rsid w:val="00654325"/>
    <w:pPr>
      <w:widowControl/>
      <w:overflowPunct w:val="0"/>
      <w:autoSpaceDE w:val="0"/>
      <w:autoSpaceDN w:val="0"/>
      <w:adjustRightInd w:val="0"/>
      <w:spacing w:after="0"/>
      <w:ind w:left="28" w:right="28"/>
      <w:jc w:val="left"/>
      <w:textAlignment w:val="baseline"/>
    </w:pPr>
    <w:rPr>
      <w:rFonts w:ascii="Arial" w:hAnsi="Arial"/>
      <w:kern w:val="0"/>
      <w:sz w:val="20"/>
      <w:szCs w:val="20"/>
      <w:lang w:eastAsia="en-US"/>
    </w:rPr>
  </w:style>
  <w:style w:type="paragraph" w:customStyle="1" w:styleId="TableHeading">
    <w:name w:val="Table Heading"/>
    <w:rsid w:val="00654325"/>
    <w:pPr>
      <w:keepNext/>
      <w:snapToGrid w:val="0"/>
      <w:spacing w:before="80" w:after="80"/>
      <w:jc w:val="center"/>
    </w:pPr>
    <w:rPr>
      <w:rFonts w:ascii="Arial" w:eastAsia="黑体" w:hAnsi="Arial" w:cs="Arial"/>
      <w:sz w:val="18"/>
      <w:szCs w:val="18"/>
    </w:rPr>
  </w:style>
  <w:style w:type="character" w:customStyle="1" w:styleId="TableTextChar">
    <w:name w:val="Table Text Char"/>
    <w:link w:val="TableText"/>
    <w:rsid w:val="00654325"/>
    <w:rPr>
      <w:rFonts w:ascii="Arial" w:hAnsi="Arial"/>
      <w:lang w:eastAsia="en-US"/>
    </w:rPr>
  </w:style>
  <w:style w:type="paragraph" w:styleId="afd">
    <w:name w:val="Body Text"/>
    <w:basedOn w:val="a1"/>
    <w:link w:val="Char4"/>
    <w:semiHidden/>
    <w:unhideWhenUsed/>
    <w:rsid w:val="00654325"/>
    <w:pPr>
      <w:spacing w:after="120"/>
    </w:pPr>
  </w:style>
  <w:style w:type="character" w:customStyle="1" w:styleId="Char4">
    <w:name w:val="正文文本 Char"/>
    <w:basedOn w:val="a3"/>
    <w:link w:val="afd"/>
    <w:semiHidden/>
    <w:rsid w:val="00654325"/>
    <w:rPr>
      <w:rFonts w:ascii="宋体"/>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028406">
      <w:bodyDiv w:val="1"/>
      <w:marLeft w:val="0"/>
      <w:marRight w:val="0"/>
      <w:marTop w:val="0"/>
      <w:marBottom w:val="0"/>
      <w:divBdr>
        <w:top w:val="none" w:sz="0" w:space="0" w:color="auto"/>
        <w:left w:val="none" w:sz="0" w:space="0" w:color="auto"/>
        <w:bottom w:val="none" w:sz="0" w:space="0" w:color="auto"/>
        <w:right w:val="none" w:sz="0" w:space="0" w:color="auto"/>
      </w:divBdr>
    </w:div>
    <w:div w:id="193081962">
      <w:bodyDiv w:val="1"/>
      <w:marLeft w:val="0"/>
      <w:marRight w:val="0"/>
      <w:marTop w:val="0"/>
      <w:marBottom w:val="0"/>
      <w:divBdr>
        <w:top w:val="none" w:sz="0" w:space="0" w:color="auto"/>
        <w:left w:val="none" w:sz="0" w:space="0" w:color="auto"/>
        <w:bottom w:val="none" w:sz="0" w:space="0" w:color="auto"/>
        <w:right w:val="none" w:sz="0" w:space="0" w:color="auto"/>
      </w:divBdr>
    </w:div>
    <w:div w:id="341467669">
      <w:bodyDiv w:val="1"/>
      <w:marLeft w:val="0"/>
      <w:marRight w:val="0"/>
      <w:marTop w:val="0"/>
      <w:marBottom w:val="0"/>
      <w:divBdr>
        <w:top w:val="none" w:sz="0" w:space="0" w:color="auto"/>
        <w:left w:val="none" w:sz="0" w:space="0" w:color="auto"/>
        <w:bottom w:val="none" w:sz="0" w:space="0" w:color="auto"/>
        <w:right w:val="none" w:sz="0" w:space="0" w:color="auto"/>
      </w:divBdr>
    </w:div>
    <w:div w:id="546919460">
      <w:bodyDiv w:val="1"/>
      <w:marLeft w:val="0"/>
      <w:marRight w:val="0"/>
      <w:marTop w:val="0"/>
      <w:marBottom w:val="0"/>
      <w:divBdr>
        <w:top w:val="none" w:sz="0" w:space="0" w:color="auto"/>
        <w:left w:val="none" w:sz="0" w:space="0" w:color="auto"/>
        <w:bottom w:val="none" w:sz="0" w:space="0" w:color="auto"/>
        <w:right w:val="none" w:sz="0" w:space="0" w:color="auto"/>
      </w:divBdr>
    </w:div>
    <w:div w:id="1208489290">
      <w:bodyDiv w:val="1"/>
      <w:marLeft w:val="0"/>
      <w:marRight w:val="0"/>
      <w:marTop w:val="0"/>
      <w:marBottom w:val="0"/>
      <w:divBdr>
        <w:top w:val="none" w:sz="0" w:space="0" w:color="auto"/>
        <w:left w:val="none" w:sz="0" w:space="0" w:color="auto"/>
        <w:bottom w:val="none" w:sz="0" w:space="0" w:color="auto"/>
        <w:right w:val="none" w:sz="0" w:space="0" w:color="auto"/>
      </w:divBdr>
    </w:div>
    <w:div w:id="1340616983">
      <w:bodyDiv w:val="1"/>
      <w:marLeft w:val="0"/>
      <w:marRight w:val="0"/>
      <w:marTop w:val="0"/>
      <w:marBottom w:val="0"/>
      <w:divBdr>
        <w:top w:val="none" w:sz="0" w:space="0" w:color="auto"/>
        <w:left w:val="none" w:sz="0" w:space="0" w:color="auto"/>
        <w:bottom w:val="none" w:sz="0" w:space="0" w:color="auto"/>
        <w:right w:val="none" w:sz="0" w:space="0" w:color="auto"/>
      </w:divBdr>
    </w:div>
    <w:div w:id="1441681121">
      <w:bodyDiv w:val="1"/>
      <w:marLeft w:val="0"/>
      <w:marRight w:val="0"/>
      <w:marTop w:val="0"/>
      <w:marBottom w:val="0"/>
      <w:divBdr>
        <w:top w:val="none" w:sz="0" w:space="0" w:color="auto"/>
        <w:left w:val="none" w:sz="0" w:space="0" w:color="auto"/>
        <w:bottom w:val="none" w:sz="0" w:space="0" w:color="auto"/>
        <w:right w:val="none" w:sz="0" w:space="0" w:color="auto"/>
      </w:divBdr>
    </w:div>
    <w:div w:id="1735614774">
      <w:bodyDiv w:val="1"/>
      <w:marLeft w:val="0"/>
      <w:marRight w:val="0"/>
      <w:marTop w:val="0"/>
      <w:marBottom w:val="0"/>
      <w:divBdr>
        <w:top w:val="none" w:sz="0" w:space="0" w:color="auto"/>
        <w:left w:val="none" w:sz="0" w:space="0" w:color="auto"/>
        <w:bottom w:val="none" w:sz="0" w:space="0" w:color="auto"/>
        <w:right w:val="none" w:sz="0" w:space="0" w:color="auto"/>
      </w:divBdr>
    </w:div>
    <w:div w:id="2138720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172.22.139.42:7082/" TargetMode="External"/><Relationship Id="rId26" Type="http://schemas.openxmlformats.org/officeDocument/2006/relationships/hyperlink" Target="http://172.22.139.42:7082/" TargetMode="Externa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footer" Target="footer2.xml"/><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hyperlink" Target="http://172.22.139.42:7082/"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ubiao\Desktop\&#27169;&#26495;\&#25216;&#26415;&#25991;&#26723;&#32534;&#25490;&#35268;&#33539;%20V2.1.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ADD3D61-4D7A-4A9A-AF1B-62BD9B5D5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技术文档编排规范 V2.1.dot</Template>
  <TotalTime>3052</TotalTime>
  <Pages>1</Pages>
  <Words>2932</Words>
  <Characters>16717</Characters>
  <Application>Microsoft Office Word</Application>
  <DocSecurity>0</DocSecurity>
  <Lines>139</Lines>
  <Paragraphs>39</Paragraphs>
  <ScaleCrop>false</ScaleCrop>
  <Manager>ZhongWen.Li</Manager>
  <Company>普元信息技术股份有限公司</Company>
  <LinksUpToDate>false</LinksUpToDate>
  <CharactersWithSpaces>19610</CharactersWithSpaces>
  <SharedDoc>false</SharedDoc>
  <HLinks>
    <vt:vector size="234" baseType="variant">
      <vt:variant>
        <vt:i4>1900604</vt:i4>
      </vt:variant>
      <vt:variant>
        <vt:i4>233</vt:i4>
      </vt:variant>
      <vt:variant>
        <vt:i4>0</vt:i4>
      </vt:variant>
      <vt:variant>
        <vt:i4>5</vt:i4>
      </vt:variant>
      <vt:variant>
        <vt:lpwstr/>
      </vt:variant>
      <vt:variant>
        <vt:lpwstr>_Toc109964273</vt:lpwstr>
      </vt:variant>
      <vt:variant>
        <vt:i4>1900604</vt:i4>
      </vt:variant>
      <vt:variant>
        <vt:i4>227</vt:i4>
      </vt:variant>
      <vt:variant>
        <vt:i4>0</vt:i4>
      </vt:variant>
      <vt:variant>
        <vt:i4>5</vt:i4>
      </vt:variant>
      <vt:variant>
        <vt:lpwstr/>
      </vt:variant>
      <vt:variant>
        <vt:lpwstr>_Toc109964272</vt:lpwstr>
      </vt:variant>
      <vt:variant>
        <vt:i4>1900604</vt:i4>
      </vt:variant>
      <vt:variant>
        <vt:i4>221</vt:i4>
      </vt:variant>
      <vt:variant>
        <vt:i4>0</vt:i4>
      </vt:variant>
      <vt:variant>
        <vt:i4>5</vt:i4>
      </vt:variant>
      <vt:variant>
        <vt:lpwstr/>
      </vt:variant>
      <vt:variant>
        <vt:lpwstr>_Toc109964271</vt:lpwstr>
      </vt:variant>
      <vt:variant>
        <vt:i4>1900604</vt:i4>
      </vt:variant>
      <vt:variant>
        <vt:i4>215</vt:i4>
      </vt:variant>
      <vt:variant>
        <vt:i4>0</vt:i4>
      </vt:variant>
      <vt:variant>
        <vt:i4>5</vt:i4>
      </vt:variant>
      <vt:variant>
        <vt:lpwstr/>
      </vt:variant>
      <vt:variant>
        <vt:lpwstr>_Toc109964270</vt:lpwstr>
      </vt:variant>
      <vt:variant>
        <vt:i4>1835068</vt:i4>
      </vt:variant>
      <vt:variant>
        <vt:i4>209</vt:i4>
      </vt:variant>
      <vt:variant>
        <vt:i4>0</vt:i4>
      </vt:variant>
      <vt:variant>
        <vt:i4>5</vt:i4>
      </vt:variant>
      <vt:variant>
        <vt:lpwstr/>
      </vt:variant>
      <vt:variant>
        <vt:lpwstr>_Toc109964269</vt:lpwstr>
      </vt:variant>
      <vt:variant>
        <vt:i4>1835068</vt:i4>
      </vt:variant>
      <vt:variant>
        <vt:i4>203</vt:i4>
      </vt:variant>
      <vt:variant>
        <vt:i4>0</vt:i4>
      </vt:variant>
      <vt:variant>
        <vt:i4>5</vt:i4>
      </vt:variant>
      <vt:variant>
        <vt:lpwstr/>
      </vt:variant>
      <vt:variant>
        <vt:lpwstr>_Toc109964268</vt:lpwstr>
      </vt:variant>
      <vt:variant>
        <vt:i4>1835068</vt:i4>
      </vt:variant>
      <vt:variant>
        <vt:i4>197</vt:i4>
      </vt:variant>
      <vt:variant>
        <vt:i4>0</vt:i4>
      </vt:variant>
      <vt:variant>
        <vt:i4>5</vt:i4>
      </vt:variant>
      <vt:variant>
        <vt:lpwstr/>
      </vt:variant>
      <vt:variant>
        <vt:lpwstr>_Toc109964267</vt:lpwstr>
      </vt:variant>
      <vt:variant>
        <vt:i4>1835068</vt:i4>
      </vt:variant>
      <vt:variant>
        <vt:i4>191</vt:i4>
      </vt:variant>
      <vt:variant>
        <vt:i4>0</vt:i4>
      </vt:variant>
      <vt:variant>
        <vt:i4>5</vt:i4>
      </vt:variant>
      <vt:variant>
        <vt:lpwstr/>
      </vt:variant>
      <vt:variant>
        <vt:lpwstr>_Toc109964266</vt:lpwstr>
      </vt:variant>
      <vt:variant>
        <vt:i4>1835068</vt:i4>
      </vt:variant>
      <vt:variant>
        <vt:i4>185</vt:i4>
      </vt:variant>
      <vt:variant>
        <vt:i4>0</vt:i4>
      </vt:variant>
      <vt:variant>
        <vt:i4>5</vt:i4>
      </vt:variant>
      <vt:variant>
        <vt:lpwstr/>
      </vt:variant>
      <vt:variant>
        <vt:lpwstr>_Toc109964265</vt:lpwstr>
      </vt:variant>
      <vt:variant>
        <vt:i4>1835068</vt:i4>
      </vt:variant>
      <vt:variant>
        <vt:i4>179</vt:i4>
      </vt:variant>
      <vt:variant>
        <vt:i4>0</vt:i4>
      </vt:variant>
      <vt:variant>
        <vt:i4>5</vt:i4>
      </vt:variant>
      <vt:variant>
        <vt:lpwstr/>
      </vt:variant>
      <vt:variant>
        <vt:lpwstr>_Toc109964264</vt:lpwstr>
      </vt:variant>
      <vt:variant>
        <vt:i4>1835068</vt:i4>
      </vt:variant>
      <vt:variant>
        <vt:i4>173</vt:i4>
      </vt:variant>
      <vt:variant>
        <vt:i4>0</vt:i4>
      </vt:variant>
      <vt:variant>
        <vt:i4>5</vt:i4>
      </vt:variant>
      <vt:variant>
        <vt:lpwstr/>
      </vt:variant>
      <vt:variant>
        <vt:lpwstr>_Toc109964263</vt:lpwstr>
      </vt:variant>
      <vt:variant>
        <vt:i4>1835068</vt:i4>
      </vt:variant>
      <vt:variant>
        <vt:i4>167</vt:i4>
      </vt:variant>
      <vt:variant>
        <vt:i4>0</vt:i4>
      </vt:variant>
      <vt:variant>
        <vt:i4>5</vt:i4>
      </vt:variant>
      <vt:variant>
        <vt:lpwstr/>
      </vt:variant>
      <vt:variant>
        <vt:lpwstr>_Toc109964262</vt:lpwstr>
      </vt:variant>
      <vt:variant>
        <vt:i4>1835068</vt:i4>
      </vt:variant>
      <vt:variant>
        <vt:i4>161</vt:i4>
      </vt:variant>
      <vt:variant>
        <vt:i4>0</vt:i4>
      </vt:variant>
      <vt:variant>
        <vt:i4>5</vt:i4>
      </vt:variant>
      <vt:variant>
        <vt:lpwstr/>
      </vt:variant>
      <vt:variant>
        <vt:lpwstr>_Toc109964261</vt:lpwstr>
      </vt:variant>
      <vt:variant>
        <vt:i4>1835068</vt:i4>
      </vt:variant>
      <vt:variant>
        <vt:i4>155</vt:i4>
      </vt:variant>
      <vt:variant>
        <vt:i4>0</vt:i4>
      </vt:variant>
      <vt:variant>
        <vt:i4>5</vt:i4>
      </vt:variant>
      <vt:variant>
        <vt:lpwstr/>
      </vt:variant>
      <vt:variant>
        <vt:lpwstr>_Toc109964260</vt:lpwstr>
      </vt:variant>
      <vt:variant>
        <vt:i4>2031676</vt:i4>
      </vt:variant>
      <vt:variant>
        <vt:i4>149</vt:i4>
      </vt:variant>
      <vt:variant>
        <vt:i4>0</vt:i4>
      </vt:variant>
      <vt:variant>
        <vt:i4>5</vt:i4>
      </vt:variant>
      <vt:variant>
        <vt:lpwstr/>
      </vt:variant>
      <vt:variant>
        <vt:lpwstr>_Toc109964259</vt:lpwstr>
      </vt:variant>
      <vt:variant>
        <vt:i4>2031676</vt:i4>
      </vt:variant>
      <vt:variant>
        <vt:i4>143</vt:i4>
      </vt:variant>
      <vt:variant>
        <vt:i4>0</vt:i4>
      </vt:variant>
      <vt:variant>
        <vt:i4>5</vt:i4>
      </vt:variant>
      <vt:variant>
        <vt:lpwstr/>
      </vt:variant>
      <vt:variant>
        <vt:lpwstr>_Toc109964258</vt:lpwstr>
      </vt:variant>
      <vt:variant>
        <vt:i4>2031676</vt:i4>
      </vt:variant>
      <vt:variant>
        <vt:i4>137</vt:i4>
      </vt:variant>
      <vt:variant>
        <vt:i4>0</vt:i4>
      </vt:variant>
      <vt:variant>
        <vt:i4>5</vt:i4>
      </vt:variant>
      <vt:variant>
        <vt:lpwstr/>
      </vt:variant>
      <vt:variant>
        <vt:lpwstr>_Toc109964257</vt:lpwstr>
      </vt:variant>
      <vt:variant>
        <vt:i4>2031676</vt:i4>
      </vt:variant>
      <vt:variant>
        <vt:i4>131</vt:i4>
      </vt:variant>
      <vt:variant>
        <vt:i4>0</vt:i4>
      </vt:variant>
      <vt:variant>
        <vt:i4>5</vt:i4>
      </vt:variant>
      <vt:variant>
        <vt:lpwstr/>
      </vt:variant>
      <vt:variant>
        <vt:lpwstr>_Toc109964256</vt:lpwstr>
      </vt:variant>
      <vt:variant>
        <vt:i4>2031676</vt:i4>
      </vt:variant>
      <vt:variant>
        <vt:i4>125</vt:i4>
      </vt:variant>
      <vt:variant>
        <vt:i4>0</vt:i4>
      </vt:variant>
      <vt:variant>
        <vt:i4>5</vt:i4>
      </vt:variant>
      <vt:variant>
        <vt:lpwstr/>
      </vt:variant>
      <vt:variant>
        <vt:lpwstr>_Toc109964255</vt:lpwstr>
      </vt:variant>
      <vt:variant>
        <vt:i4>2031676</vt:i4>
      </vt:variant>
      <vt:variant>
        <vt:i4>119</vt:i4>
      </vt:variant>
      <vt:variant>
        <vt:i4>0</vt:i4>
      </vt:variant>
      <vt:variant>
        <vt:i4>5</vt:i4>
      </vt:variant>
      <vt:variant>
        <vt:lpwstr/>
      </vt:variant>
      <vt:variant>
        <vt:lpwstr>_Toc109964254</vt:lpwstr>
      </vt:variant>
      <vt:variant>
        <vt:i4>2031676</vt:i4>
      </vt:variant>
      <vt:variant>
        <vt:i4>113</vt:i4>
      </vt:variant>
      <vt:variant>
        <vt:i4>0</vt:i4>
      </vt:variant>
      <vt:variant>
        <vt:i4>5</vt:i4>
      </vt:variant>
      <vt:variant>
        <vt:lpwstr/>
      </vt:variant>
      <vt:variant>
        <vt:lpwstr>_Toc109964253</vt:lpwstr>
      </vt:variant>
      <vt:variant>
        <vt:i4>2031676</vt:i4>
      </vt:variant>
      <vt:variant>
        <vt:i4>107</vt:i4>
      </vt:variant>
      <vt:variant>
        <vt:i4>0</vt:i4>
      </vt:variant>
      <vt:variant>
        <vt:i4>5</vt:i4>
      </vt:variant>
      <vt:variant>
        <vt:lpwstr/>
      </vt:variant>
      <vt:variant>
        <vt:lpwstr>_Toc109964252</vt:lpwstr>
      </vt:variant>
      <vt:variant>
        <vt:i4>2031676</vt:i4>
      </vt:variant>
      <vt:variant>
        <vt:i4>101</vt:i4>
      </vt:variant>
      <vt:variant>
        <vt:i4>0</vt:i4>
      </vt:variant>
      <vt:variant>
        <vt:i4>5</vt:i4>
      </vt:variant>
      <vt:variant>
        <vt:lpwstr/>
      </vt:variant>
      <vt:variant>
        <vt:lpwstr>_Toc109964251</vt:lpwstr>
      </vt:variant>
      <vt:variant>
        <vt:i4>2031676</vt:i4>
      </vt:variant>
      <vt:variant>
        <vt:i4>95</vt:i4>
      </vt:variant>
      <vt:variant>
        <vt:i4>0</vt:i4>
      </vt:variant>
      <vt:variant>
        <vt:i4>5</vt:i4>
      </vt:variant>
      <vt:variant>
        <vt:lpwstr/>
      </vt:variant>
      <vt:variant>
        <vt:lpwstr>_Toc109964250</vt:lpwstr>
      </vt:variant>
      <vt:variant>
        <vt:i4>1966140</vt:i4>
      </vt:variant>
      <vt:variant>
        <vt:i4>89</vt:i4>
      </vt:variant>
      <vt:variant>
        <vt:i4>0</vt:i4>
      </vt:variant>
      <vt:variant>
        <vt:i4>5</vt:i4>
      </vt:variant>
      <vt:variant>
        <vt:lpwstr/>
      </vt:variant>
      <vt:variant>
        <vt:lpwstr>_Toc109964249</vt:lpwstr>
      </vt:variant>
      <vt:variant>
        <vt:i4>1966140</vt:i4>
      </vt:variant>
      <vt:variant>
        <vt:i4>83</vt:i4>
      </vt:variant>
      <vt:variant>
        <vt:i4>0</vt:i4>
      </vt:variant>
      <vt:variant>
        <vt:i4>5</vt:i4>
      </vt:variant>
      <vt:variant>
        <vt:lpwstr/>
      </vt:variant>
      <vt:variant>
        <vt:lpwstr>_Toc109964248</vt:lpwstr>
      </vt:variant>
      <vt:variant>
        <vt:i4>1966140</vt:i4>
      </vt:variant>
      <vt:variant>
        <vt:i4>77</vt:i4>
      </vt:variant>
      <vt:variant>
        <vt:i4>0</vt:i4>
      </vt:variant>
      <vt:variant>
        <vt:i4>5</vt:i4>
      </vt:variant>
      <vt:variant>
        <vt:lpwstr/>
      </vt:variant>
      <vt:variant>
        <vt:lpwstr>_Toc109964247</vt:lpwstr>
      </vt:variant>
      <vt:variant>
        <vt:i4>1966140</vt:i4>
      </vt:variant>
      <vt:variant>
        <vt:i4>71</vt:i4>
      </vt:variant>
      <vt:variant>
        <vt:i4>0</vt:i4>
      </vt:variant>
      <vt:variant>
        <vt:i4>5</vt:i4>
      </vt:variant>
      <vt:variant>
        <vt:lpwstr/>
      </vt:variant>
      <vt:variant>
        <vt:lpwstr>_Toc109964246</vt:lpwstr>
      </vt:variant>
      <vt:variant>
        <vt:i4>1966140</vt:i4>
      </vt:variant>
      <vt:variant>
        <vt:i4>65</vt:i4>
      </vt:variant>
      <vt:variant>
        <vt:i4>0</vt:i4>
      </vt:variant>
      <vt:variant>
        <vt:i4>5</vt:i4>
      </vt:variant>
      <vt:variant>
        <vt:lpwstr/>
      </vt:variant>
      <vt:variant>
        <vt:lpwstr>_Toc109964245</vt:lpwstr>
      </vt:variant>
      <vt:variant>
        <vt:i4>1966140</vt:i4>
      </vt:variant>
      <vt:variant>
        <vt:i4>59</vt:i4>
      </vt:variant>
      <vt:variant>
        <vt:i4>0</vt:i4>
      </vt:variant>
      <vt:variant>
        <vt:i4>5</vt:i4>
      </vt:variant>
      <vt:variant>
        <vt:lpwstr/>
      </vt:variant>
      <vt:variant>
        <vt:lpwstr>_Toc109964244</vt:lpwstr>
      </vt:variant>
      <vt:variant>
        <vt:i4>1966140</vt:i4>
      </vt:variant>
      <vt:variant>
        <vt:i4>53</vt:i4>
      </vt:variant>
      <vt:variant>
        <vt:i4>0</vt:i4>
      </vt:variant>
      <vt:variant>
        <vt:i4>5</vt:i4>
      </vt:variant>
      <vt:variant>
        <vt:lpwstr/>
      </vt:variant>
      <vt:variant>
        <vt:lpwstr>_Toc109964243</vt:lpwstr>
      </vt:variant>
      <vt:variant>
        <vt:i4>1966140</vt:i4>
      </vt:variant>
      <vt:variant>
        <vt:i4>47</vt:i4>
      </vt:variant>
      <vt:variant>
        <vt:i4>0</vt:i4>
      </vt:variant>
      <vt:variant>
        <vt:i4>5</vt:i4>
      </vt:variant>
      <vt:variant>
        <vt:lpwstr/>
      </vt:variant>
      <vt:variant>
        <vt:lpwstr>_Toc109964242</vt:lpwstr>
      </vt:variant>
      <vt:variant>
        <vt:i4>1966140</vt:i4>
      </vt:variant>
      <vt:variant>
        <vt:i4>41</vt:i4>
      </vt:variant>
      <vt:variant>
        <vt:i4>0</vt:i4>
      </vt:variant>
      <vt:variant>
        <vt:i4>5</vt:i4>
      </vt:variant>
      <vt:variant>
        <vt:lpwstr/>
      </vt:variant>
      <vt:variant>
        <vt:lpwstr>_Toc109964241</vt:lpwstr>
      </vt:variant>
      <vt:variant>
        <vt:i4>1966140</vt:i4>
      </vt:variant>
      <vt:variant>
        <vt:i4>35</vt:i4>
      </vt:variant>
      <vt:variant>
        <vt:i4>0</vt:i4>
      </vt:variant>
      <vt:variant>
        <vt:i4>5</vt:i4>
      </vt:variant>
      <vt:variant>
        <vt:lpwstr/>
      </vt:variant>
      <vt:variant>
        <vt:lpwstr>_Toc109964240</vt:lpwstr>
      </vt:variant>
      <vt:variant>
        <vt:i4>1638460</vt:i4>
      </vt:variant>
      <vt:variant>
        <vt:i4>29</vt:i4>
      </vt:variant>
      <vt:variant>
        <vt:i4>0</vt:i4>
      </vt:variant>
      <vt:variant>
        <vt:i4>5</vt:i4>
      </vt:variant>
      <vt:variant>
        <vt:lpwstr/>
      </vt:variant>
      <vt:variant>
        <vt:lpwstr>_Toc109964239</vt:lpwstr>
      </vt:variant>
      <vt:variant>
        <vt:i4>1638460</vt:i4>
      </vt:variant>
      <vt:variant>
        <vt:i4>23</vt:i4>
      </vt:variant>
      <vt:variant>
        <vt:i4>0</vt:i4>
      </vt:variant>
      <vt:variant>
        <vt:i4>5</vt:i4>
      </vt:variant>
      <vt:variant>
        <vt:lpwstr/>
      </vt:variant>
      <vt:variant>
        <vt:lpwstr>_Toc109964238</vt:lpwstr>
      </vt:variant>
      <vt:variant>
        <vt:i4>1638460</vt:i4>
      </vt:variant>
      <vt:variant>
        <vt:i4>17</vt:i4>
      </vt:variant>
      <vt:variant>
        <vt:i4>0</vt:i4>
      </vt:variant>
      <vt:variant>
        <vt:i4>5</vt:i4>
      </vt:variant>
      <vt:variant>
        <vt:lpwstr/>
      </vt:variant>
      <vt:variant>
        <vt:lpwstr>_Toc109964237</vt:lpwstr>
      </vt:variant>
      <vt:variant>
        <vt:i4>1638460</vt:i4>
      </vt:variant>
      <vt:variant>
        <vt:i4>11</vt:i4>
      </vt:variant>
      <vt:variant>
        <vt:i4>0</vt:i4>
      </vt:variant>
      <vt:variant>
        <vt:i4>5</vt:i4>
      </vt:variant>
      <vt:variant>
        <vt:lpwstr/>
      </vt:variant>
      <vt:variant>
        <vt:lpwstr>_Toc109964236</vt:lpwstr>
      </vt:variant>
      <vt:variant>
        <vt:i4>1638460</vt:i4>
      </vt:variant>
      <vt:variant>
        <vt:i4>5</vt:i4>
      </vt:variant>
      <vt:variant>
        <vt:i4>0</vt:i4>
      </vt:variant>
      <vt:variant>
        <vt:i4>5</vt:i4>
      </vt:variant>
      <vt:variant>
        <vt:lpwstr/>
      </vt:variant>
      <vt:variant>
        <vt:lpwstr>_Toc109964235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普元信息技术股份有限公司</dc:title>
  <dc:subject>PAAS安装手册</dc:subject>
  <cp:lastModifiedBy>ZhongWen Li</cp:lastModifiedBy>
  <cp:revision>470</cp:revision>
  <cp:lastPrinted>2015-09-09T03:01:00Z</cp:lastPrinted>
  <dcterms:created xsi:type="dcterms:W3CDTF">2013-12-10T09:50:00Z</dcterms:created>
  <dcterms:modified xsi:type="dcterms:W3CDTF">2015-09-09T03:04:00Z</dcterms:modified>
  <cp:version>100</cp:version>
</cp:coreProperties>
</file>